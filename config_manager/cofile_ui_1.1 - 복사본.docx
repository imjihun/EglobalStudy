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52"/>
          <w:szCs w:val="52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>CoFile</w:t>
      </w:r>
      <w:proofErr w:type="spellEnd"/>
      <w:r w:rsidRPr="00C644FA">
        <w:rPr>
          <w:rFonts w:asciiTheme="minorHAnsi" w:eastAsiaTheme="minorHAnsi" w:hAnsiTheme="minorHAnsi" w:hint="eastAsia"/>
          <w:b/>
          <w:sz w:val="52"/>
          <w:szCs w:val="52"/>
        </w:rPr>
        <w:t xml:space="preserve"> UI 가이드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400"/>
        <w:jc w:val="right"/>
        <w:rPr>
          <w:rFonts w:asciiTheme="minorHAnsi" w:eastAsiaTheme="minorHAnsi" w:hAnsiTheme="minorHAnsi"/>
          <w:b/>
          <w:sz w:val="44"/>
          <w:szCs w:val="44"/>
        </w:rPr>
      </w:pPr>
      <w:proofErr w:type="spellStart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>CubeOne</w:t>
      </w:r>
      <w:proofErr w:type="spellEnd"/>
      <w:r w:rsidRPr="00C644FA">
        <w:rPr>
          <w:rFonts w:asciiTheme="minorHAnsi" w:eastAsiaTheme="minorHAnsi" w:hAnsiTheme="minorHAnsi" w:hint="eastAsia"/>
          <w:b/>
          <w:sz w:val="44"/>
          <w:szCs w:val="44"/>
        </w:rPr>
        <w:t xml:space="preserve"> V2.5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sz w:val="32"/>
          <w:szCs w:val="32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3C3DE8" w:rsidP="004516E3">
      <w:pPr>
        <w:ind w:left="400"/>
        <w:jc w:val="righ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1.1</w:t>
      </w: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  <w:b/>
        </w:rPr>
      </w:pPr>
      <w:r w:rsidRPr="00C644FA">
        <w:rPr>
          <w:rFonts w:asciiTheme="minorHAnsi" w:eastAsiaTheme="minorHAnsi" w:hAnsiTheme="minorHAnsi"/>
          <w:b/>
        </w:rPr>
        <w:t>201</w:t>
      </w:r>
      <w:r w:rsidR="001F59D4" w:rsidRPr="00C644FA">
        <w:rPr>
          <w:rFonts w:asciiTheme="minorHAnsi" w:eastAsiaTheme="minorHAnsi" w:hAnsiTheme="minorHAnsi" w:hint="eastAsia"/>
          <w:b/>
        </w:rPr>
        <w:t>7</w:t>
      </w:r>
      <w:r w:rsidR="001F59D4" w:rsidRPr="00C644FA">
        <w:rPr>
          <w:rFonts w:asciiTheme="minorHAnsi" w:eastAsiaTheme="minorHAnsi" w:hAnsiTheme="minorHAnsi"/>
          <w:b/>
        </w:rPr>
        <w:t>-0</w:t>
      </w:r>
      <w:r w:rsidR="009A46FC">
        <w:rPr>
          <w:rFonts w:asciiTheme="minorHAnsi" w:eastAsiaTheme="minorHAnsi" w:hAnsiTheme="minorHAnsi" w:hint="eastAsia"/>
          <w:b/>
        </w:rPr>
        <w:t>7</w:t>
      </w:r>
      <w:r w:rsidRPr="00C644FA">
        <w:rPr>
          <w:rFonts w:asciiTheme="minorHAnsi" w:eastAsiaTheme="minorHAnsi" w:hAnsiTheme="minorHAnsi"/>
          <w:b/>
        </w:rPr>
        <w:t>-</w:t>
      </w:r>
      <w:r w:rsidR="009A46FC">
        <w:rPr>
          <w:rFonts w:asciiTheme="minorHAnsi" w:eastAsiaTheme="minorHAnsi" w:hAnsiTheme="minorHAnsi" w:hint="eastAsia"/>
          <w:b/>
        </w:rPr>
        <w:t>04</w:t>
      </w: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570"/>
      </w:tblGrid>
      <w:tr w:rsidR="004516E3" w:rsidRPr="00C644FA" w:rsidTr="001E3D89">
        <w:tc>
          <w:tcPr>
            <w:tcW w:w="5000" w:type="pct"/>
          </w:tcPr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0520FD9" wp14:editId="6736BB3A">
                  <wp:extent cx="1912620" cy="735965"/>
                  <wp:effectExtent l="0" t="0" r="0" b="0"/>
                  <wp:docPr id="3" name="그림 3" descr="eGlobalsys_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eGlobalsys_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16E3" w:rsidRPr="00C644FA" w:rsidRDefault="004516E3" w:rsidP="001E3D89">
            <w:pPr>
              <w:ind w:left="540" w:hanging="540"/>
              <w:jc w:val="righ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/>
              </w:rPr>
              <w:t>(주)</w:t>
            </w:r>
            <w:proofErr w:type="spellStart"/>
            <w:r w:rsidRPr="00C644FA">
              <w:rPr>
                <w:rFonts w:asciiTheme="minorHAnsi" w:eastAsiaTheme="minorHAnsi" w:hAnsiTheme="minorHAnsi"/>
              </w:rPr>
              <w:t>이글로벌시스템</w:t>
            </w:r>
            <w:proofErr w:type="spellEnd"/>
            <w:r w:rsidRPr="00C644FA">
              <w:rPr>
                <w:rFonts w:asciiTheme="minorHAnsi" w:eastAsiaTheme="minorHAnsi" w:hAnsiTheme="minorHAnsi" w:hint="eastAsia"/>
              </w:rPr>
              <w:t xml:space="preserve"> </w:t>
            </w:r>
            <w:r w:rsidRPr="00C644FA">
              <w:rPr>
                <w:rFonts w:asciiTheme="minorHAnsi" w:eastAsiaTheme="minorHAnsi" w:hAnsiTheme="minorHAnsi"/>
                <w:color w:val="008080"/>
              </w:rPr>
              <w:t>/</w:t>
            </w:r>
            <w:r w:rsidRPr="00C644FA">
              <w:rPr>
                <w:rFonts w:asciiTheme="minorHAnsi" w:eastAsiaTheme="minorHAnsi" w:hAnsiTheme="minorHAnsi" w:hint="eastAsia"/>
                <w:color w:val="008080"/>
              </w:rPr>
              <w:t xml:space="preserve"> </w:t>
            </w:r>
            <w:proofErr w:type="spellStart"/>
            <w:r w:rsidRPr="00C644FA">
              <w:rPr>
                <w:rFonts w:asciiTheme="minorHAnsi" w:eastAsiaTheme="minorHAnsi" w:hAnsiTheme="minorHAnsi"/>
              </w:rPr>
              <w:t>eGlobal</w:t>
            </w:r>
            <w:proofErr w:type="spellEnd"/>
            <w:r w:rsidRPr="00C644FA">
              <w:rPr>
                <w:rFonts w:asciiTheme="minorHAnsi" w:eastAsiaTheme="minorHAnsi" w:hAnsiTheme="minorHAnsi"/>
              </w:rPr>
              <w:t xml:space="preserve"> Systems Co., Ltd</w:t>
            </w: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jc w:val="right"/>
              <w:rPr>
                <w:rFonts w:asciiTheme="minorHAnsi" w:eastAsiaTheme="minorHAnsi" w:hAnsiTheme="minorHAnsi"/>
                <w:i/>
              </w:rPr>
            </w:pPr>
          </w:p>
          <w:p w:rsidR="004516E3" w:rsidRPr="00C644FA" w:rsidRDefault="004516E3" w:rsidP="001E3D89">
            <w:pPr>
              <w:pStyle w:val="af0"/>
              <w:jc w:val="right"/>
              <w:rPr>
                <w:rFonts w:asciiTheme="minorHAnsi" w:eastAsiaTheme="minorHAnsi" w:hAnsiTheme="minorHAnsi"/>
              </w:rPr>
            </w:pPr>
          </w:p>
          <w:p w:rsidR="004516E3" w:rsidRPr="00C644FA" w:rsidRDefault="004516E3" w:rsidP="001E3D89">
            <w:pPr>
              <w:pStyle w:val="af0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righ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br w:type="page"/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gramStart"/>
      <w:r w:rsidRPr="00C644FA">
        <w:rPr>
          <w:rFonts w:asciiTheme="minorHAnsi" w:eastAsiaTheme="minorHAnsi" w:hAnsiTheme="minorHAnsi"/>
        </w:rPr>
        <w:t>Copyright © 20</w:t>
      </w:r>
      <w:r w:rsidR="008B4E1D" w:rsidRPr="00C644FA">
        <w:rPr>
          <w:rFonts w:asciiTheme="minorHAnsi" w:eastAsiaTheme="minorHAnsi" w:hAnsiTheme="minorHAnsi" w:hint="eastAsia"/>
        </w:rPr>
        <w:t>17</w:t>
      </w:r>
      <w:r w:rsidRPr="00C644FA">
        <w:rPr>
          <w:rFonts w:asciiTheme="minorHAnsi" w:eastAsiaTheme="minorHAnsi" w:hAnsiTheme="minorHAnsi"/>
        </w:rPr>
        <w:t>.</w:t>
      </w:r>
      <w:proofErr w:type="gramEnd"/>
      <w:r w:rsidRPr="00C644FA">
        <w:rPr>
          <w:rFonts w:asciiTheme="minorHAnsi" w:eastAsiaTheme="minorHAnsi" w:hAnsiTheme="minorHAnsi"/>
        </w:rPr>
        <w:t xml:space="preserve"> All rights reserved </w:t>
      </w:r>
      <w:proofErr w:type="spellStart"/>
      <w:r w:rsidRPr="00C644FA">
        <w:rPr>
          <w:rFonts w:asciiTheme="minorHAnsi" w:eastAsiaTheme="minorHAnsi" w:hAnsiTheme="minorHAnsi"/>
        </w:rPr>
        <w:t>eGlobal</w:t>
      </w:r>
      <w:proofErr w:type="spellEnd"/>
      <w:r w:rsidRPr="00C644FA">
        <w:rPr>
          <w:rFonts w:asciiTheme="minorHAnsi" w:eastAsiaTheme="minorHAnsi" w:hAnsiTheme="minorHAnsi"/>
        </w:rPr>
        <w:t xml:space="preserve"> Systems Co., ltd.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1F59D4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 w:hint="eastAsia"/>
        </w:rPr>
        <w:t>CoFile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UI Guide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프로그램의 상표, 본 설명서의 저작권은 ㈜</w:t>
      </w:r>
      <w:proofErr w:type="spellStart"/>
      <w:r w:rsidRPr="00C644FA">
        <w:rPr>
          <w:rFonts w:asciiTheme="minorHAnsi" w:eastAsiaTheme="minorHAnsi" w:hAnsiTheme="minorHAnsi"/>
        </w:rPr>
        <w:t>이글로벌시스템에</w:t>
      </w:r>
      <w:proofErr w:type="spellEnd"/>
      <w:r w:rsidRPr="00C644FA">
        <w:rPr>
          <w:rFonts w:asciiTheme="minorHAnsi" w:eastAsiaTheme="minorHAnsi" w:hAnsiTheme="minorHAnsi" w:hint="eastAsia"/>
        </w:rPr>
        <w:t xml:space="preserve"> </w:t>
      </w:r>
      <w:r w:rsidRPr="00C644FA">
        <w:rPr>
          <w:rFonts w:asciiTheme="minorHAnsi" w:eastAsiaTheme="minorHAnsi" w:hAnsiTheme="minorHAnsi"/>
        </w:rPr>
        <w:t xml:space="preserve">있습니다. </w:t>
      </w:r>
    </w:p>
    <w:p w:rsidR="004516E3" w:rsidRPr="00C644FA" w:rsidRDefault="004516E3" w:rsidP="004516E3">
      <w:pPr>
        <w:ind w:left="540" w:hanging="540"/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본사의 허락 없이 </w:t>
      </w:r>
      <w:proofErr w:type="spellStart"/>
      <w:r w:rsidRPr="00C644FA">
        <w:rPr>
          <w:rFonts w:asciiTheme="minorHAnsi" w:eastAsiaTheme="minorHAnsi" w:hAnsiTheme="minorHAnsi"/>
        </w:rPr>
        <w:t>CubeOne</w:t>
      </w:r>
      <w:r w:rsidRPr="00C644FA">
        <w:rPr>
          <w:rFonts w:asciiTheme="minorHAnsi" w:eastAsiaTheme="minorHAnsi" w:hAnsiTheme="minorHAnsi"/>
          <w:vertAlign w:val="superscript"/>
        </w:rPr>
        <w:t>TM</w:t>
      </w:r>
      <w:proofErr w:type="spellEnd"/>
      <w:r w:rsidRPr="00C644FA">
        <w:rPr>
          <w:rFonts w:asciiTheme="minorHAnsi" w:eastAsiaTheme="minorHAnsi" w:hAnsiTheme="minorHAnsi"/>
        </w:rPr>
        <w:t xml:space="preserve"> 의 무단 복제, 상표의 무단 사용, 그리고 본 설명서의 일부 혹은</w:t>
      </w:r>
    </w:p>
    <w:p w:rsidR="004516E3" w:rsidRPr="00C644FA" w:rsidRDefault="004516E3" w:rsidP="004516E3">
      <w:pPr>
        <w:jc w:val="left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>전체를 무단 복사, 전재하실 수 없습니다.</w:t>
      </w: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Style w:val="122ptChar"/>
          <w:rFonts w:asciiTheme="minorHAnsi" w:eastAsiaTheme="minorHAnsi" w:hAnsiTheme="minorHAnsi" w:cs="Arial"/>
          <w:b w:val="0"/>
          <w:bCs/>
          <w:spacing w:val="-3"/>
          <w:lang w:val="ko-KR" w:eastAsia="ko-KR" w:bidi="ko-KR"/>
        </w:rPr>
      </w:pPr>
      <w:r w:rsidRPr="00C644FA">
        <w:rPr>
          <w:rFonts w:asciiTheme="minorHAnsi" w:eastAsiaTheme="minorHAnsi" w:hAnsiTheme="minorHAnsi"/>
        </w:rPr>
        <w:t xml:space="preserve">(주) </w:t>
      </w:r>
      <w:proofErr w:type="spellStart"/>
      <w:r w:rsidRPr="00C644FA">
        <w:rPr>
          <w:rFonts w:asciiTheme="minorHAnsi" w:eastAsiaTheme="minorHAnsi" w:hAnsiTheme="minorHAnsi"/>
        </w:rPr>
        <w:t>이글로벌시스템</w:t>
      </w:r>
      <w:proofErr w:type="spellEnd"/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서울특별시 강남구 </w:t>
      </w:r>
      <w:proofErr w:type="spellStart"/>
      <w:r w:rsidRPr="00C644FA">
        <w:rPr>
          <w:rFonts w:asciiTheme="minorHAnsi" w:eastAsiaTheme="minorHAnsi" w:hAnsiTheme="minorHAnsi" w:hint="eastAsia"/>
        </w:rPr>
        <w:t>선릉로</w:t>
      </w:r>
      <w:proofErr w:type="spellEnd"/>
      <w:r w:rsidRPr="00C644FA">
        <w:rPr>
          <w:rFonts w:asciiTheme="minorHAnsi" w:eastAsiaTheme="minorHAnsi" w:hAnsiTheme="minorHAnsi" w:hint="eastAsia"/>
        </w:rPr>
        <w:t>93길 54(역삼동) 일환빌딩 9층</w:t>
      </w: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540" w:hanging="540"/>
        <w:rPr>
          <w:rFonts w:asciiTheme="minorHAnsi" w:eastAsiaTheme="minorHAnsi" w:hAnsiTheme="minorHAnsi"/>
        </w:rPr>
      </w:pPr>
      <w:r w:rsidRPr="00C644FA">
        <w:rPr>
          <w:rFonts w:asciiTheme="minorHAnsi" w:eastAsiaTheme="minorHAnsi" w:hAnsiTheme="minorHAnsi"/>
        </w:rPr>
        <w:t xml:space="preserve">전화 (02) 6447-6988 • 팩스 (02) 6447-6989 • </w:t>
      </w:r>
      <w:hyperlink r:id="rId10" w:history="1">
        <w:r w:rsidRPr="00C644FA">
          <w:rPr>
            <w:rStyle w:val="ab"/>
            <w:rFonts w:asciiTheme="minorHAnsi" w:eastAsiaTheme="minorHAnsi" w:hAnsiTheme="minorHAnsi" w:cs="Arial"/>
          </w:rPr>
          <w:t>www.eglobalsys.co.kr</w:t>
        </w:r>
      </w:hyperlink>
    </w:p>
    <w:p w:rsidR="004516E3" w:rsidRPr="00C644FA" w:rsidRDefault="004516E3" w:rsidP="004516E3">
      <w:pPr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</w:p>
    <w:p w:rsidR="004516E3" w:rsidRPr="00C644FA" w:rsidRDefault="004516E3" w:rsidP="004516E3">
      <w:pPr>
        <w:ind w:left="400"/>
        <w:jc w:val="center"/>
        <w:rPr>
          <w:rFonts w:asciiTheme="minorHAnsi" w:eastAsiaTheme="minorHAnsi" w:hAnsiTheme="minorHAnsi"/>
          <w:b/>
          <w:sz w:val="28"/>
        </w:rPr>
      </w:pPr>
      <w:proofErr w:type="gramStart"/>
      <w:r w:rsidRPr="00C644FA">
        <w:rPr>
          <w:rFonts w:asciiTheme="minorHAnsi" w:eastAsiaTheme="minorHAnsi" w:hAnsiTheme="minorHAnsi"/>
          <w:b/>
          <w:sz w:val="28"/>
        </w:rPr>
        <w:t>제.개정</w:t>
      </w:r>
      <w:proofErr w:type="gramEnd"/>
      <w:r w:rsidRPr="00C644FA">
        <w:rPr>
          <w:rFonts w:asciiTheme="minorHAnsi" w:eastAsiaTheme="minorHAnsi" w:hAnsiTheme="minorHAnsi"/>
          <w:b/>
          <w:sz w:val="28"/>
        </w:rPr>
        <w:t xml:space="preserve"> 이력</w:t>
      </w:r>
    </w:p>
    <w:p w:rsidR="004516E3" w:rsidRPr="00C644FA" w:rsidRDefault="004516E3" w:rsidP="004516E3">
      <w:pPr>
        <w:ind w:left="720" w:hangingChars="300" w:hanging="720"/>
        <w:jc w:val="center"/>
        <w:rPr>
          <w:rFonts w:asciiTheme="minorHAnsi" w:eastAsiaTheme="minorHAnsi" w:hAnsiTheme="minorHAnsi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9"/>
        <w:gridCol w:w="1560"/>
        <w:gridCol w:w="5528"/>
        <w:gridCol w:w="1076"/>
      </w:tblGrid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528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ind w:left="400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proofErr w:type="gramStart"/>
            <w:r w:rsidRPr="00C644FA">
              <w:rPr>
                <w:rFonts w:asciiTheme="minorHAnsi" w:eastAsiaTheme="minorHAnsi" w:hAnsiTheme="minorHAnsi"/>
                <w:b/>
                <w:sz w:val="18"/>
                <w:szCs w:val="18"/>
              </w:rPr>
              <w:t>제.개정</w:t>
            </w: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  <w:proofErr w:type="gramEnd"/>
          </w:p>
        </w:tc>
        <w:tc>
          <w:tcPr>
            <w:tcW w:w="1076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C644F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작성자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560" w:type="dxa"/>
            <w:tcBorders>
              <w:top w:val="single" w:sz="6" w:space="0" w:color="auto"/>
            </w:tcBorders>
            <w:vAlign w:val="center"/>
          </w:tcPr>
          <w:p w:rsidR="004516E3" w:rsidRPr="00C644FA" w:rsidRDefault="004516E3" w:rsidP="008559EA">
            <w:pPr>
              <w:ind w:leftChars="-17" w:left="2" w:hangingChars="18" w:hanging="36"/>
              <w:jc w:val="center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201</w:t>
            </w:r>
            <w:r w:rsidR="001F59D4" w:rsidRPr="00C644FA">
              <w:rPr>
                <w:rFonts w:asciiTheme="minorHAnsi" w:eastAsiaTheme="minorHAnsi" w:hAnsiTheme="minorHAnsi" w:hint="eastAsia"/>
              </w:rPr>
              <w:t>7</w:t>
            </w:r>
            <w:r w:rsidRPr="00C644FA">
              <w:rPr>
                <w:rFonts w:asciiTheme="minorHAnsi" w:eastAsiaTheme="minorHAnsi" w:hAnsiTheme="minorHAnsi" w:hint="eastAsia"/>
              </w:rPr>
              <w:t>.0</w:t>
            </w:r>
            <w:r w:rsidR="008559EA">
              <w:rPr>
                <w:rFonts w:asciiTheme="minorHAnsi" w:eastAsiaTheme="minorHAnsi" w:hAnsiTheme="minorHAnsi" w:hint="eastAsia"/>
              </w:rPr>
              <w:t>7</w:t>
            </w:r>
            <w:r w:rsidRPr="00C644FA">
              <w:rPr>
                <w:rFonts w:asciiTheme="minorHAnsi" w:eastAsiaTheme="minorHAnsi" w:hAnsiTheme="minorHAnsi" w:hint="eastAsia"/>
              </w:rPr>
              <w:t>.</w:t>
            </w:r>
            <w:r w:rsidR="008559EA">
              <w:rPr>
                <w:rFonts w:asciiTheme="minorHAnsi" w:eastAsiaTheme="minorHAnsi" w:hAnsiTheme="minorHAnsi" w:hint="eastAsia"/>
              </w:rPr>
              <w:t>07</w:t>
            </w:r>
          </w:p>
        </w:tc>
        <w:tc>
          <w:tcPr>
            <w:tcW w:w="5528" w:type="dxa"/>
            <w:tcBorders>
              <w:top w:val="single" w:sz="6" w:space="0" w:color="auto"/>
            </w:tcBorders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  <w:r w:rsidRPr="00C644FA">
              <w:rPr>
                <w:rFonts w:asciiTheme="minorHAnsi" w:eastAsiaTheme="minorHAnsi" w:hAnsiTheme="minorHAnsi" w:hint="eastAsia"/>
              </w:rPr>
              <w:t>- 초안작성</w:t>
            </w:r>
          </w:p>
        </w:tc>
        <w:tc>
          <w:tcPr>
            <w:tcW w:w="1076" w:type="dxa"/>
            <w:tcBorders>
              <w:top w:val="single" w:sz="6" w:space="0" w:color="auto"/>
            </w:tcBorders>
            <w:vAlign w:val="center"/>
          </w:tcPr>
          <w:p w:rsidR="004516E3" w:rsidRPr="00C644FA" w:rsidRDefault="008559EA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임지훈</w:t>
            </w: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715949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4516E3" w:rsidRPr="00C644FA" w:rsidTr="001E3D89">
        <w:trPr>
          <w:trHeight w:val="243"/>
          <w:jc w:val="center"/>
        </w:trPr>
        <w:tc>
          <w:tcPr>
            <w:tcW w:w="1079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560" w:type="dxa"/>
            <w:vAlign w:val="center"/>
          </w:tcPr>
          <w:p w:rsidR="004516E3" w:rsidRPr="00C644FA" w:rsidRDefault="004516E3" w:rsidP="001E3D89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5528" w:type="dxa"/>
          </w:tcPr>
          <w:p w:rsidR="004516E3" w:rsidRPr="00C644FA" w:rsidRDefault="004516E3" w:rsidP="001E3D89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1076" w:type="dxa"/>
            <w:vAlign w:val="center"/>
          </w:tcPr>
          <w:p w:rsidR="004516E3" w:rsidRPr="00C644FA" w:rsidRDefault="004516E3" w:rsidP="001E3D89">
            <w:pPr>
              <w:ind w:leftChars="8" w:left="16"/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:rsidR="004516E3" w:rsidRPr="00C644FA" w:rsidRDefault="004516E3" w:rsidP="004516E3">
      <w:pPr>
        <w:pStyle w:val="--"/>
        <w:rPr>
          <w:rFonts w:asciiTheme="minorHAnsi" w:eastAsiaTheme="minorHAnsi" w:hAnsiTheme="minorHAnsi"/>
        </w:rPr>
      </w:pPr>
      <w:bookmarkStart w:id="0" w:name="_Toc535136540"/>
      <w:bookmarkStart w:id="1" w:name="_Toc24797207"/>
      <w:bookmarkStart w:id="2" w:name="_Toc32050659"/>
      <w:bookmarkStart w:id="3" w:name="_Toc199054780"/>
      <w:bookmarkStart w:id="4" w:name="_Toc202061985"/>
      <w:bookmarkStart w:id="5" w:name="_Toc224361291"/>
      <w:r w:rsidRPr="00C644FA">
        <w:rPr>
          <w:rFonts w:asciiTheme="minorHAnsi" w:eastAsiaTheme="minorHAnsi" w:hAnsiTheme="minorHAnsi"/>
        </w:rPr>
        <w:br w:type="page"/>
      </w:r>
      <w:r w:rsidRPr="00C644FA">
        <w:rPr>
          <w:rFonts w:asciiTheme="minorHAnsi" w:eastAsiaTheme="minorHAnsi" w:hAnsiTheme="minorHAnsi" w:hint="eastAsia"/>
        </w:rPr>
        <w:lastRenderedPageBreak/>
        <w:t>목   차</w:t>
      </w:r>
    </w:p>
    <w:p w:rsidR="00807F10" w:rsidRDefault="004516E3" w:rsidP="00807F1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C644FA">
        <w:rPr>
          <w:rFonts w:asciiTheme="minorHAnsi" w:eastAsiaTheme="minorHAnsi" w:hAnsiTheme="minorHAnsi"/>
          <w:b w:val="0"/>
          <w:caps w:val="0"/>
        </w:rPr>
        <w:fldChar w:fldCharType="begin"/>
      </w:r>
      <w:r w:rsidRPr="00C644FA">
        <w:rPr>
          <w:rFonts w:asciiTheme="minorHAnsi" w:eastAsiaTheme="minorHAnsi" w:hAnsiTheme="minorHAnsi"/>
          <w:b w:val="0"/>
          <w:caps w:val="0"/>
        </w:rPr>
        <w:instrText xml:space="preserve"> TOC \o "1-4" \h \z \u </w:instrText>
      </w:r>
      <w:r w:rsidRPr="00C644FA">
        <w:rPr>
          <w:rFonts w:asciiTheme="minorHAnsi" w:eastAsiaTheme="minorHAnsi" w:hAnsiTheme="minorHAnsi"/>
          <w:b w:val="0"/>
          <w:caps w:val="0"/>
        </w:rPr>
        <w:fldChar w:fldCharType="separate"/>
      </w:r>
      <w:hyperlink w:anchor="_Toc487207109" w:history="1">
        <w:r w:rsidR="00807F10" w:rsidRPr="00C379A5">
          <w:rPr>
            <w:rStyle w:val="ab"/>
            <w:noProof/>
          </w:rPr>
          <w:t>1.</w:t>
        </w:r>
        <w:r w:rsidR="00807F10" w:rsidRPr="00C379A5">
          <w:rPr>
            <w:rStyle w:val="ab"/>
            <w:rFonts w:eastAsiaTheme="minorHAnsi"/>
            <w:noProof/>
          </w:rPr>
          <w:t xml:space="preserve"> </w:t>
        </w:r>
        <w:r w:rsidR="00807F10" w:rsidRPr="00C379A5">
          <w:rPr>
            <w:rStyle w:val="ab"/>
            <w:rFonts w:eastAsiaTheme="minorHAnsi"/>
            <w:noProof/>
          </w:rPr>
          <w:t>컴파일</w:t>
        </w:r>
        <w:r w:rsidR="00807F10" w:rsidRPr="00C379A5">
          <w:rPr>
            <w:rStyle w:val="ab"/>
            <w:rFonts w:eastAsiaTheme="minorHAnsi"/>
            <w:noProof/>
          </w:rPr>
          <w:t xml:space="preserve"> </w:t>
        </w:r>
        <w:r w:rsidR="00807F10" w:rsidRPr="00C379A5">
          <w:rPr>
            <w:rStyle w:val="ab"/>
            <w:rFonts w:eastAsiaTheme="minorHAnsi"/>
            <w:noProof/>
          </w:rPr>
          <w:t>및</w:t>
        </w:r>
        <w:r w:rsidR="00807F10" w:rsidRPr="00C379A5">
          <w:rPr>
            <w:rStyle w:val="ab"/>
            <w:rFonts w:eastAsiaTheme="minorHAnsi"/>
            <w:noProof/>
          </w:rPr>
          <w:t xml:space="preserve"> </w:t>
        </w:r>
        <w:r w:rsidR="00807F10" w:rsidRPr="00C379A5">
          <w:rPr>
            <w:rStyle w:val="ab"/>
            <w:rFonts w:eastAsiaTheme="minorHAnsi"/>
            <w:noProof/>
          </w:rPr>
          <w:t>실행</w:t>
        </w:r>
        <w:r w:rsidR="00807F10" w:rsidRPr="00C379A5">
          <w:rPr>
            <w:rStyle w:val="ab"/>
            <w:rFonts w:eastAsiaTheme="minorHAnsi"/>
            <w:noProof/>
          </w:rPr>
          <w:t>.</w:t>
        </w:r>
        <w:r w:rsidR="00807F10">
          <w:rPr>
            <w:noProof/>
            <w:webHidden/>
          </w:rPr>
          <w:tab/>
        </w:r>
        <w:r w:rsidR="00807F10">
          <w:rPr>
            <w:noProof/>
            <w:webHidden/>
          </w:rPr>
          <w:fldChar w:fldCharType="begin"/>
        </w:r>
        <w:r w:rsidR="00807F10">
          <w:rPr>
            <w:noProof/>
            <w:webHidden/>
          </w:rPr>
          <w:instrText xml:space="preserve"> PAGEREF _Toc487207109 \h </w:instrText>
        </w:r>
        <w:r w:rsidR="00807F10">
          <w:rPr>
            <w:noProof/>
            <w:webHidden/>
          </w:rPr>
        </w:r>
        <w:r w:rsidR="00807F10">
          <w:rPr>
            <w:noProof/>
            <w:webHidden/>
          </w:rPr>
          <w:fldChar w:fldCharType="separate"/>
        </w:r>
        <w:r w:rsidR="00807F10">
          <w:rPr>
            <w:noProof/>
            <w:webHidden/>
          </w:rPr>
          <w:t>5</w:t>
        </w:r>
        <w:r w:rsidR="00807F10"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10" w:history="1">
        <w:r w:rsidRPr="00C379A5">
          <w:rPr>
            <w:rStyle w:val="ab"/>
            <w:noProof/>
          </w:rPr>
          <w:t xml:space="preserve">1.1. </w:t>
        </w:r>
        <w:r w:rsidRPr="00C379A5">
          <w:rPr>
            <w:rStyle w:val="ab"/>
            <w:noProof/>
          </w:rPr>
          <w:t>실행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11" w:history="1">
        <w:r w:rsidRPr="00C379A5">
          <w:rPr>
            <w:rStyle w:val="ab"/>
            <w:noProof/>
          </w:rPr>
          <w:t>1.1.1. Visual Studio 2015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12" w:history="1">
        <w:r w:rsidRPr="00C379A5">
          <w:rPr>
            <w:rStyle w:val="ab"/>
            <w:noProof/>
          </w:rPr>
          <w:t xml:space="preserve">1.2. NuGet </w:t>
        </w:r>
        <w:r w:rsidRPr="00C379A5">
          <w:rPr>
            <w:rStyle w:val="ab"/>
            <w:noProof/>
          </w:rPr>
          <w:t>패키지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13" w:history="1">
        <w:r w:rsidRPr="00C379A5">
          <w:rPr>
            <w:rStyle w:val="ab"/>
            <w:noProof/>
          </w:rPr>
          <w:t xml:space="preserve">1.3. </w:t>
        </w:r>
        <w:r w:rsidRPr="00C379A5">
          <w:rPr>
            <w:rStyle w:val="ab"/>
            <w:noProof/>
          </w:rPr>
          <w:t>빌드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및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실행</w:t>
        </w:r>
        <w:r w:rsidRPr="00C379A5">
          <w:rPr>
            <w:rStyle w:val="ab"/>
            <w:noProof/>
          </w:rPr>
          <w:t xml:space="preserve"> ( Ctrl + F5 )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14" w:history="1">
        <w:r w:rsidRPr="00C379A5">
          <w:rPr>
            <w:rStyle w:val="ab"/>
            <w:noProof/>
          </w:rPr>
          <w:t xml:space="preserve">1.4. NuGet </w:t>
        </w:r>
        <w:r w:rsidRPr="00C379A5">
          <w:rPr>
            <w:rStyle w:val="ab"/>
            <w:noProof/>
          </w:rPr>
          <w:t>패키지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목록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체크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15" w:history="1">
        <w:r w:rsidRPr="00C379A5">
          <w:rPr>
            <w:rStyle w:val="ab"/>
            <w:noProof/>
          </w:rPr>
          <w:t xml:space="preserve">1.5. </w:t>
        </w:r>
        <w:r w:rsidRPr="00C379A5">
          <w:rPr>
            <w:rStyle w:val="ab"/>
            <w:noProof/>
          </w:rPr>
          <w:t>별도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실행</w:t>
        </w:r>
        <w:r w:rsidRPr="00C379A5">
          <w:rPr>
            <w:rStyle w:val="ab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16" w:history="1">
        <w:r w:rsidRPr="00C379A5">
          <w:rPr>
            <w:rStyle w:val="ab"/>
            <w:noProof/>
          </w:rPr>
          <w:t xml:space="preserve">1.5.1. </w:t>
        </w:r>
        <w:r w:rsidRPr="00C379A5">
          <w:rPr>
            <w:rStyle w:val="ab"/>
            <w:noProof/>
          </w:rPr>
          <w:t>프로젝트폴더</w:t>
        </w:r>
        <w:r w:rsidRPr="00C379A5">
          <w:rPr>
            <w:rStyle w:val="ab"/>
            <w:noProof/>
          </w:rPr>
          <w:t xml:space="preserve"> -&gt; bin -&gt; Cofile -&gt; CofileUI.exe </w:t>
        </w:r>
        <w:r w:rsidRPr="00C379A5">
          <w:rPr>
            <w:rStyle w:val="ab"/>
            <w:noProof/>
          </w:rPr>
          <w:t>실행</w:t>
        </w:r>
        <w:r w:rsidRPr="00C379A5">
          <w:rPr>
            <w:rStyle w:val="ab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13"/>
        <w:ind w:left="10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87207117" w:history="1">
        <w:r w:rsidRPr="00C379A5">
          <w:rPr>
            <w:rStyle w:val="ab"/>
            <w:noProof/>
          </w:rPr>
          <w:t xml:space="preserve">2. </w:t>
        </w:r>
        <w:r w:rsidRPr="00C379A5">
          <w:rPr>
            <w:rStyle w:val="ab"/>
            <w:noProof/>
          </w:rPr>
          <w:t>프로젝트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구조</w:t>
        </w:r>
        <w:r w:rsidRPr="00C379A5">
          <w:rPr>
            <w:rStyle w:val="ab"/>
            <w:noProof/>
          </w:rPr>
          <w:t xml:space="preserve"> </w:t>
        </w:r>
        <w:r w:rsidRPr="00C379A5">
          <w:rPr>
            <w:rStyle w:val="ab"/>
            <w:noProof/>
          </w:rPr>
          <w:t>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18" w:history="1">
        <w:r w:rsidRPr="00C379A5">
          <w:rPr>
            <w:rStyle w:val="ab"/>
            <w:noProof/>
          </w:rPr>
          <w:t>2.1.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19" w:history="1">
        <w:r w:rsidRPr="00C379A5">
          <w:rPr>
            <w:rStyle w:val="ab"/>
            <w:noProof/>
          </w:rPr>
          <w:t>2.1.1. WindowMain.xaml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0" w:history="1">
        <w:r w:rsidRPr="00C379A5">
          <w:rPr>
            <w:rStyle w:val="ab"/>
            <w:noProof/>
          </w:rPr>
          <w:t>2.1.2. Window_Waiting.xaml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1" w:history="1">
        <w:r w:rsidRPr="00C379A5">
          <w:rPr>
            <w:rStyle w:val="ab"/>
            <w:noProof/>
          </w:rPr>
          <w:t>2.1.3. Window_ViewImage.xaml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2" w:history="1">
        <w:r w:rsidRPr="00C379A5">
          <w:rPr>
            <w:rStyle w:val="ab"/>
            <w:noProof/>
          </w:rPr>
          <w:t>2.1.4. Window_ViewFile.xaml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3" w:history="1">
        <w:r w:rsidRPr="00C379A5">
          <w:rPr>
            <w:rStyle w:val="ab"/>
            <w:noProof/>
          </w:rPr>
          <w:t>2.1.5. Window_LogIn.xaml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4" w:history="1">
        <w:r w:rsidRPr="00C379A5">
          <w:rPr>
            <w:rStyle w:val="ab"/>
            <w:noProof/>
          </w:rPr>
          <w:t>2.1.6. Window_EnvSetting.xaml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5" w:history="1">
        <w:r w:rsidRPr="00C379A5">
          <w:rPr>
            <w:rStyle w:val="ab"/>
            <w:noProof/>
          </w:rPr>
          <w:t>2.1.7. Window_EditFile.xaml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6" w:history="1">
        <w:r w:rsidRPr="00C379A5">
          <w:rPr>
            <w:rStyle w:val="ab"/>
            <w:noProof/>
          </w:rPr>
          <w:t>2.1.8. Window_AddServerMenu.xaml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7" w:history="1">
        <w:r w:rsidRPr="00C379A5">
          <w:rPr>
            <w:rStyle w:val="ab"/>
            <w:noProof/>
          </w:rPr>
          <w:t>2.1.9. Window_AddServer.xaml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28" w:history="1">
        <w:r w:rsidRPr="00C379A5">
          <w:rPr>
            <w:rStyle w:val="ab"/>
            <w:noProof/>
          </w:rPr>
          <w:t>2.1.10. Window_AddDataGridConfig.xaml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29" w:history="1">
        <w:r w:rsidRPr="00C379A5">
          <w:rPr>
            <w:rStyle w:val="ab"/>
            <w:noProof/>
          </w:rPr>
          <w:t>2.2.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0" w:history="1">
        <w:r w:rsidRPr="00C379A5">
          <w:rPr>
            <w:rStyle w:val="ab"/>
            <w:noProof/>
          </w:rPr>
          <w:t>2.2.1. FileController.cs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1" w:history="1">
        <w:r w:rsidRPr="00C379A5">
          <w:rPr>
            <w:rStyle w:val="ab"/>
            <w:noProof/>
          </w:rPr>
          <w:t>2.2.2. JsonController.cs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2" w:history="1">
        <w:r w:rsidRPr="00C379A5">
          <w:rPr>
            <w:rStyle w:val="ab"/>
            <w:noProof/>
          </w:rPr>
          <w:t>2.2.3. Log.cs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3" w:history="1">
        <w:r w:rsidRPr="00C379A5">
          <w:rPr>
            <w:rStyle w:val="ab"/>
            <w:noProof/>
          </w:rPr>
          <w:t>2.2.4. SSHController.cs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34" w:history="1">
        <w:r w:rsidRPr="00C379A5">
          <w:rPr>
            <w:rStyle w:val="ab"/>
            <w:noProof/>
          </w:rPr>
          <w:t>2.3. UserControls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5" w:history="1">
        <w:r w:rsidRPr="00C379A5">
          <w:rPr>
            <w:rStyle w:val="ab"/>
            <w:noProof/>
          </w:rPr>
          <w:t>2.3.1. Cofile.xaml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6" w:history="1">
        <w:r w:rsidRPr="00C379A5">
          <w:rPr>
            <w:rStyle w:val="ab"/>
            <w:noProof/>
          </w:rPr>
          <w:t>2.3.2. ConfigOption.xaml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7" w:history="1">
        <w:r w:rsidRPr="00C379A5">
          <w:rPr>
            <w:rStyle w:val="ab"/>
            <w:noProof/>
          </w:rPr>
          <w:t>2.3.3. ServerMenu.xaml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8" w:history="1">
        <w:r w:rsidRPr="00C379A5">
          <w:rPr>
            <w:rStyle w:val="ab"/>
            <w:noProof/>
          </w:rPr>
          <w:t>2.3.4. Sqlite_LogTable.xaml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39" w:history="1">
        <w:r w:rsidRPr="00C379A5">
          <w:rPr>
            <w:rStyle w:val="ab"/>
            <w:noProof/>
          </w:rPr>
          <w:t>2.3.5. Sqlite_StatusTable.xaml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0" w:history="1">
        <w:r w:rsidRPr="00C379A5">
          <w:rPr>
            <w:rStyle w:val="ab"/>
            <w:noProof/>
          </w:rPr>
          <w:t>2.3.6. Status.xaml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1" w:history="1">
        <w:r w:rsidRPr="00C379A5">
          <w:rPr>
            <w:rStyle w:val="ab"/>
            <w:noProof/>
          </w:rPr>
          <w:t>2.3.7. ConfigOptions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2" w:history="1">
        <w:r w:rsidRPr="00C379A5">
          <w:rPr>
            <w:rStyle w:val="ab"/>
            <w:noProof/>
          </w:rPr>
          <w:t>2.3.7.1. ContigOptionManager.cs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3" w:history="1">
        <w:r w:rsidRPr="00C379A5">
          <w:rPr>
            <w:rStyle w:val="ab"/>
            <w:noProof/>
          </w:rPr>
          <w:t>2.3.7.2.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4" w:history="1">
        <w:r w:rsidRPr="00C379A5">
          <w:rPr>
            <w:rStyle w:val="ab"/>
            <w:noProof/>
          </w:rPr>
          <w:t>2.3.7.3. Sam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5" w:history="1">
        <w:r w:rsidRPr="00C379A5">
          <w:rPr>
            <w:rStyle w:val="ab"/>
            <w:noProof/>
          </w:rPr>
          <w:t>2.3.7.4. 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7F10" w:rsidRDefault="00807F10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6" w:history="1">
        <w:r w:rsidRPr="00C379A5">
          <w:rPr>
            <w:rStyle w:val="ab"/>
            <w:noProof/>
          </w:rPr>
          <w:t>2.3.8. CustomUI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7" w:history="1">
        <w:r w:rsidRPr="00C379A5">
          <w:rPr>
            <w:rStyle w:val="ab"/>
            <w:noProof/>
          </w:rPr>
          <w:t>2.3.8.1. Cofile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40"/>
        <w:ind w:left="200" w:right="2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487207148" w:history="1">
        <w:r w:rsidRPr="00C379A5">
          <w:rPr>
            <w:rStyle w:val="ab"/>
            <w:noProof/>
          </w:rPr>
          <w:t>2.3.8.2. ServerMenu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7F10" w:rsidRDefault="00807F10" w:rsidP="00807F10">
      <w:pPr>
        <w:pStyle w:val="21"/>
        <w:ind w:left="400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87207149" w:history="1">
        <w:r w:rsidRPr="00C379A5">
          <w:rPr>
            <w:rStyle w:val="ab"/>
            <w:noProof/>
          </w:rPr>
          <w:t>2.4.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_Toc487207149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3C04" w:rsidRPr="00C644FA" w:rsidRDefault="004516E3" w:rsidP="001258F6">
      <w:pPr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fldChar w:fldCharType="end"/>
      </w:r>
    </w:p>
    <w:p w:rsidR="004516E3" w:rsidRPr="00C644FA" w:rsidRDefault="00913C04" w:rsidP="004516E3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caps/>
          <w:sz w:val="24"/>
        </w:rPr>
      </w:pPr>
      <w:r w:rsidRPr="00C644FA">
        <w:rPr>
          <w:rFonts w:asciiTheme="minorHAnsi" w:eastAsiaTheme="minorHAnsi" w:hAnsiTheme="minorHAnsi"/>
          <w:b/>
          <w:caps/>
          <w:sz w:val="24"/>
        </w:rPr>
        <w:br w:type="page"/>
      </w:r>
    </w:p>
    <w:p w:rsidR="000C0F47" w:rsidRDefault="000C0F47" w:rsidP="000C0F47">
      <w:pPr>
        <w:pStyle w:val="1"/>
        <w:rPr>
          <w:rFonts w:asciiTheme="minorHAnsi" w:eastAsiaTheme="minorHAnsi" w:hAnsiTheme="minorHAnsi" w:hint="eastAsia"/>
        </w:rPr>
      </w:pPr>
      <w:bookmarkStart w:id="6" w:name="_Toc487207109"/>
      <w:bookmarkEnd w:id="5"/>
      <w:r>
        <w:rPr>
          <w:rFonts w:asciiTheme="minorHAnsi" w:eastAsiaTheme="minorHAnsi" w:hAnsiTheme="minorHAnsi" w:hint="eastAsia"/>
        </w:rPr>
        <w:lastRenderedPageBreak/>
        <w:t>컴파일</w:t>
      </w:r>
      <w:r w:rsidR="00214156">
        <w:rPr>
          <w:rFonts w:asciiTheme="minorHAnsi" w:eastAsiaTheme="minorHAnsi" w:hAnsiTheme="minorHAnsi" w:hint="eastAsia"/>
        </w:rPr>
        <w:t xml:space="preserve"> 및 실행.</w:t>
      </w:r>
      <w:bookmarkEnd w:id="6"/>
    </w:p>
    <w:p w:rsidR="00673C8E" w:rsidRDefault="000C0F47" w:rsidP="00673C8E">
      <w:pPr>
        <w:pStyle w:val="2"/>
        <w:rPr>
          <w:rFonts w:hint="eastAsia"/>
        </w:rPr>
      </w:pPr>
      <w:bookmarkStart w:id="7" w:name="_Toc487207110"/>
      <w:r>
        <w:rPr>
          <w:rFonts w:hint="eastAsia"/>
        </w:rPr>
        <w:t>실행 환경</w:t>
      </w:r>
      <w:bookmarkEnd w:id="7"/>
    </w:p>
    <w:p w:rsidR="00673C8E" w:rsidRDefault="00807F10" w:rsidP="00807F10">
      <w:pPr>
        <w:pStyle w:val="-4"/>
        <w:rPr>
          <w:rFonts w:hint="eastAsia"/>
        </w:rPr>
      </w:pPr>
      <w:bookmarkStart w:id="8" w:name="_Toc487207111"/>
      <w:r>
        <w:rPr>
          <w:rFonts w:hint="eastAsia"/>
        </w:rPr>
        <w:t>Visual Studio 2015</w:t>
      </w:r>
      <w:bookmarkEnd w:id="8"/>
    </w:p>
    <w:p w:rsidR="00C13D82" w:rsidRDefault="00C13D82" w:rsidP="00C13D82">
      <w:pPr>
        <w:pStyle w:val="2"/>
        <w:rPr>
          <w:rFonts w:hint="eastAsia"/>
        </w:rPr>
      </w:pPr>
      <w:r>
        <w:rPr>
          <w:rFonts w:hint="eastAsia"/>
        </w:rPr>
        <w:t>솔루션 실행</w:t>
      </w:r>
    </w:p>
    <w:p w:rsidR="00C13D82" w:rsidRDefault="00C13D82" w:rsidP="00C13D82">
      <w:pPr>
        <w:pStyle w:val="-4"/>
        <w:rPr>
          <w:rFonts w:hint="eastAsia"/>
          <w:noProof/>
        </w:rPr>
      </w:pPr>
      <w:r>
        <w:rPr>
          <w:rFonts w:hint="eastAsia"/>
          <w:noProof/>
        </w:rPr>
        <w:t>CofileUI.sln 실행</w:t>
      </w:r>
    </w:p>
    <w:p w:rsidR="007E52AE" w:rsidRDefault="007E52AE" w:rsidP="00C13D82">
      <w:pPr>
        <w:pStyle w:val="-4"/>
        <w:rPr>
          <w:rFonts w:hint="eastAsia"/>
          <w:noProof/>
        </w:rPr>
      </w:pPr>
      <w:r>
        <w:rPr>
          <w:noProof/>
        </w:rPr>
        <w:pict>
          <v:rect id="_x0000_s1048" style="position:absolute;left:0;text-align:left;margin-left:56.4pt;margin-top:170.35pt;width:72.85pt;height:16.45pt;z-index:251659264;v-text-anchor:middle" filled="f" fillcolor="#36f" strokecolor="red" strokeweight="1.25pt">
            <v:shadow color="#5f5f5f"/>
            <v:textbox inset="2.48919mm,2mm,2.48919mm,1.2446mm"/>
          </v:rect>
        </w:pict>
      </w:r>
      <w:r w:rsidR="003D1BD2">
        <w:rPr>
          <w:noProof/>
        </w:rPr>
        <w:drawing>
          <wp:inline distT="0" distB="0" distL="0" distR="0" wp14:anchorId="6FF53A5E" wp14:editId="3316107F">
            <wp:extent cx="5438775" cy="315277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82" w:rsidRDefault="00C13D82" w:rsidP="00C13D82">
      <w:pPr>
        <w:pStyle w:val="-4"/>
        <w:rPr>
          <w:rFonts w:hint="eastAsia"/>
        </w:rPr>
      </w:pPr>
    </w:p>
    <w:p w:rsidR="00C13D82" w:rsidRPr="00F96ADD" w:rsidRDefault="00F96ADD" w:rsidP="00F96ADD">
      <w:pPr>
        <w:adjustRightInd/>
        <w:spacing w:line="240" w:lineRule="auto"/>
        <w:jc w:val="left"/>
        <w:textAlignment w:val="auto"/>
        <w:rPr>
          <w:rFonts w:ascii="맑은 고딕" w:hAnsi="맑은 고딕" w:hint="eastAsia"/>
        </w:rPr>
      </w:pPr>
      <w:r>
        <w:br w:type="page"/>
      </w:r>
    </w:p>
    <w:p w:rsidR="00BF440F" w:rsidRDefault="00BF440F" w:rsidP="00BF440F">
      <w:pPr>
        <w:pStyle w:val="2"/>
        <w:rPr>
          <w:rFonts w:hint="eastAsia"/>
        </w:rPr>
      </w:pPr>
      <w:bookmarkStart w:id="9" w:name="_Toc487207112"/>
      <w:proofErr w:type="spellStart"/>
      <w:r>
        <w:rPr>
          <w:rFonts w:hint="eastAsia"/>
        </w:rPr>
        <w:lastRenderedPageBreak/>
        <w:t>NuGet</w:t>
      </w:r>
      <w:proofErr w:type="spellEnd"/>
      <w:r>
        <w:rPr>
          <w:rFonts w:hint="eastAsia"/>
        </w:rPr>
        <w:t xml:space="preserve"> 패키지 설정</w:t>
      </w:r>
      <w:bookmarkEnd w:id="9"/>
      <w:r w:rsidR="00C13D82">
        <w:rPr>
          <w:rFonts w:hint="eastAsia"/>
        </w:rPr>
        <w:t xml:space="preserve"> 확인</w:t>
      </w:r>
    </w:p>
    <w:p w:rsidR="005053AC" w:rsidRDefault="000F10C9" w:rsidP="00DF7E86">
      <w:pPr>
        <w:pStyle w:val="-4"/>
        <w:rPr>
          <w:rFonts w:hint="eastAsia"/>
          <w:noProof/>
        </w:rPr>
      </w:pPr>
      <w:r>
        <w:rPr>
          <w:rFonts w:hint="eastAsia"/>
        </w:rPr>
        <w:t xml:space="preserve">Visual Studio 2015 -&gt; 도구(T) -&gt; 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 xml:space="preserve"> 패키지 관리자 -&gt; 일반 -&gt; 패키지 복원 -&gt; 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 xml:space="preserve">이 누락된 </w:t>
      </w:r>
      <w:r>
        <w:t>패키지를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다운로드하도록</w:t>
      </w:r>
      <w:proofErr w:type="spellEnd"/>
      <w:r>
        <w:rPr>
          <w:rFonts w:hint="eastAsia"/>
        </w:rPr>
        <w:t xml:space="preserve"> 허용(A) 체크, Visual Studio에서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시 누락된 패키지를 자동으로 확인(M) 체크</w:t>
      </w:r>
      <w:r w:rsidRPr="000F10C9">
        <w:rPr>
          <w:noProof/>
        </w:rPr>
        <w:t xml:space="preserve"> </w:t>
      </w:r>
    </w:p>
    <w:p w:rsidR="005053AC" w:rsidRDefault="005053AC" w:rsidP="00DF7E86">
      <w:pPr>
        <w:pStyle w:val="-4"/>
        <w:rPr>
          <w:rFonts w:hint="eastAsia"/>
          <w:noProof/>
        </w:rPr>
      </w:pPr>
    </w:p>
    <w:p w:rsidR="005053AC" w:rsidRDefault="005053AC" w:rsidP="00DF7E86">
      <w:pPr>
        <w:pStyle w:val="-4"/>
        <w:rPr>
          <w:rFonts w:hint="eastAsia"/>
          <w:noProof/>
        </w:rPr>
      </w:pPr>
      <w:r>
        <w:rPr>
          <w:rFonts w:hint="eastAsia"/>
          <w:noProof/>
        </w:rPr>
        <w:pict>
          <v:rect id="_x0000_s1050" style="position:absolute;left:0;text-align:left;margin-left:90.1pt;margin-top:239.7pt;width:194.8pt;height:10.9pt;z-index:251661312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40AB9D8B" wp14:editId="12C7B58A">
            <wp:extent cx="3971419" cy="326419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231" r="77602" b="55683"/>
                    <a:stretch/>
                  </pic:blipFill>
                  <pic:spPr bwMode="auto">
                    <a:xfrm>
                      <a:off x="0" y="0"/>
                      <a:ext cx="3981815" cy="32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3AC" w:rsidRDefault="005053AC" w:rsidP="00DF7E86">
      <w:pPr>
        <w:pStyle w:val="-4"/>
        <w:rPr>
          <w:rFonts w:hint="eastAsia"/>
          <w:noProof/>
        </w:rPr>
      </w:pPr>
    </w:p>
    <w:p w:rsidR="00DF7E86" w:rsidRPr="00DF7E86" w:rsidRDefault="005053AC" w:rsidP="00DF7E86">
      <w:pPr>
        <w:pStyle w:val="-4"/>
        <w:rPr>
          <w:rFonts w:hint="eastAsia"/>
        </w:rPr>
      </w:pPr>
      <w:r>
        <w:rPr>
          <w:rFonts w:hint="eastAsia"/>
          <w:noProof/>
        </w:rPr>
        <w:pict>
          <v:rect id="_x0000_s1049" style="position:absolute;left:0;text-align:left;margin-left:11.15pt;margin-top:111.65pt;width:134.8pt;height:25.65pt;z-index:25166028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rFonts w:hint="eastAsia"/>
          <w:noProof/>
        </w:rPr>
        <w:pict>
          <v:rect id="_x0000_s1047" style="position:absolute;left:0;text-align:left;margin-left:163.25pt;margin-top:46.35pt;width:205.5pt;height:31.5pt;z-index:251658240;v-text-anchor:middle" filled="f" fillcolor="#36f" strokecolor="red" strokeweight="1.25pt">
            <v:shadow color="#5f5f5f"/>
            <v:textbox inset="2.48919mm,2mm,2.48919mm,1.2446mm"/>
          </v:rect>
        </w:pict>
      </w:r>
      <w:r w:rsidR="000F10C9">
        <w:rPr>
          <w:noProof/>
        </w:rPr>
        <w:drawing>
          <wp:inline distT="0" distB="0" distL="0" distR="0" wp14:anchorId="60EE45D2" wp14:editId="2FF96FA4">
            <wp:extent cx="5943600" cy="2339163"/>
            <wp:effectExtent l="19050" t="1905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" r="-9" b="44999"/>
                    <a:stretch/>
                  </pic:blipFill>
                  <pic:spPr bwMode="auto">
                    <a:xfrm>
                      <a:off x="0" y="0"/>
                      <a:ext cx="5940340" cy="2337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C3A" w:rsidRPr="00980C3A" w:rsidRDefault="00980C3A" w:rsidP="00980C3A">
      <w:pPr>
        <w:adjustRightInd/>
        <w:spacing w:line="240" w:lineRule="auto"/>
        <w:jc w:val="left"/>
        <w:textAlignment w:val="auto"/>
        <w:rPr>
          <w:rFonts w:ascii="맑은 고딕" w:hAnsi="맑은 고딕" w:hint="eastAsia"/>
        </w:rPr>
      </w:pPr>
      <w:r>
        <w:br w:type="page"/>
      </w:r>
    </w:p>
    <w:p w:rsidR="00BF440F" w:rsidRDefault="00BF440F" w:rsidP="00BF440F">
      <w:pPr>
        <w:pStyle w:val="2"/>
        <w:rPr>
          <w:rFonts w:hint="eastAsia"/>
        </w:rPr>
      </w:pPr>
      <w:bookmarkStart w:id="10" w:name="_Toc487207113"/>
      <w:proofErr w:type="spellStart"/>
      <w:r>
        <w:rPr>
          <w:rFonts w:hint="eastAsia"/>
        </w:rPr>
        <w:lastRenderedPageBreak/>
        <w:t>빌드</w:t>
      </w:r>
      <w:proofErr w:type="spellEnd"/>
      <w:r>
        <w:rPr>
          <w:rFonts w:hint="eastAsia"/>
        </w:rPr>
        <w:t xml:space="preserve"> 및 실행 </w:t>
      </w:r>
      <w:proofErr w:type="gramStart"/>
      <w:r>
        <w:rPr>
          <w:rFonts w:hint="eastAsia"/>
        </w:rPr>
        <w:t>( Ctrl</w:t>
      </w:r>
      <w:proofErr w:type="gramEnd"/>
      <w:r>
        <w:rPr>
          <w:rFonts w:hint="eastAsia"/>
        </w:rPr>
        <w:t xml:space="preserve"> + F5 )</w:t>
      </w:r>
      <w:bookmarkEnd w:id="10"/>
    </w:p>
    <w:p w:rsidR="000F10C9" w:rsidRPr="000F10C9" w:rsidRDefault="007E52AE" w:rsidP="000F10C9">
      <w:pPr>
        <w:pStyle w:val="-4"/>
        <w:rPr>
          <w:rFonts w:hint="eastAsia"/>
        </w:rPr>
      </w:pPr>
      <w:r>
        <w:rPr>
          <w:rFonts w:hint="eastAsia"/>
          <w:noProof/>
        </w:rPr>
        <w:pict>
          <v:rect id="_x0000_s1055" style="position:absolute;left:0;text-align:left;margin-left:3.35pt;margin-top:19.8pt;width:459.05pt;height:131.4pt;z-index:251666432;v-text-anchor:middle" filled="f" fillcolor="#36f" strokecolor="red" strokeweight="1.25pt">
            <v:shadow color="#5f5f5f"/>
            <v:textbox inset="2.48919mm,2mm,2.48919mm,1.2446mm"/>
          </v:rect>
        </w:pict>
      </w:r>
      <w:r w:rsidR="000F10C9">
        <w:rPr>
          <w:noProof/>
        </w:rPr>
        <w:drawing>
          <wp:inline distT="0" distB="0" distL="0" distR="0" wp14:anchorId="1651487E" wp14:editId="4756CA10">
            <wp:extent cx="5939790" cy="37656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0F" w:rsidRPr="00BF440F" w:rsidRDefault="00BF440F" w:rsidP="00BF440F">
      <w:pPr>
        <w:pStyle w:val="-4"/>
        <w:rPr>
          <w:rFonts w:hint="eastAsia"/>
        </w:rPr>
      </w:pPr>
    </w:p>
    <w:p w:rsidR="00870BC0" w:rsidRDefault="00870BC0" w:rsidP="00870BC0">
      <w:pPr>
        <w:pStyle w:val="2"/>
        <w:rPr>
          <w:rFonts w:hint="eastAsia"/>
        </w:rPr>
      </w:pPr>
      <w:bookmarkStart w:id="11" w:name="_Toc487207114"/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 xml:space="preserve"> 패키지 목록 체크</w:t>
      </w:r>
      <w:bookmarkEnd w:id="11"/>
    </w:p>
    <w:p w:rsidR="000F10C9" w:rsidRDefault="000F10C9" w:rsidP="000F10C9">
      <w:pPr>
        <w:pStyle w:val="-4"/>
        <w:rPr>
          <w:rFonts w:hint="eastAsia"/>
        </w:rPr>
      </w:pPr>
      <w:r>
        <w:rPr>
          <w:rFonts w:hint="eastAsia"/>
        </w:rPr>
        <w:t xml:space="preserve">솔루션탐색기 -&gt; 솔루션 -&gt; </w:t>
      </w:r>
      <w:proofErr w:type="spellStart"/>
      <w:r>
        <w:rPr>
          <w:rFonts w:hint="eastAsia"/>
        </w:rPr>
        <w:t>CofileUI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package.config</w:t>
      </w:r>
      <w:proofErr w:type="spellEnd"/>
      <w:r>
        <w:rPr>
          <w:rFonts w:hint="eastAsia"/>
        </w:rPr>
        <w:t xml:space="preserve"> 파일 확인</w:t>
      </w:r>
    </w:p>
    <w:p w:rsidR="00870BC0" w:rsidRDefault="007E52AE" w:rsidP="00AC2BDB">
      <w:pPr>
        <w:pStyle w:val="-4"/>
        <w:rPr>
          <w:rFonts w:hint="eastAsia"/>
        </w:rPr>
      </w:pPr>
      <w:r>
        <w:rPr>
          <w:rFonts w:hint="eastAsia"/>
          <w:noProof/>
        </w:rPr>
        <w:pict>
          <v:rect id="_x0000_s1054" style="position:absolute;left:0;text-align:left;margin-left:55.8pt;margin-top:64.25pt;width:381.5pt;height:84.55pt;z-index:251665408;v-text-anchor:middle" filled="f" fillcolor="#36f" strokecolor="red" strokeweight="1.25pt">
            <v:shadow color="#5f5f5f"/>
            <v:textbox inset="2.48919mm,2mm,2.48919mm,1.2446mm"/>
          </v:rect>
        </w:pict>
      </w:r>
      <w:r w:rsidR="00AC2BDB">
        <w:rPr>
          <w:noProof/>
        </w:rPr>
        <w:drawing>
          <wp:inline distT="0" distB="0" distL="0" distR="0" wp14:anchorId="36C54AEB" wp14:editId="49D7F469">
            <wp:extent cx="5939790" cy="24193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C0" w:rsidRPr="00870BC0" w:rsidRDefault="00870BC0" w:rsidP="00870BC0">
      <w:pPr>
        <w:adjustRightInd/>
        <w:spacing w:line="240" w:lineRule="auto"/>
        <w:jc w:val="left"/>
        <w:textAlignment w:val="auto"/>
        <w:rPr>
          <w:rFonts w:ascii="맑은 고딕" w:hAnsi="맑은 고딕" w:hint="eastAsia"/>
        </w:rPr>
      </w:pPr>
      <w:r>
        <w:br w:type="page"/>
      </w:r>
    </w:p>
    <w:p w:rsidR="00870BC0" w:rsidRDefault="00870BC0" w:rsidP="00870BC0">
      <w:pPr>
        <w:pStyle w:val="2"/>
        <w:rPr>
          <w:rFonts w:hint="eastAsia"/>
        </w:rPr>
      </w:pPr>
      <w:bookmarkStart w:id="12" w:name="_Toc487207115"/>
      <w:r>
        <w:rPr>
          <w:rFonts w:hint="eastAsia"/>
        </w:rPr>
        <w:lastRenderedPageBreak/>
        <w:t>별도 실행.</w:t>
      </w:r>
      <w:bookmarkEnd w:id="12"/>
    </w:p>
    <w:p w:rsidR="003A4976" w:rsidRDefault="003A4976" w:rsidP="00403EAE">
      <w:pPr>
        <w:pStyle w:val="-4"/>
        <w:rPr>
          <w:rFonts w:hint="eastAsia"/>
        </w:rPr>
      </w:pPr>
      <w:r>
        <w:rPr>
          <w:rFonts w:hint="eastAsia"/>
        </w:rPr>
        <w:t xml:space="preserve">프로젝트폴더 -&gt; bin -&gt; </w:t>
      </w: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-&gt; CofileUI.exe 실행.</w:t>
      </w:r>
    </w:p>
    <w:p w:rsidR="00EB6F1C" w:rsidRDefault="00EB6F1C" w:rsidP="00403EAE">
      <w:pPr>
        <w:pStyle w:val="-4"/>
        <w:rPr>
          <w:rFonts w:hint="eastAsia"/>
          <w:noProof/>
        </w:rPr>
      </w:pPr>
    </w:p>
    <w:p w:rsidR="00EB6F1C" w:rsidRDefault="00EB6F1C" w:rsidP="00403EAE">
      <w:pPr>
        <w:pStyle w:val="-4"/>
        <w:rPr>
          <w:rFonts w:hint="eastAsia"/>
        </w:rPr>
      </w:pPr>
      <w:r>
        <w:rPr>
          <w:rFonts w:hint="eastAsia"/>
          <w:noProof/>
        </w:rPr>
        <w:pict>
          <v:rect id="_x0000_s1051" style="position:absolute;left:0;text-align:left;margin-left:17pt;margin-top:78.95pt;width:162.4pt;height:12.55pt;z-index:251662336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233FF3F5" wp14:editId="6F2DD036">
            <wp:extent cx="4040061" cy="3498112"/>
            <wp:effectExtent l="19050" t="19050" r="0" b="76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901"/>
                    <a:stretch/>
                  </pic:blipFill>
                  <pic:spPr bwMode="auto">
                    <a:xfrm>
                      <a:off x="0" y="0"/>
                      <a:ext cx="4044919" cy="3502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1C" w:rsidRDefault="00403EAE" w:rsidP="00EB6F1C">
      <w:pPr>
        <w:pStyle w:val="3"/>
        <w:rPr>
          <w:rFonts w:hint="eastAsia"/>
        </w:rPr>
      </w:pPr>
      <w:r>
        <w:br w:type="page"/>
      </w:r>
    </w:p>
    <w:p w:rsidR="00DC13CB" w:rsidRDefault="00DC13CB" w:rsidP="00DC13CB">
      <w:pPr>
        <w:pStyle w:val="1"/>
        <w:ind w:right="200"/>
        <w:rPr>
          <w:rFonts w:hint="eastAsia"/>
        </w:rPr>
      </w:pPr>
      <w:r>
        <w:rPr>
          <w:rFonts w:hint="eastAsia"/>
        </w:rPr>
        <w:lastRenderedPageBreak/>
        <w:t>Setup file</w:t>
      </w:r>
    </w:p>
    <w:p w:rsidR="007E52AE" w:rsidRDefault="00674A7F" w:rsidP="00674A7F">
      <w:pPr>
        <w:pStyle w:val="2"/>
        <w:rPr>
          <w:rFonts w:hint="eastAsia"/>
        </w:rPr>
      </w:pPr>
      <w:r>
        <w:rPr>
          <w:rFonts w:hint="eastAsia"/>
        </w:rPr>
        <w:t>실행환경</w:t>
      </w:r>
    </w:p>
    <w:p w:rsidR="003D1BD2" w:rsidRDefault="00674A7F" w:rsidP="00674A7F">
      <w:pPr>
        <w:pStyle w:val="-4"/>
        <w:rPr>
          <w:rFonts w:hint="eastAsia"/>
        </w:rPr>
      </w:pPr>
      <w:r>
        <w:rPr>
          <w:rFonts w:hint="eastAsia"/>
        </w:rPr>
        <w:t>NSIS v3.01</w:t>
      </w:r>
    </w:p>
    <w:p w:rsidR="00674A7F" w:rsidRDefault="003D1BD2" w:rsidP="00674A7F">
      <w:pPr>
        <w:pStyle w:val="-4"/>
        <w:rPr>
          <w:rFonts w:hint="eastAsia"/>
        </w:rPr>
      </w:pPr>
      <w:r>
        <w:rPr>
          <w:rFonts w:hint="eastAsia"/>
        </w:rPr>
        <w:t xml:space="preserve">HM NIS </w:t>
      </w:r>
      <w:proofErr w:type="gramStart"/>
      <w:r>
        <w:rPr>
          <w:rFonts w:hint="eastAsia"/>
        </w:rPr>
        <w:t>EDIT</w:t>
      </w:r>
      <w:proofErr w:type="gramEnd"/>
      <w:r>
        <w:rPr>
          <w:rFonts w:hint="eastAsia"/>
        </w:rPr>
        <w:t xml:space="preserve"> 2.0.3</w:t>
      </w:r>
    </w:p>
    <w:p w:rsidR="003D1BD2" w:rsidRDefault="003D1BD2" w:rsidP="00674A7F">
      <w:pPr>
        <w:pStyle w:val="-4"/>
        <w:rPr>
          <w:rFonts w:hint="eastAsia"/>
        </w:rPr>
      </w:pPr>
    </w:p>
    <w:p w:rsidR="00CD00DF" w:rsidRDefault="00F04828" w:rsidP="00CD00DF">
      <w:pPr>
        <w:pStyle w:val="2"/>
        <w:rPr>
          <w:rFonts w:hint="eastAsia"/>
        </w:rPr>
      </w:pPr>
      <w:r>
        <w:rPr>
          <w:rFonts w:hint="eastAsia"/>
        </w:rPr>
        <w:t>스크립트 컴파일</w:t>
      </w:r>
    </w:p>
    <w:p w:rsidR="00CD00DF" w:rsidRDefault="00CD00DF" w:rsidP="00CD00DF">
      <w:pPr>
        <w:pStyle w:val="-4"/>
        <w:rPr>
          <w:rFonts w:hint="eastAsia"/>
        </w:rPr>
      </w:pPr>
      <w:r>
        <w:rPr>
          <w:noProof/>
        </w:rPr>
        <w:pict>
          <v:rect id="_x0000_s1056" style="position:absolute;left:0;text-align:left;margin-left:22.3pt;margin-top:108.65pt;width:214.9pt;height:17.9pt;z-index:251667456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6A34206F" wp14:editId="6CCD3ACE">
            <wp:extent cx="4614531" cy="3856917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87995" b="64331"/>
                    <a:stretch/>
                  </pic:blipFill>
                  <pic:spPr bwMode="auto">
                    <a:xfrm>
                      <a:off x="0" y="0"/>
                      <a:ext cx="4618879" cy="386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828" w:rsidRDefault="00F04828" w:rsidP="00F04828">
      <w:pPr>
        <w:pStyle w:val="-4"/>
        <w:rPr>
          <w:rFonts w:hint="eastAsia"/>
        </w:rPr>
      </w:pPr>
      <w:r>
        <w:rPr>
          <w:rFonts w:hint="eastAsia"/>
        </w:rPr>
        <w:t>Editor 실행 후 파일열기</w:t>
      </w:r>
    </w:p>
    <w:p w:rsidR="00F04828" w:rsidRPr="00F04828" w:rsidRDefault="00F04828" w:rsidP="00CD00DF">
      <w:pPr>
        <w:pStyle w:val="-4"/>
        <w:rPr>
          <w:rFonts w:hint="eastAsia"/>
        </w:rPr>
      </w:pPr>
    </w:p>
    <w:p w:rsidR="007E52AE" w:rsidRDefault="007E52AE" w:rsidP="00DC13CB">
      <w:pPr>
        <w:pStyle w:val="-4"/>
        <w:rPr>
          <w:rFonts w:hint="eastAsia"/>
        </w:rPr>
      </w:pPr>
      <w:r>
        <w:rPr>
          <w:noProof/>
        </w:rPr>
        <w:lastRenderedPageBreak/>
        <w:pict>
          <v:rect id="_x0000_s1052" style="position:absolute;left:0;text-align:left;margin-left:58.3pt;margin-top:123.1pt;width:72.55pt;height:12.55pt;z-index:251663360;v-text-anchor:middle" filled="f" fillcolor="#36f" strokecolor="red" strokeweight="1.25pt">
            <v:shadow color="#5f5f5f"/>
            <v:textbox inset="2.48919mm,2mm,2.48919mm,1.2446mm"/>
          </v:rect>
        </w:pict>
      </w:r>
      <w:r w:rsidR="003D1BD2">
        <w:rPr>
          <w:noProof/>
        </w:rPr>
        <w:drawing>
          <wp:inline distT="0" distB="0" distL="0" distR="0" wp14:anchorId="1855F40A" wp14:editId="347FD935">
            <wp:extent cx="5438775" cy="315277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AE" w:rsidRDefault="00F04828" w:rsidP="00DC13CB">
      <w:pPr>
        <w:pStyle w:val="-4"/>
        <w:rPr>
          <w:rFonts w:hint="eastAsia"/>
        </w:rPr>
      </w:pPr>
      <w:r>
        <w:rPr>
          <w:noProof/>
        </w:rPr>
        <w:pict>
          <v:rect id="_x0000_s1057" style="position:absolute;left:0;text-align:left;margin-left:58.3pt;margin-top:153.1pt;width:189.8pt;height:17.9pt;z-index:251668480;v-text-anchor:middle" filled="f" fillcolor="#36f" strokecolor="red" strokeweight="1.25pt">
            <v:shadow color="#5f5f5f"/>
            <v:textbox inset="2.48919mm,2mm,2.48919mm,1.2446mm"/>
          </v:rect>
        </w:pict>
      </w:r>
      <w:r w:rsidR="003D1BD2">
        <w:rPr>
          <w:noProof/>
        </w:rPr>
        <w:drawing>
          <wp:inline distT="0" distB="0" distL="0" distR="0" wp14:anchorId="53B943EE" wp14:editId="056FF17C">
            <wp:extent cx="5438775" cy="31527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28" w:rsidRDefault="00F04828" w:rsidP="00DC13CB">
      <w:pPr>
        <w:pStyle w:val="-4"/>
        <w:rPr>
          <w:rFonts w:hint="eastAsia"/>
          <w:noProof/>
        </w:rPr>
      </w:pPr>
      <w:r>
        <w:rPr>
          <w:rFonts w:hint="eastAsia"/>
          <w:noProof/>
        </w:rPr>
        <w:t xml:space="preserve">솔루션 폴더의 </w:t>
      </w:r>
      <w:r>
        <w:rPr>
          <w:noProof/>
        </w:rPr>
        <w:t>n</w:t>
      </w:r>
      <w:r>
        <w:rPr>
          <w:rFonts w:hint="eastAsia"/>
          <w:noProof/>
        </w:rPr>
        <w:t xml:space="preserve">sis 폴더에 </w:t>
      </w:r>
      <w:r w:rsidRPr="00F04828">
        <w:rPr>
          <w:noProof/>
        </w:rPr>
        <w:t>setup_dotnet40clienet_wic_2017-07-07.nsi</w:t>
      </w:r>
      <w:r>
        <w:rPr>
          <w:rFonts w:hint="eastAsia"/>
          <w:noProof/>
        </w:rPr>
        <w:t xml:space="preserve"> 열기</w:t>
      </w:r>
    </w:p>
    <w:p w:rsidR="007E52AE" w:rsidRDefault="00F04828" w:rsidP="00DC13CB">
      <w:pPr>
        <w:pStyle w:val="-4"/>
        <w:rPr>
          <w:rFonts w:hint="eastAsia"/>
        </w:rPr>
      </w:pPr>
      <w:r>
        <w:rPr>
          <w:noProof/>
        </w:rPr>
        <w:lastRenderedPageBreak/>
        <w:pict>
          <v:rect id="_x0000_s1058" style="position:absolute;left:0;text-align:left;margin-left:110.5pt;margin-top:284.1pt;width:149.3pt;height:17.9pt;z-index:251669504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520D7A66" wp14:editId="6A1D7FE8">
            <wp:extent cx="4997303" cy="4674898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88891" b="63057"/>
                    <a:stretch/>
                  </pic:blipFill>
                  <pic:spPr bwMode="auto">
                    <a:xfrm>
                      <a:off x="0" y="0"/>
                      <a:ext cx="5002003" cy="46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7B1" w:rsidRDefault="000047B1" w:rsidP="00DC13CB">
      <w:pPr>
        <w:pStyle w:val="-4"/>
        <w:rPr>
          <w:rFonts w:hint="eastAsia"/>
        </w:rPr>
      </w:pP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-&gt; 스크립트 컴파일 실행.</w:t>
      </w:r>
    </w:p>
    <w:p w:rsidR="000047B1" w:rsidRDefault="009F010E" w:rsidP="00DC13CB">
      <w:pPr>
        <w:pStyle w:val="-4"/>
        <w:rPr>
          <w:rFonts w:hint="eastAsia"/>
        </w:rPr>
      </w:pPr>
      <w:r>
        <w:rPr>
          <w:noProof/>
        </w:rPr>
        <w:pict>
          <v:rect id="_x0000_s1060" style="position:absolute;left:0;text-align:left;margin-left:3.9pt;margin-top:169.4pt;width:290.2pt;height:10.4pt;z-index:251671552;v-text-anchor:middle" filled="f" fillcolor="#36f" strokecolor="red" strokeweight="1.25pt">
            <v:shadow color="#5f5f5f"/>
            <v:textbox inset="2.48919mm,2mm,2.48919mm,1.2446mm"/>
          </v:rect>
        </w:pict>
      </w:r>
      <w:r w:rsidR="000047B1">
        <w:rPr>
          <w:noProof/>
        </w:rPr>
        <w:drawing>
          <wp:inline distT="0" distB="0" distL="0" distR="0" wp14:anchorId="24A91D5C" wp14:editId="06D80F6B">
            <wp:extent cx="5939790" cy="2298496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0E" w:rsidRDefault="009F010E" w:rsidP="00DC13CB">
      <w:pPr>
        <w:pStyle w:val="-4"/>
        <w:rPr>
          <w:rFonts w:hint="eastAsia"/>
        </w:rPr>
      </w:pPr>
      <w:r>
        <w:rPr>
          <w:rFonts w:hint="eastAsia"/>
        </w:rPr>
        <w:t xml:space="preserve">완료문구 </w:t>
      </w:r>
      <w:proofErr w:type="spellStart"/>
      <w:r>
        <w:rPr>
          <w:rFonts w:hint="eastAsia"/>
        </w:rPr>
        <w:t>확인후</w:t>
      </w:r>
      <w:proofErr w:type="spellEnd"/>
    </w:p>
    <w:p w:rsidR="00F04828" w:rsidRDefault="00F04828" w:rsidP="00DC13CB">
      <w:pPr>
        <w:pStyle w:val="-4"/>
        <w:rPr>
          <w:rFonts w:hint="eastAsia"/>
        </w:rPr>
      </w:pPr>
      <w:r>
        <w:rPr>
          <w:noProof/>
        </w:rPr>
        <w:lastRenderedPageBreak/>
        <w:pict>
          <v:rect id="_x0000_s1059" style="position:absolute;left:0;text-align:left;margin-left:58.05pt;margin-top:106.85pt;width:149.3pt;height:17.9pt;z-index:251670528;v-text-anchor:middle" filled="f" fillcolor="#36f" strokecolor="red" strokeweight="1.25pt">
            <v:shadow color="#5f5f5f"/>
            <v:textbox inset="2.48919mm,2mm,2.48919mm,1.2446mm"/>
          </v:rect>
        </w:pict>
      </w:r>
      <w:r>
        <w:rPr>
          <w:noProof/>
        </w:rPr>
        <w:drawing>
          <wp:inline distT="0" distB="0" distL="0" distR="0" wp14:anchorId="57F1AD81" wp14:editId="6D9A1197">
            <wp:extent cx="5438775" cy="3152775"/>
            <wp:effectExtent l="0" t="0" r="9525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0E" w:rsidRDefault="009F010E" w:rsidP="00DC13CB">
      <w:pPr>
        <w:pStyle w:val="-4"/>
      </w:pPr>
      <w:r>
        <w:rPr>
          <w:rFonts w:hint="eastAsia"/>
        </w:rPr>
        <w:t>폴더에 Setup.exe 파일 확인.</w:t>
      </w:r>
    </w:p>
    <w:p w:rsidR="00F04828" w:rsidRPr="00AB04E7" w:rsidRDefault="009F010E" w:rsidP="00AB04E7">
      <w:pPr>
        <w:adjustRightInd/>
        <w:spacing w:line="240" w:lineRule="auto"/>
        <w:jc w:val="left"/>
        <w:textAlignment w:val="auto"/>
        <w:rPr>
          <w:rFonts w:ascii="맑은 고딕" w:hAnsi="맑은 고딕" w:hint="eastAsia"/>
        </w:rPr>
      </w:pPr>
      <w:r>
        <w:br w:type="page"/>
      </w:r>
    </w:p>
    <w:p w:rsidR="00214156" w:rsidRDefault="001727B3" w:rsidP="001727B3">
      <w:pPr>
        <w:pStyle w:val="1"/>
        <w:rPr>
          <w:rFonts w:hint="eastAsia"/>
        </w:rPr>
      </w:pPr>
      <w:bookmarkStart w:id="13" w:name="_Toc487207117"/>
      <w:r>
        <w:rPr>
          <w:rFonts w:hint="eastAsia"/>
        </w:rPr>
        <w:lastRenderedPageBreak/>
        <w:t xml:space="preserve">프로젝트 </w:t>
      </w:r>
      <w:r w:rsidR="003562AF">
        <w:rPr>
          <w:rFonts w:hint="eastAsia"/>
        </w:rPr>
        <w:t xml:space="preserve">소스 </w:t>
      </w:r>
      <w:r>
        <w:rPr>
          <w:rFonts w:hint="eastAsia"/>
        </w:rPr>
        <w:t>구</w:t>
      </w:r>
      <w:bookmarkEnd w:id="13"/>
      <w:r w:rsidR="00951FB7">
        <w:rPr>
          <w:rFonts w:hint="eastAsia"/>
        </w:rPr>
        <w:t>성</w:t>
      </w:r>
    </w:p>
    <w:p w:rsidR="00E0549E" w:rsidRDefault="00E0549E" w:rsidP="00E0549E">
      <w:pPr>
        <w:pStyle w:val="-4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3145DF4" wp14:editId="0F650E8B">
            <wp:extent cx="2892056" cy="6698512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8"/>
                    <a:stretch/>
                  </pic:blipFill>
                  <pic:spPr bwMode="auto">
                    <a:xfrm>
                      <a:off x="0" y="0"/>
                      <a:ext cx="2891826" cy="669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D49E0" wp14:editId="39E81561">
            <wp:extent cx="2913320" cy="6560288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396"/>
                    <a:stretch/>
                  </pic:blipFill>
                  <pic:spPr bwMode="auto">
                    <a:xfrm>
                      <a:off x="0" y="0"/>
                      <a:ext cx="2916480" cy="656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E7" w:rsidRDefault="00AB04E7">
      <w:pPr>
        <w:adjustRightInd/>
        <w:spacing w:line="240" w:lineRule="auto"/>
        <w:jc w:val="left"/>
        <w:textAlignment w:val="auto"/>
        <w:rPr>
          <w:rFonts w:ascii="맑은 고딕" w:hAnsi="맑은 고딕"/>
          <w:noProof/>
        </w:rPr>
      </w:pPr>
      <w:r>
        <w:rPr>
          <w:noProof/>
        </w:rPr>
        <w:br w:type="page"/>
      </w:r>
    </w:p>
    <w:p w:rsidR="001727B3" w:rsidRDefault="001727B3" w:rsidP="001727B3">
      <w:pPr>
        <w:pStyle w:val="2"/>
        <w:rPr>
          <w:rFonts w:hint="eastAsia"/>
        </w:rPr>
      </w:pPr>
      <w:bookmarkStart w:id="14" w:name="_Toc487207118"/>
      <w:r>
        <w:rPr>
          <w:rFonts w:hint="eastAsia"/>
        </w:rPr>
        <w:lastRenderedPageBreak/>
        <w:t>Windows</w:t>
      </w:r>
      <w:bookmarkEnd w:id="14"/>
    </w:p>
    <w:p w:rsidR="00A5405B" w:rsidRDefault="00A5405B" w:rsidP="00A5405B">
      <w:pPr>
        <w:pStyle w:val="-4"/>
        <w:rPr>
          <w:rFonts w:hint="eastAsia"/>
        </w:rPr>
      </w:pPr>
      <w:r>
        <w:rPr>
          <w:rFonts w:hint="eastAsia"/>
        </w:rPr>
        <w:t>메인 윈도우와 팝업 모음.</w:t>
      </w:r>
    </w:p>
    <w:p w:rsidR="00ED596A" w:rsidRPr="00A5405B" w:rsidRDefault="00ED596A" w:rsidP="00A5405B">
      <w:pPr>
        <w:pStyle w:val="-4"/>
        <w:rPr>
          <w:rFonts w:hint="eastAsia"/>
        </w:rPr>
      </w:pPr>
      <w:r>
        <w:rPr>
          <w:noProof/>
        </w:rPr>
        <w:drawing>
          <wp:inline distT="0" distB="0" distL="0" distR="0" wp14:anchorId="7618C9E7" wp14:editId="07960611">
            <wp:extent cx="2552700" cy="260032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B3" w:rsidRDefault="00A5405B" w:rsidP="00DF7E86">
      <w:pPr>
        <w:pStyle w:val="3"/>
        <w:rPr>
          <w:rFonts w:hint="eastAsia"/>
        </w:rPr>
      </w:pPr>
      <w:bookmarkStart w:id="15" w:name="_Toc487207119"/>
      <w:proofErr w:type="spellStart"/>
      <w:r>
        <w:rPr>
          <w:rFonts w:hint="eastAsia"/>
        </w:rPr>
        <w:t>WindowMain.xaml</w:t>
      </w:r>
      <w:bookmarkEnd w:id="15"/>
      <w:proofErr w:type="spellEnd"/>
    </w:p>
    <w:p w:rsidR="00A5405B" w:rsidRDefault="00A5405B" w:rsidP="00A5405B">
      <w:pPr>
        <w:pStyle w:val="-4"/>
        <w:rPr>
          <w:rFonts w:hint="eastAsia"/>
        </w:rPr>
      </w:pPr>
      <w:r>
        <w:rPr>
          <w:rFonts w:hint="eastAsia"/>
        </w:rPr>
        <w:t xml:space="preserve">프로그램 실행 시 </w:t>
      </w:r>
      <w:proofErr w:type="spellStart"/>
      <w:r>
        <w:rPr>
          <w:rFonts w:hint="eastAsia"/>
        </w:rPr>
        <w:t>메인이</w:t>
      </w:r>
      <w:proofErr w:type="spellEnd"/>
      <w:r>
        <w:rPr>
          <w:rFonts w:hint="eastAsia"/>
        </w:rPr>
        <w:t xml:space="preserve"> 되는 윈도우입니다. Server Menu, Status, Tab (</w:t>
      </w: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, Log, Monitoring)</w:t>
      </w:r>
      <w:r w:rsidR="00171994">
        <w:rPr>
          <w:rFonts w:hint="eastAsia"/>
        </w:rPr>
        <w:t xml:space="preserve"> 가 표시될 화면을 분할하고, 각 컨트롤을 </w:t>
      </w:r>
      <w:proofErr w:type="spellStart"/>
      <w:r w:rsidR="00171994">
        <w:rPr>
          <w:rFonts w:hint="eastAsia"/>
        </w:rPr>
        <w:t>로드합니다</w:t>
      </w:r>
      <w:proofErr w:type="spellEnd"/>
      <w:r w:rsidR="00171994">
        <w:rPr>
          <w:rFonts w:hint="eastAsia"/>
        </w:rPr>
        <w:t xml:space="preserve">. Main Setting 버튼과 서버 접속 정보들을 표시 하고, Connection </w:t>
      </w:r>
      <w:proofErr w:type="spellStart"/>
      <w:r w:rsidR="00171994">
        <w:rPr>
          <w:rFonts w:hint="eastAsia"/>
        </w:rPr>
        <w:t>Timout</w:t>
      </w:r>
      <w:proofErr w:type="spellEnd"/>
      <w:r w:rsidR="00171994">
        <w:rPr>
          <w:rFonts w:hint="eastAsia"/>
        </w:rPr>
        <w:t xml:space="preserve"> 을 체크 합니다. Left Ctrl, Left Shift 키의 Pressed 유무도 판별합니다.</w:t>
      </w:r>
    </w:p>
    <w:p w:rsidR="00171994" w:rsidRPr="00A5405B" w:rsidRDefault="00171994" w:rsidP="00A5405B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16" w:name="_Toc487207120"/>
      <w:proofErr w:type="spellStart"/>
      <w:r>
        <w:rPr>
          <w:rFonts w:hint="eastAsia"/>
        </w:rPr>
        <w:t>Window_Waiting.xaml</w:t>
      </w:r>
      <w:bookmarkEnd w:id="16"/>
      <w:proofErr w:type="spellEnd"/>
    </w:p>
    <w:p w:rsidR="00171994" w:rsidRDefault="00171994" w:rsidP="00171994">
      <w:pPr>
        <w:pStyle w:val="-4"/>
        <w:rPr>
          <w:rFonts w:hint="eastAsia"/>
        </w:rPr>
      </w:pPr>
      <w:r>
        <w:rPr>
          <w:rFonts w:hint="eastAsia"/>
        </w:rPr>
        <w:t xml:space="preserve">서버 연결 시, 연결 중을 표시하는 팝업입니다. 문구와 </w:t>
      </w:r>
      <w:proofErr w:type="spellStart"/>
      <w:r>
        <w:rPr>
          <w:rFonts w:hint="eastAsia"/>
        </w:rPr>
        <w:t>ProgressRing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구성되어 있습니다.</w:t>
      </w:r>
    </w:p>
    <w:p w:rsidR="00171994" w:rsidRPr="00171994" w:rsidRDefault="00171994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17" w:name="_Toc487207121"/>
      <w:proofErr w:type="spellStart"/>
      <w:r>
        <w:rPr>
          <w:rFonts w:hint="eastAsia"/>
        </w:rPr>
        <w:t>Window_ViewImage.xaml</w:t>
      </w:r>
      <w:bookmarkEnd w:id="17"/>
      <w:proofErr w:type="spellEnd"/>
    </w:p>
    <w:p w:rsidR="00171994" w:rsidRDefault="00171994" w:rsidP="00171994">
      <w:pPr>
        <w:pStyle w:val="-4"/>
        <w:rPr>
          <w:rFonts w:hint="eastAsia"/>
        </w:rPr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tab 의 Linux File List 중 파일을 더블클릭 했을 때, 해당 파일이 이미지 파일일 경우 뜨는 팝업입니다.</w:t>
      </w:r>
    </w:p>
    <w:p w:rsidR="00171994" w:rsidRPr="00171994" w:rsidRDefault="00171994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18" w:name="_Toc487207122"/>
      <w:proofErr w:type="spellStart"/>
      <w:r>
        <w:rPr>
          <w:rFonts w:hint="eastAsia"/>
        </w:rPr>
        <w:lastRenderedPageBreak/>
        <w:t>Window_ViewFile.xaml</w:t>
      </w:r>
      <w:bookmarkEnd w:id="18"/>
      <w:proofErr w:type="spellEnd"/>
    </w:p>
    <w:p w:rsidR="00A5405B" w:rsidRDefault="00171994" w:rsidP="00171994">
      <w:pPr>
        <w:pStyle w:val="-4"/>
        <w:rPr>
          <w:rFonts w:hint="eastAsia"/>
        </w:rPr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 tab 의 Linux File List 중 파일을 더블클릭 했을 때, 해당 파일이 이미지가 아닐 경우 뜨는 팝업입니다.</w:t>
      </w:r>
    </w:p>
    <w:p w:rsidR="00171994" w:rsidRPr="00171994" w:rsidRDefault="00171994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19" w:name="_Toc487207123"/>
      <w:proofErr w:type="spellStart"/>
      <w:r>
        <w:rPr>
          <w:rFonts w:hint="eastAsia"/>
        </w:rPr>
        <w:t>Window_LogIn.xaml</w:t>
      </w:r>
      <w:bookmarkEnd w:id="19"/>
      <w:proofErr w:type="spellEnd"/>
    </w:p>
    <w:p w:rsidR="00171994" w:rsidRDefault="0015765E" w:rsidP="00171994">
      <w:pPr>
        <w:pStyle w:val="-4"/>
        <w:rPr>
          <w:rFonts w:hint="eastAsia"/>
        </w:rPr>
      </w:pPr>
      <w:r>
        <w:rPr>
          <w:rFonts w:hint="eastAsia"/>
        </w:rPr>
        <w:t xml:space="preserve">Server Menu 영역에서 연결하고자 하는 서버를 </w:t>
      </w:r>
      <w:proofErr w:type="spellStart"/>
      <w:r>
        <w:rPr>
          <w:rFonts w:hint="eastAsia"/>
        </w:rPr>
        <w:t>더블클릭하거나</w:t>
      </w:r>
      <w:proofErr w:type="spellEnd"/>
      <w:r>
        <w:rPr>
          <w:rFonts w:hint="eastAsia"/>
        </w:rPr>
        <w:t xml:space="preserve"> Connect Server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 하였을 때 뜨는 </w:t>
      </w:r>
      <w:proofErr w:type="spellStart"/>
      <w:r>
        <w:rPr>
          <w:rFonts w:hint="eastAsia"/>
        </w:rPr>
        <w:t>팝업니다</w:t>
      </w:r>
      <w:proofErr w:type="spellEnd"/>
      <w:r>
        <w:rPr>
          <w:rFonts w:hint="eastAsia"/>
        </w:rPr>
        <w:t>. 서버에 연결하기 전에 항상 표시됩니다.</w:t>
      </w:r>
      <w:r w:rsidR="00783649">
        <w:rPr>
          <w:rFonts w:hint="eastAsia"/>
        </w:rPr>
        <w:t xml:space="preserve"> OK 버튼을 통해 서버에 연결을 시도 할 수 있습니다.</w:t>
      </w:r>
    </w:p>
    <w:p w:rsidR="00783649" w:rsidRPr="00171994" w:rsidRDefault="00783649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20" w:name="_Toc487207124"/>
      <w:proofErr w:type="spellStart"/>
      <w:r>
        <w:rPr>
          <w:rFonts w:hint="eastAsia"/>
        </w:rPr>
        <w:t>Window_EnvSetting.xaml</w:t>
      </w:r>
      <w:bookmarkEnd w:id="20"/>
      <w:proofErr w:type="spellEnd"/>
    </w:p>
    <w:p w:rsidR="00171994" w:rsidRDefault="00783649" w:rsidP="00171994">
      <w:pPr>
        <w:pStyle w:val="-4"/>
        <w:rPr>
          <w:rFonts w:hint="eastAsia"/>
        </w:rPr>
      </w:pPr>
      <w:r>
        <w:rPr>
          <w:rFonts w:hint="eastAsia"/>
        </w:rPr>
        <w:t xml:space="preserve">서버에 연결한 후에, $CO_HOME 의 환경변수를 체크할 수 있는 팝업입니다. </w:t>
      </w:r>
      <w:proofErr w:type="spellStart"/>
      <w:r>
        <w:rPr>
          <w:rFonts w:hint="eastAsia"/>
        </w:rPr>
        <w:t>수정후</w:t>
      </w:r>
      <w:proofErr w:type="spellEnd"/>
      <w:r>
        <w:rPr>
          <w:rFonts w:hint="eastAsia"/>
        </w:rPr>
        <w:t xml:space="preserve"> OK 버튼을 통해 환경변수를 수정하여 저장할 수 있습니다.</w:t>
      </w:r>
    </w:p>
    <w:p w:rsidR="00783649" w:rsidRPr="00171994" w:rsidRDefault="00783649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21" w:name="_Toc487207125"/>
      <w:proofErr w:type="spellStart"/>
      <w:r>
        <w:rPr>
          <w:rFonts w:hint="eastAsia"/>
        </w:rPr>
        <w:t>Window_EditFile.xaml</w:t>
      </w:r>
      <w:bookmarkEnd w:id="21"/>
      <w:proofErr w:type="spellEnd"/>
    </w:p>
    <w:p w:rsidR="00171994" w:rsidRDefault="00783649" w:rsidP="00171994">
      <w:pPr>
        <w:pStyle w:val="-4"/>
        <w:rPr>
          <w:rFonts w:hint="eastAsia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tab의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형식) 을</w:t>
      </w:r>
      <w:proofErr w:type="gramEnd"/>
      <w:r>
        <w:rPr>
          <w:rFonts w:hint="eastAsia"/>
        </w:rPr>
        <w:t xml:space="preserve"> 보고 수정할 수 있는 팝업입니다. OK 버튼을 통해 해당 파일을 수정할 수 있습니다.</w:t>
      </w:r>
    </w:p>
    <w:p w:rsidR="00783649" w:rsidRPr="00171994" w:rsidRDefault="00783649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22" w:name="_Toc487207126"/>
      <w:proofErr w:type="spellStart"/>
      <w:r>
        <w:rPr>
          <w:rFonts w:hint="eastAsia"/>
        </w:rPr>
        <w:t>Window_AddServerMenu.xaml</w:t>
      </w:r>
      <w:bookmarkEnd w:id="22"/>
      <w:proofErr w:type="spellEnd"/>
    </w:p>
    <w:p w:rsidR="00171994" w:rsidRDefault="00783649" w:rsidP="00171994">
      <w:pPr>
        <w:pStyle w:val="-4"/>
        <w:rPr>
          <w:rFonts w:hint="eastAsia"/>
        </w:rPr>
      </w:pPr>
      <w:r>
        <w:rPr>
          <w:rFonts w:hint="eastAsia"/>
        </w:rPr>
        <w:t xml:space="preserve">Server Menu 의 Server Group 을 추가할 수 있는 팝업입니다. Server Group Name(Text)를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Server Group을 추가할 수 있습니다.</w:t>
      </w:r>
    </w:p>
    <w:p w:rsidR="00783649" w:rsidRPr="00171994" w:rsidRDefault="00783649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23" w:name="_Toc487207127"/>
      <w:proofErr w:type="spellStart"/>
      <w:r>
        <w:rPr>
          <w:rFonts w:hint="eastAsia"/>
        </w:rPr>
        <w:t>Window_AddServer.xaml</w:t>
      </w:r>
      <w:bookmarkEnd w:id="23"/>
      <w:proofErr w:type="spellEnd"/>
    </w:p>
    <w:p w:rsidR="00171994" w:rsidRDefault="00783649" w:rsidP="00171994">
      <w:pPr>
        <w:pStyle w:val="-4"/>
        <w:rPr>
          <w:rFonts w:hint="eastAsia"/>
        </w:rPr>
      </w:pPr>
      <w:r>
        <w:rPr>
          <w:rFonts w:hint="eastAsia"/>
        </w:rPr>
        <w:t xml:space="preserve">Server Menu 의 Server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추가할 수 있는 팝업입니다. Server 정보 (Name,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, Port)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입력함으로써 서버정보를 추가할 수 있습니다.</w:t>
      </w:r>
    </w:p>
    <w:p w:rsidR="00783649" w:rsidRPr="00171994" w:rsidRDefault="00783649" w:rsidP="00171994">
      <w:pPr>
        <w:pStyle w:val="-4"/>
        <w:rPr>
          <w:rFonts w:hint="eastAsia"/>
        </w:rPr>
      </w:pPr>
    </w:p>
    <w:p w:rsidR="00A5405B" w:rsidRDefault="00A5405B" w:rsidP="00DF7E86">
      <w:pPr>
        <w:pStyle w:val="3"/>
        <w:rPr>
          <w:rFonts w:hint="eastAsia"/>
        </w:rPr>
      </w:pPr>
      <w:bookmarkStart w:id="24" w:name="_Toc487207128"/>
      <w:proofErr w:type="spellStart"/>
      <w:r>
        <w:rPr>
          <w:rFonts w:hint="eastAsia"/>
        </w:rPr>
        <w:lastRenderedPageBreak/>
        <w:t>Window_AddDataGridConfig.xaml</w:t>
      </w:r>
      <w:bookmarkEnd w:id="24"/>
      <w:proofErr w:type="spellEnd"/>
    </w:p>
    <w:p w:rsidR="00783649" w:rsidRDefault="00783649" w:rsidP="00171994">
      <w:pPr>
        <w:pStyle w:val="-4"/>
        <w:rPr>
          <w:rFonts w:hint="eastAsia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tab의 </w:t>
      </w:r>
      <w:proofErr w:type="spellStart"/>
      <w:r>
        <w:rPr>
          <w:rFonts w:hint="eastAsia"/>
        </w:rPr>
        <w:t>sam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col_var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col_fix</w:t>
      </w:r>
      <w:proofErr w:type="spellEnd"/>
      <w:r>
        <w:rPr>
          <w:rFonts w:hint="eastAsia"/>
        </w:rPr>
        <w:t>), tail(</w:t>
      </w:r>
      <w:proofErr w:type="spellStart"/>
      <w:r>
        <w:rPr>
          <w:rFonts w:hint="eastAsia"/>
        </w:rPr>
        <w:t>enc_inform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enc_inform_reg</w:t>
      </w:r>
      <w:proofErr w:type="spellEnd"/>
      <w:r>
        <w:rPr>
          <w:rFonts w:hint="eastAsia"/>
        </w:rPr>
        <w:t xml:space="preserve">) 의 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 xml:space="preserve"> 에서 Row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추가할 때 뜨는 팝업입니다.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변수 설명들과, 초기값을 </w:t>
      </w:r>
      <w:proofErr w:type="spellStart"/>
      <w:r>
        <w:rPr>
          <w:rFonts w:hint="eastAsia"/>
        </w:rPr>
        <w:t>파라미터로</w:t>
      </w:r>
      <w:proofErr w:type="spellEnd"/>
      <w:r>
        <w:rPr>
          <w:rFonts w:hint="eastAsia"/>
        </w:rPr>
        <w:t xml:space="preserve"> 넘겨받아 동적으로 UI를 구성합니다.</w:t>
      </w:r>
    </w:p>
    <w:p w:rsidR="00783649" w:rsidRDefault="00783649" w:rsidP="00171994">
      <w:pPr>
        <w:pStyle w:val="-4"/>
        <w:rPr>
          <w:rFonts w:hint="eastAsia"/>
        </w:rPr>
      </w:pPr>
    </w:p>
    <w:p w:rsidR="00783649" w:rsidRDefault="00783649" w:rsidP="00783649">
      <w:pPr>
        <w:pStyle w:val="2"/>
        <w:rPr>
          <w:rFonts w:hint="eastAsia"/>
        </w:rPr>
      </w:pPr>
      <w:bookmarkStart w:id="25" w:name="_Toc487207129"/>
      <w:r>
        <w:rPr>
          <w:rFonts w:hint="eastAsia"/>
        </w:rPr>
        <w:t>Classes</w:t>
      </w:r>
      <w:bookmarkEnd w:id="25"/>
    </w:p>
    <w:p w:rsidR="00783649" w:rsidRDefault="00783649" w:rsidP="00783649">
      <w:pPr>
        <w:pStyle w:val="-4"/>
        <w:rPr>
          <w:rFonts w:hint="eastAsia"/>
        </w:rPr>
      </w:pPr>
      <w:r>
        <w:rPr>
          <w:rFonts w:hint="eastAsia"/>
        </w:rPr>
        <w:t xml:space="preserve">UI로는 표시되지 않지만,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구성에 필요한 클래스들</w:t>
      </w:r>
    </w:p>
    <w:p w:rsidR="00ED596A" w:rsidRDefault="00ED596A" w:rsidP="00783649">
      <w:pPr>
        <w:pStyle w:val="-4"/>
        <w:rPr>
          <w:rFonts w:hint="eastAsia"/>
        </w:rPr>
      </w:pPr>
      <w:r>
        <w:rPr>
          <w:noProof/>
        </w:rPr>
        <w:drawing>
          <wp:inline distT="0" distB="0" distL="0" distR="0" wp14:anchorId="4F033C68" wp14:editId="5D75B82F">
            <wp:extent cx="1676400" cy="1057275"/>
            <wp:effectExtent l="0" t="0" r="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49" w:rsidRDefault="00783649" w:rsidP="00DF7E86">
      <w:pPr>
        <w:pStyle w:val="3"/>
        <w:rPr>
          <w:rFonts w:hint="eastAsia"/>
        </w:rPr>
      </w:pPr>
      <w:bookmarkStart w:id="26" w:name="_Toc487207130"/>
      <w:proofErr w:type="spellStart"/>
      <w:r>
        <w:rPr>
          <w:rFonts w:hint="eastAsia"/>
        </w:rPr>
        <w:t>FileController.cs</w:t>
      </w:r>
      <w:bookmarkEnd w:id="26"/>
      <w:proofErr w:type="spellEnd"/>
    </w:p>
    <w:p w:rsidR="00783649" w:rsidRDefault="00AC06FB" w:rsidP="00783649">
      <w:pPr>
        <w:pStyle w:val="-4"/>
        <w:rPr>
          <w:rFonts w:hint="eastAsia"/>
        </w:rPr>
      </w:pPr>
      <w:r>
        <w:rPr>
          <w:rFonts w:hint="eastAsia"/>
        </w:rPr>
        <w:t>파일 입출력에 관련된 함수들.</w:t>
      </w:r>
    </w:p>
    <w:p w:rsidR="00AC06FB" w:rsidRDefault="00AC06FB" w:rsidP="00783649">
      <w:pPr>
        <w:pStyle w:val="-4"/>
        <w:rPr>
          <w:rFonts w:hint="eastAsia"/>
        </w:rPr>
      </w:pPr>
    </w:p>
    <w:p w:rsidR="00783649" w:rsidRDefault="00783649" w:rsidP="00DF7E86">
      <w:pPr>
        <w:pStyle w:val="3"/>
        <w:rPr>
          <w:rFonts w:hint="eastAsia"/>
        </w:rPr>
      </w:pPr>
      <w:bookmarkStart w:id="27" w:name="_Toc487207131"/>
      <w:proofErr w:type="spellStart"/>
      <w:r>
        <w:rPr>
          <w:rFonts w:hint="eastAsia"/>
        </w:rPr>
        <w:t>JsonController.cs</w:t>
      </w:r>
      <w:bookmarkEnd w:id="27"/>
      <w:proofErr w:type="spellEnd"/>
    </w:p>
    <w:p w:rsidR="00783649" w:rsidRDefault="00AC06FB" w:rsidP="00783649">
      <w:pPr>
        <w:pStyle w:val="-4"/>
        <w:rPr>
          <w:rFonts w:hint="eastAsia"/>
        </w:rPr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파일 입출력,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>, 구문검색에 관련된 함수들.</w:t>
      </w:r>
    </w:p>
    <w:p w:rsidR="00AC06FB" w:rsidRDefault="00AC06FB" w:rsidP="00783649">
      <w:pPr>
        <w:pStyle w:val="-4"/>
        <w:rPr>
          <w:rFonts w:hint="eastAsia"/>
        </w:rPr>
      </w:pPr>
    </w:p>
    <w:p w:rsidR="00783649" w:rsidRDefault="00783649" w:rsidP="00DF7E86">
      <w:pPr>
        <w:pStyle w:val="3"/>
        <w:rPr>
          <w:rFonts w:hint="eastAsia"/>
        </w:rPr>
      </w:pPr>
      <w:bookmarkStart w:id="28" w:name="_Toc487207132"/>
      <w:proofErr w:type="spellStart"/>
      <w:r>
        <w:rPr>
          <w:rFonts w:hint="eastAsia"/>
        </w:rPr>
        <w:t>Log.cs</w:t>
      </w:r>
      <w:bookmarkEnd w:id="28"/>
      <w:proofErr w:type="spellEnd"/>
    </w:p>
    <w:p w:rsidR="00783649" w:rsidRDefault="00AC06FB" w:rsidP="00783649">
      <w:pPr>
        <w:pStyle w:val="-4"/>
        <w:rPr>
          <w:rFonts w:hint="eastAsia"/>
        </w:rPr>
      </w:pPr>
      <w:r>
        <w:rPr>
          <w:rFonts w:hint="eastAsia"/>
        </w:rPr>
        <w:t>프로그램의 이벤트로그, 에러로그를 출력하는 함수들.</w:t>
      </w:r>
    </w:p>
    <w:p w:rsidR="00AC06FB" w:rsidRDefault="00AC06FB" w:rsidP="00783649">
      <w:pPr>
        <w:pStyle w:val="-4"/>
        <w:rPr>
          <w:rFonts w:hint="eastAsia"/>
        </w:rPr>
      </w:pPr>
    </w:p>
    <w:p w:rsidR="00783649" w:rsidRDefault="00AC06FB" w:rsidP="00DF7E86">
      <w:pPr>
        <w:pStyle w:val="3"/>
        <w:rPr>
          <w:rFonts w:hint="eastAsia"/>
        </w:rPr>
      </w:pPr>
      <w:bookmarkStart w:id="29" w:name="_Toc487207133"/>
      <w:proofErr w:type="spellStart"/>
      <w:r>
        <w:rPr>
          <w:rFonts w:hint="eastAsia"/>
        </w:rPr>
        <w:t>SSHController.cs</w:t>
      </w:r>
      <w:bookmarkEnd w:id="29"/>
      <w:proofErr w:type="spellEnd"/>
    </w:p>
    <w:p w:rsidR="00AC06FB" w:rsidRDefault="00AC06FB" w:rsidP="00AC06FB">
      <w:pPr>
        <w:pStyle w:val="-4"/>
        <w:rPr>
          <w:rFonts w:hint="eastAsia"/>
        </w:rPr>
      </w:pPr>
      <w:r>
        <w:rPr>
          <w:rFonts w:hint="eastAsia"/>
        </w:rPr>
        <w:t>SSH, SFTP 와 관련된 모든 함수들.</w:t>
      </w:r>
    </w:p>
    <w:p w:rsidR="005E682C" w:rsidRDefault="0049698B" w:rsidP="00AC06FB">
      <w:pPr>
        <w:pStyle w:val="-4"/>
        <w:rPr>
          <w:rFonts w:hint="eastAsia"/>
        </w:rPr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,</w:t>
      </w:r>
      <w:r w:rsidRPr="0049698B">
        <w:rPr>
          <w:rFonts w:hint="eastAsia"/>
        </w:rPr>
        <w:t xml:space="preserve"> </w:t>
      </w:r>
      <w:proofErr w:type="spellStart"/>
      <w:r>
        <w:rPr>
          <w:rFonts w:hint="eastAsia"/>
        </w:rPr>
        <w:t>sftp</w:t>
      </w:r>
      <w:proofErr w:type="spellEnd"/>
      <w:r>
        <w:rPr>
          <w:rFonts w:hint="eastAsia"/>
        </w:rPr>
        <w:t xml:space="preserve"> 연결 관리, stream 형식 command send, receive, upload, download file, load environment variable에 관련된 함수들로 구성되어 있다.</w:t>
      </w:r>
    </w:p>
    <w:p w:rsidR="00AC06FB" w:rsidRDefault="00AC06FB" w:rsidP="00AC06FB">
      <w:pPr>
        <w:pStyle w:val="-4"/>
        <w:rPr>
          <w:rFonts w:hint="eastAsia"/>
        </w:rPr>
      </w:pPr>
    </w:p>
    <w:p w:rsidR="00AC06FB" w:rsidRDefault="00AC06FB" w:rsidP="00AC06FB">
      <w:pPr>
        <w:pStyle w:val="2"/>
        <w:rPr>
          <w:rFonts w:hint="eastAsia"/>
        </w:rPr>
      </w:pPr>
      <w:bookmarkStart w:id="30" w:name="_Toc487207134"/>
      <w:proofErr w:type="spellStart"/>
      <w:r>
        <w:rPr>
          <w:rFonts w:hint="eastAsia"/>
        </w:rPr>
        <w:lastRenderedPageBreak/>
        <w:t>UserControls</w:t>
      </w:r>
      <w:bookmarkEnd w:id="30"/>
      <w:proofErr w:type="spellEnd"/>
    </w:p>
    <w:p w:rsidR="00AC06FB" w:rsidRDefault="00AC06FB" w:rsidP="00AC06FB">
      <w:pPr>
        <w:pStyle w:val="-4"/>
        <w:rPr>
          <w:rFonts w:hint="eastAsia"/>
        </w:rPr>
      </w:pPr>
      <w:proofErr w:type="spellStart"/>
      <w:r>
        <w:rPr>
          <w:rFonts w:hint="eastAsia"/>
        </w:rPr>
        <w:t>Cofile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, Log, Monitoring tab에 관련된 Control들</w:t>
      </w:r>
    </w:p>
    <w:p w:rsidR="00ED596A" w:rsidRDefault="00ED596A" w:rsidP="00AC06FB">
      <w:pPr>
        <w:pStyle w:val="-4"/>
        <w:rPr>
          <w:rFonts w:hint="eastAsia"/>
        </w:rPr>
      </w:pPr>
      <w:r>
        <w:rPr>
          <w:noProof/>
        </w:rPr>
        <w:drawing>
          <wp:inline distT="0" distB="0" distL="0" distR="0" wp14:anchorId="43A93F55" wp14:editId="4EEF6D94">
            <wp:extent cx="2438400" cy="535305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FB" w:rsidRDefault="00AC06FB" w:rsidP="00DF7E86">
      <w:pPr>
        <w:pStyle w:val="3"/>
        <w:rPr>
          <w:rFonts w:hint="eastAsia"/>
        </w:rPr>
      </w:pPr>
      <w:bookmarkStart w:id="31" w:name="_Toc487207135"/>
      <w:proofErr w:type="spellStart"/>
      <w:r>
        <w:rPr>
          <w:rFonts w:hint="eastAsia"/>
        </w:rPr>
        <w:t>Cofile.xaml</w:t>
      </w:r>
      <w:bookmarkEnd w:id="31"/>
      <w:proofErr w:type="spellEnd"/>
    </w:p>
    <w:p w:rsidR="005976F0" w:rsidRDefault="003729F1" w:rsidP="005976F0">
      <w:pPr>
        <w:pStyle w:val="-4"/>
        <w:rPr>
          <w:rFonts w:hint="eastAsia"/>
        </w:rPr>
      </w:pPr>
      <w:proofErr w:type="spellStart"/>
      <w:r>
        <w:rPr>
          <w:rFonts w:hint="eastAsia"/>
        </w:rPr>
        <w:t>WindowMain</w:t>
      </w:r>
      <w:proofErr w:type="spellEnd"/>
      <w:r>
        <w:rPr>
          <w:rFonts w:hint="eastAsia"/>
        </w:rPr>
        <w:t xml:space="preserve">의 </w:t>
      </w:r>
      <w:proofErr w:type="spellStart"/>
      <w:r w:rsidR="00AC06FB">
        <w:rPr>
          <w:rFonts w:hint="eastAsia"/>
        </w:rPr>
        <w:t>Cofile</w:t>
      </w:r>
      <w:proofErr w:type="spellEnd"/>
      <w:r w:rsidR="00AC06FB">
        <w:rPr>
          <w:rFonts w:hint="eastAsia"/>
        </w:rPr>
        <w:t xml:space="preserve"> tab에서 </w:t>
      </w:r>
      <w:proofErr w:type="spellStart"/>
      <w:r w:rsidR="00AC06FB">
        <w:rPr>
          <w:rFonts w:hint="eastAsia"/>
        </w:rPr>
        <w:t>로드되는</w:t>
      </w:r>
      <w:proofErr w:type="spellEnd"/>
      <w:r w:rsidR="00AC06FB">
        <w:rPr>
          <w:rFonts w:hint="eastAsia"/>
        </w:rPr>
        <w:t xml:space="preserve"> Control입니다. Linux의 </w:t>
      </w:r>
      <w:proofErr w:type="spellStart"/>
      <w:r w:rsidR="00AC06FB">
        <w:rPr>
          <w:rFonts w:hint="eastAsia"/>
        </w:rPr>
        <w:t>디렉토리와</w:t>
      </w:r>
      <w:proofErr w:type="spellEnd"/>
      <w:r w:rsidR="00AC06FB">
        <w:rPr>
          <w:rFonts w:hint="eastAsia"/>
        </w:rPr>
        <w:t xml:space="preserve"> 파일들을 표현하는 </w:t>
      </w:r>
      <w:proofErr w:type="spellStart"/>
      <w:r w:rsidR="00AC06FB">
        <w:rPr>
          <w:rFonts w:hint="eastAsia"/>
        </w:rPr>
        <w:t>TreeView</w:t>
      </w:r>
      <w:proofErr w:type="spellEnd"/>
      <w:r w:rsidR="00AC06FB">
        <w:rPr>
          <w:rFonts w:hint="eastAsia"/>
        </w:rPr>
        <w:t xml:space="preserve"> 와 </w:t>
      </w:r>
      <w:proofErr w:type="spellStart"/>
      <w:r w:rsidR="00AC06FB">
        <w:rPr>
          <w:rFonts w:hint="eastAsia"/>
        </w:rPr>
        <w:t>ListView</w:t>
      </w:r>
      <w:proofErr w:type="spellEnd"/>
      <w:r w:rsidR="00AC06FB">
        <w:rPr>
          <w:rFonts w:hint="eastAsia"/>
        </w:rPr>
        <w:t xml:space="preserve"> 가 있고, 암/</w:t>
      </w:r>
      <w:proofErr w:type="spellStart"/>
      <w:r w:rsidR="00AC06FB">
        <w:rPr>
          <w:rFonts w:hint="eastAsia"/>
        </w:rPr>
        <w:t>복호화를</w:t>
      </w:r>
      <w:proofErr w:type="spellEnd"/>
      <w:r w:rsidR="00AC06FB">
        <w:rPr>
          <w:rFonts w:hint="eastAsia"/>
        </w:rPr>
        <w:t xml:space="preserve"> 위해 선택된 파일, </w:t>
      </w:r>
      <w:proofErr w:type="spellStart"/>
      <w:r w:rsidR="00AC06FB">
        <w:rPr>
          <w:rFonts w:hint="eastAsia"/>
        </w:rPr>
        <w:t>디렉토리를</w:t>
      </w:r>
      <w:proofErr w:type="spellEnd"/>
      <w:r w:rsidR="00AC06FB">
        <w:rPr>
          <w:rFonts w:hint="eastAsia"/>
        </w:rPr>
        <w:t xml:space="preserve"> 관리할 수 있는 </w:t>
      </w:r>
      <w:proofErr w:type="spellStart"/>
      <w:r w:rsidR="00AC06FB">
        <w:rPr>
          <w:rFonts w:hint="eastAsia"/>
        </w:rPr>
        <w:t>ListView</w:t>
      </w:r>
      <w:proofErr w:type="spellEnd"/>
      <w:r w:rsidR="00AC06FB">
        <w:rPr>
          <w:rFonts w:hint="eastAsia"/>
        </w:rPr>
        <w:t xml:space="preserve"> 가 존재합니다.</w:t>
      </w:r>
      <w:r w:rsidR="005976F0">
        <w:rPr>
          <w:rFonts w:hint="eastAsia"/>
        </w:rPr>
        <w:t xml:space="preserve"> </w:t>
      </w:r>
    </w:p>
    <w:p w:rsidR="00243769" w:rsidRDefault="00243769" w:rsidP="00AC06FB">
      <w:pPr>
        <w:pStyle w:val="-4"/>
        <w:rPr>
          <w:rFonts w:hint="eastAsia"/>
        </w:rPr>
      </w:pPr>
    </w:p>
    <w:p w:rsidR="00AC06FB" w:rsidRDefault="00243769" w:rsidP="00DF7E86">
      <w:pPr>
        <w:pStyle w:val="3"/>
        <w:rPr>
          <w:rFonts w:hint="eastAsia"/>
        </w:rPr>
      </w:pPr>
      <w:bookmarkStart w:id="32" w:name="_Toc487207136"/>
      <w:proofErr w:type="spellStart"/>
      <w:r>
        <w:rPr>
          <w:rFonts w:hint="eastAsia"/>
        </w:rPr>
        <w:lastRenderedPageBreak/>
        <w:t>ConfigOption.xaml</w:t>
      </w:r>
      <w:bookmarkEnd w:id="32"/>
      <w:proofErr w:type="spellEnd"/>
    </w:p>
    <w:p w:rsidR="00243769" w:rsidRDefault="003729F1" w:rsidP="00243769">
      <w:pPr>
        <w:pStyle w:val="-4"/>
        <w:rPr>
          <w:rFonts w:hint="eastAsia"/>
        </w:rPr>
      </w:pPr>
      <w:proofErr w:type="spellStart"/>
      <w:r>
        <w:rPr>
          <w:rFonts w:hint="eastAsia"/>
        </w:rPr>
        <w:t>WindowMain</w:t>
      </w:r>
      <w:proofErr w:type="spellEnd"/>
      <w:r>
        <w:rPr>
          <w:rFonts w:hint="eastAsia"/>
        </w:rPr>
        <w:t xml:space="preserve">의 </w:t>
      </w:r>
      <w:proofErr w:type="spellStart"/>
      <w:r w:rsidR="00243769">
        <w:t>C</w:t>
      </w:r>
      <w:r w:rsidR="00243769">
        <w:rPr>
          <w:rFonts w:hint="eastAsia"/>
        </w:rPr>
        <w:t>onfig</w:t>
      </w:r>
      <w:proofErr w:type="spellEnd"/>
      <w:r w:rsidR="00243769">
        <w:rPr>
          <w:rFonts w:hint="eastAsia"/>
        </w:rPr>
        <w:t xml:space="preserve"> tab 에서 </w:t>
      </w:r>
      <w:proofErr w:type="spellStart"/>
      <w:r w:rsidR="00243769">
        <w:rPr>
          <w:rFonts w:hint="eastAsia"/>
        </w:rPr>
        <w:t>로드되는</w:t>
      </w:r>
      <w:proofErr w:type="spellEnd"/>
      <w:r w:rsidR="00243769">
        <w:rPr>
          <w:rFonts w:hint="eastAsia"/>
        </w:rPr>
        <w:t xml:space="preserve"> Control 입니다. </w:t>
      </w:r>
      <w:proofErr w:type="spellStart"/>
      <w:r w:rsidR="00243769">
        <w:rPr>
          <w:rFonts w:hint="eastAsia"/>
        </w:rPr>
        <w:t>Cofile</w:t>
      </w:r>
      <w:proofErr w:type="spellEnd"/>
      <w:r w:rsidR="00243769">
        <w:rPr>
          <w:rFonts w:hint="eastAsia"/>
        </w:rPr>
        <w:t xml:space="preserve"> 암/</w:t>
      </w:r>
      <w:proofErr w:type="spellStart"/>
      <w:r w:rsidR="00243769">
        <w:rPr>
          <w:rFonts w:hint="eastAsia"/>
        </w:rPr>
        <w:t>복호화를</w:t>
      </w:r>
      <w:proofErr w:type="spellEnd"/>
      <w:r w:rsidR="00243769">
        <w:rPr>
          <w:rFonts w:hint="eastAsia"/>
        </w:rPr>
        <w:t xml:space="preserve"> 진행하기 위해 필요한 </w:t>
      </w:r>
      <w:proofErr w:type="spellStart"/>
      <w:r w:rsidR="00243769">
        <w:rPr>
          <w:rFonts w:hint="eastAsia"/>
        </w:rPr>
        <w:t>Config</w:t>
      </w:r>
      <w:proofErr w:type="spellEnd"/>
      <w:r w:rsidR="00243769">
        <w:rPr>
          <w:rFonts w:hint="eastAsia"/>
        </w:rPr>
        <w:t xml:space="preserve"> 파일들을 서버와 동기화 시켜주고, </w:t>
      </w:r>
      <w:proofErr w:type="spellStart"/>
      <w:r w:rsidR="00243769">
        <w:rPr>
          <w:rFonts w:hint="eastAsia"/>
        </w:rPr>
        <w:t>새로만들기</w:t>
      </w:r>
      <w:proofErr w:type="spellEnd"/>
      <w:r w:rsidR="00243769">
        <w:rPr>
          <w:rFonts w:hint="eastAsia"/>
        </w:rPr>
        <w:t xml:space="preserve">, 열기, 수정, 저장 등을 </w:t>
      </w:r>
      <w:proofErr w:type="spellStart"/>
      <w:r w:rsidR="00243769">
        <w:rPr>
          <w:rFonts w:hint="eastAsia"/>
        </w:rPr>
        <w:t>하기위한</w:t>
      </w:r>
      <w:proofErr w:type="spellEnd"/>
      <w:r w:rsidR="00243769">
        <w:rPr>
          <w:rFonts w:hint="eastAsia"/>
        </w:rPr>
        <w:t xml:space="preserve"> </w:t>
      </w:r>
      <w:proofErr w:type="spellStart"/>
      <w:r w:rsidR="00243769">
        <w:rPr>
          <w:rFonts w:hint="eastAsia"/>
        </w:rPr>
        <w:t>로직이</w:t>
      </w:r>
      <w:proofErr w:type="spellEnd"/>
      <w:r w:rsidR="00243769">
        <w:rPr>
          <w:rFonts w:hint="eastAsia"/>
        </w:rPr>
        <w:t xml:space="preserve"> 있습니다.</w:t>
      </w:r>
    </w:p>
    <w:p w:rsidR="00243769" w:rsidRDefault="00243769" w:rsidP="00243769">
      <w:pPr>
        <w:pStyle w:val="-4"/>
        <w:rPr>
          <w:rFonts w:hint="eastAsia"/>
        </w:rPr>
      </w:pPr>
    </w:p>
    <w:p w:rsidR="00243769" w:rsidRDefault="00243769" w:rsidP="00DF7E86">
      <w:pPr>
        <w:pStyle w:val="3"/>
        <w:rPr>
          <w:rFonts w:hint="eastAsia"/>
        </w:rPr>
      </w:pPr>
      <w:bookmarkStart w:id="33" w:name="_Toc487207137"/>
      <w:proofErr w:type="spellStart"/>
      <w:r>
        <w:rPr>
          <w:rFonts w:hint="eastAsia"/>
        </w:rPr>
        <w:t>ServerMenu.xaml</w:t>
      </w:r>
      <w:bookmarkEnd w:id="33"/>
      <w:proofErr w:type="spellEnd"/>
    </w:p>
    <w:p w:rsidR="00243769" w:rsidRDefault="003729F1" w:rsidP="00243769">
      <w:pPr>
        <w:pStyle w:val="-4"/>
        <w:rPr>
          <w:rFonts w:hint="eastAsia"/>
        </w:rPr>
      </w:pPr>
      <w:proofErr w:type="spellStart"/>
      <w:r>
        <w:rPr>
          <w:rFonts w:hint="eastAsia"/>
        </w:rPr>
        <w:t>WindowMain</w:t>
      </w:r>
      <w:proofErr w:type="spellEnd"/>
      <w:r>
        <w:rPr>
          <w:rFonts w:hint="eastAsia"/>
        </w:rPr>
        <w:t xml:space="preserve">의 Server Menu에 </w:t>
      </w:r>
      <w:proofErr w:type="spellStart"/>
      <w:r>
        <w:rPr>
          <w:rFonts w:hint="eastAsia"/>
        </w:rPr>
        <w:t>로드되는</w:t>
      </w:r>
      <w:proofErr w:type="spellEnd"/>
      <w:r>
        <w:rPr>
          <w:rFonts w:hint="eastAsia"/>
        </w:rPr>
        <w:t xml:space="preserve"> Control 입니다. 서버메뉴를 </w:t>
      </w:r>
      <w:r w:rsidR="00415738">
        <w:rPr>
          <w:rFonts w:hint="eastAsia"/>
        </w:rPr>
        <w:t xml:space="preserve">표시하고, </w:t>
      </w:r>
      <w:r>
        <w:rPr>
          <w:rFonts w:hint="eastAsia"/>
        </w:rPr>
        <w:t xml:space="preserve">자동으로 </w:t>
      </w:r>
      <w:r w:rsidR="00415738">
        <w:rPr>
          <w:rFonts w:hint="eastAsia"/>
        </w:rPr>
        <w:t xml:space="preserve">로컬에 </w:t>
      </w:r>
      <w:r>
        <w:rPr>
          <w:rFonts w:hint="eastAsia"/>
        </w:rPr>
        <w:t>저장하고 불러</w:t>
      </w:r>
      <w:r w:rsidR="00415738">
        <w:rPr>
          <w:rFonts w:hint="eastAsia"/>
        </w:rPr>
        <w:t>옵니다.</w:t>
      </w:r>
    </w:p>
    <w:p w:rsidR="00415738" w:rsidRDefault="00415738" w:rsidP="00DF7E86">
      <w:pPr>
        <w:pStyle w:val="3"/>
        <w:rPr>
          <w:rFonts w:hint="eastAsia"/>
        </w:rPr>
      </w:pPr>
      <w:bookmarkStart w:id="34" w:name="_Toc487207138"/>
      <w:proofErr w:type="spellStart"/>
      <w:r>
        <w:rPr>
          <w:rFonts w:hint="eastAsia"/>
        </w:rPr>
        <w:t>Sqlite_LogTable.xaml</w:t>
      </w:r>
      <w:bookmarkEnd w:id="34"/>
      <w:proofErr w:type="spellEnd"/>
    </w:p>
    <w:p w:rsidR="00415738" w:rsidRDefault="00415738" w:rsidP="00415738">
      <w:pPr>
        <w:pStyle w:val="-4"/>
        <w:rPr>
          <w:rFonts w:hint="eastAsia"/>
        </w:rPr>
      </w:pPr>
      <w:proofErr w:type="spellStart"/>
      <w:r>
        <w:rPr>
          <w:rFonts w:hint="eastAsia"/>
        </w:rPr>
        <w:t>WindowMain</w:t>
      </w:r>
      <w:proofErr w:type="spellEnd"/>
      <w:r>
        <w:rPr>
          <w:rFonts w:hint="eastAsia"/>
        </w:rPr>
        <w:t xml:space="preserve">의 Log tab 에 </w:t>
      </w:r>
      <w:proofErr w:type="spellStart"/>
      <w:r>
        <w:rPr>
          <w:rFonts w:hint="eastAsia"/>
        </w:rPr>
        <w:t>로드되는</w:t>
      </w:r>
      <w:proofErr w:type="spellEnd"/>
      <w:r>
        <w:rPr>
          <w:rFonts w:hint="eastAsia"/>
        </w:rPr>
        <w:t xml:space="preserve"> Control 입니다. 서버에서 </w:t>
      </w:r>
      <w:proofErr w:type="spellStart"/>
      <w:r>
        <w:rPr>
          <w:rFonts w:hint="eastAsia"/>
        </w:rPr>
        <w:t>cofile.db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SSHController</w:t>
      </w:r>
      <w:proofErr w:type="spellEnd"/>
      <w:r>
        <w:rPr>
          <w:rFonts w:hint="eastAsia"/>
        </w:rPr>
        <w:t xml:space="preserve"> Class 를 통해 다운로드를 하기 위한 클래스와 </w:t>
      </w:r>
      <w:proofErr w:type="spellStart"/>
      <w:r>
        <w:rPr>
          <w:rFonts w:hint="eastAsia"/>
        </w:rPr>
        <w:t>cofile.db</w:t>
      </w:r>
      <w:proofErr w:type="spellEnd"/>
      <w:r>
        <w:rPr>
          <w:rFonts w:hint="eastAsia"/>
        </w:rPr>
        <w:t xml:space="preserve">의 log Table 을 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보여줍니다. 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필터링과</w:t>
      </w:r>
      <w:proofErr w:type="spellEnd"/>
      <w:r>
        <w:rPr>
          <w:rFonts w:hint="eastAsia"/>
        </w:rPr>
        <w:t xml:space="preserve"> Export 를 위한 </w:t>
      </w:r>
      <w:r w:rsidR="00F125CE">
        <w:rPr>
          <w:rFonts w:hint="eastAsia"/>
        </w:rPr>
        <w:t>UI</w:t>
      </w:r>
      <w:r>
        <w:rPr>
          <w:rFonts w:hint="eastAsia"/>
        </w:rPr>
        <w:t xml:space="preserve"> 와 logic이 있습니다.</w:t>
      </w:r>
    </w:p>
    <w:p w:rsidR="00415738" w:rsidRDefault="00415738" w:rsidP="00DF7E86">
      <w:pPr>
        <w:pStyle w:val="3"/>
        <w:rPr>
          <w:rFonts w:hint="eastAsia"/>
        </w:rPr>
      </w:pPr>
      <w:bookmarkStart w:id="35" w:name="_Toc487207139"/>
      <w:proofErr w:type="spellStart"/>
      <w:r>
        <w:rPr>
          <w:rFonts w:hint="eastAsia"/>
        </w:rPr>
        <w:t>Sqlite_StatusTable.xaml</w:t>
      </w:r>
      <w:bookmarkEnd w:id="35"/>
      <w:proofErr w:type="spellEnd"/>
    </w:p>
    <w:p w:rsidR="00415738" w:rsidRDefault="00415738" w:rsidP="00415738">
      <w:pPr>
        <w:pStyle w:val="-4"/>
        <w:rPr>
          <w:rFonts w:hint="eastAsia"/>
        </w:rPr>
      </w:pPr>
      <w:proofErr w:type="spellStart"/>
      <w:r>
        <w:rPr>
          <w:rFonts w:hint="eastAsia"/>
        </w:rPr>
        <w:t>WindowMain</w:t>
      </w:r>
      <w:proofErr w:type="spellEnd"/>
      <w:r>
        <w:rPr>
          <w:rFonts w:hint="eastAsia"/>
        </w:rPr>
        <w:t xml:space="preserve">의 Monitoring tab 에 </w:t>
      </w:r>
      <w:proofErr w:type="spellStart"/>
      <w:r>
        <w:rPr>
          <w:rFonts w:hint="eastAsia"/>
        </w:rPr>
        <w:t>로드되는</w:t>
      </w:r>
      <w:proofErr w:type="spellEnd"/>
      <w:r>
        <w:rPr>
          <w:rFonts w:hint="eastAsia"/>
        </w:rPr>
        <w:t xml:space="preserve"> Control 입니다. 서버에서 다운로드 된 </w:t>
      </w:r>
      <w:proofErr w:type="spellStart"/>
      <w:r>
        <w:rPr>
          <w:rFonts w:hint="eastAsia"/>
        </w:rPr>
        <w:t>cofile.db</w:t>
      </w:r>
      <w:proofErr w:type="spellEnd"/>
      <w:r>
        <w:rPr>
          <w:rFonts w:hint="eastAsia"/>
        </w:rPr>
        <w:t xml:space="preserve">의 status Table 을 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보여줍니다. 해당 프로세스를 종료하기 위한 </w:t>
      </w:r>
      <w:r w:rsidR="00F125CE">
        <w:rPr>
          <w:rFonts w:hint="eastAsia"/>
        </w:rPr>
        <w:t>UI</w:t>
      </w:r>
      <w:r>
        <w:rPr>
          <w:rFonts w:hint="eastAsia"/>
        </w:rPr>
        <w:t>와 logic이 있습니다.</w:t>
      </w:r>
    </w:p>
    <w:p w:rsidR="00415738" w:rsidRDefault="00415738" w:rsidP="00DF7E86">
      <w:pPr>
        <w:pStyle w:val="3"/>
        <w:rPr>
          <w:rFonts w:hint="eastAsia"/>
        </w:rPr>
      </w:pPr>
      <w:bookmarkStart w:id="36" w:name="_Toc487207140"/>
      <w:proofErr w:type="spellStart"/>
      <w:r>
        <w:rPr>
          <w:rFonts w:hint="eastAsia"/>
        </w:rPr>
        <w:t>Status.xaml</w:t>
      </w:r>
      <w:bookmarkEnd w:id="36"/>
      <w:proofErr w:type="spellEnd"/>
    </w:p>
    <w:p w:rsidR="00415738" w:rsidRDefault="00415738" w:rsidP="00415738">
      <w:pPr>
        <w:pStyle w:val="-4"/>
        <w:rPr>
          <w:rFonts w:hint="eastAsia"/>
        </w:rPr>
      </w:pPr>
      <w:proofErr w:type="spellStart"/>
      <w:r>
        <w:rPr>
          <w:rFonts w:hint="eastAsia"/>
        </w:rPr>
        <w:t>WindowMain</w:t>
      </w:r>
      <w:proofErr w:type="spellEnd"/>
      <w:r>
        <w:rPr>
          <w:rFonts w:hint="eastAsia"/>
        </w:rPr>
        <w:t xml:space="preserve">의 Status 에 </w:t>
      </w:r>
      <w:proofErr w:type="spellStart"/>
      <w:r>
        <w:rPr>
          <w:rFonts w:hint="eastAsia"/>
        </w:rPr>
        <w:t>로드되는</w:t>
      </w:r>
      <w:proofErr w:type="spellEnd"/>
      <w:r>
        <w:rPr>
          <w:rFonts w:hint="eastAsia"/>
        </w:rPr>
        <w:t xml:space="preserve"> Control입니다. 서버에서 </w:t>
      </w:r>
      <w:proofErr w:type="spellStart"/>
      <w:r>
        <w:t>C</w:t>
      </w:r>
      <w:r>
        <w:rPr>
          <w:rFonts w:hint="eastAsia"/>
        </w:rPr>
        <w:t>ofile</w:t>
      </w:r>
      <w:proofErr w:type="spellEnd"/>
      <w:r>
        <w:rPr>
          <w:rFonts w:hint="eastAsia"/>
        </w:rPr>
        <w:t xml:space="preserve"> 암/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후 console에 표시되는 Text들을 </w:t>
      </w:r>
      <w:r w:rsidR="008E6CD3">
        <w:rPr>
          <w:rFonts w:hint="eastAsia"/>
        </w:rPr>
        <w:t>표시하고, 해당 프로그램에서 에러문구 발생시 보여주는 UI 가 있습니다.</w:t>
      </w:r>
      <w:r w:rsidR="00F125CE">
        <w:rPr>
          <w:rFonts w:hint="eastAsia"/>
        </w:rPr>
        <w:t xml:space="preserve"> 서버의 Event Log를 확인 할 수 있는 UI도 같이 있습니다.</w:t>
      </w:r>
    </w:p>
    <w:p w:rsidR="00F125CE" w:rsidRDefault="00F125CE" w:rsidP="00415738">
      <w:pPr>
        <w:pStyle w:val="-4"/>
        <w:rPr>
          <w:rFonts w:hint="eastAsia"/>
        </w:rPr>
      </w:pPr>
    </w:p>
    <w:p w:rsidR="00F125CE" w:rsidRDefault="00F125CE" w:rsidP="00DF7E86">
      <w:pPr>
        <w:pStyle w:val="3"/>
        <w:rPr>
          <w:rFonts w:hint="eastAsia"/>
        </w:rPr>
      </w:pPr>
      <w:bookmarkStart w:id="37" w:name="_Toc487207141"/>
      <w:proofErr w:type="spellStart"/>
      <w:r>
        <w:rPr>
          <w:rFonts w:hint="eastAsia"/>
        </w:rPr>
        <w:t>ConfigOptions</w:t>
      </w:r>
      <w:bookmarkEnd w:id="37"/>
      <w:proofErr w:type="spellEnd"/>
    </w:p>
    <w:p w:rsidR="00F125CE" w:rsidRDefault="00F125CE" w:rsidP="00F125CE">
      <w:pPr>
        <w:pStyle w:val="-4"/>
        <w:rPr>
          <w:rFonts w:hint="eastAsia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파일들을 </w:t>
      </w:r>
      <w:proofErr w:type="spellStart"/>
      <w:r>
        <w:rPr>
          <w:rFonts w:hint="eastAsia"/>
        </w:rPr>
        <w:t>파싱해서</w:t>
      </w:r>
      <w:proofErr w:type="spellEnd"/>
      <w:r>
        <w:rPr>
          <w:rFonts w:hint="eastAsia"/>
        </w:rPr>
        <w:t xml:space="preserve"> 보여주기 위한 UI 들</w:t>
      </w:r>
    </w:p>
    <w:p w:rsidR="00F125CE" w:rsidRDefault="00F125CE" w:rsidP="00F125CE">
      <w:pPr>
        <w:pStyle w:val="4"/>
        <w:ind w:right="200"/>
        <w:rPr>
          <w:rFonts w:hint="eastAsia"/>
        </w:rPr>
      </w:pPr>
      <w:bookmarkStart w:id="38" w:name="_Toc487207142"/>
      <w:proofErr w:type="spellStart"/>
      <w:r>
        <w:rPr>
          <w:rFonts w:hint="eastAsia"/>
        </w:rPr>
        <w:t>ContigOptionManager.cs</w:t>
      </w:r>
      <w:bookmarkEnd w:id="38"/>
      <w:proofErr w:type="spellEnd"/>
    </w:p>
    <w:p w:rsidR="00F125CE" w:rsidRDefault="00F125CE" w:rsidP="00F125CE">
      <w:pPr>
        <w:pStyle w:val="-4"/>
        <w:rPr>
          <w:rFonts w:hint="eastAsia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파일들을 해당 UI로 </w:t>
      </w:r>
      <w:proofErr w:type="spellStart"/>
      <w:r>
        <w:rPr>
          <w:rFonts w:hint="eastAsia"/>
        </w:rPr>
        <w:t>매칭</w:t>
      </w:r>
      <w:proofErr w:type="spellEnd"/>
      <w:r>
        <w:rPr>
          <w:rFonts w:hint="eastAsia"/>
        </w:rPr>
        <w:t xml:space="preserve"> 시켜주는 Class와 데이터와 UI 의 바인딩을 위한 Converter들이 있습니다.</w:t>
      </w:r>
    </w:p>
    <w:p w:rsidR="00F125CE" w:rsidRDefault="00F125CE" w:rsidP="00F125CE">
      <w:pPr>
        <w:pStyle w:val="4"/>
        <w:ind w:right="200"/>
        <w:rPr>
          <w:rFonts w:hint="eastAsia"/>
        </w:rPr>
      </w:pPr>
      <w:bookmarkStart w:id="39" w:name="_Toc487207143"/>
      <w:r>
        <w:rPr>
          <w:rFonts w:hint="eastAsia"/>
        </w:rPr>
        <w:lastRenderedPageBreak/>
        <w:t>File</w:t>
      </w:r>
      <w:bookmarkEnd w:id="39"/>
    </w:p>
    <w:p w:rsidR="00F125CE" w:rsidRDefault="00F125CE" w:rsidP="00F125CE">
      <w:pPr>
        <w:pStyle w:val="-4"/>
        <w:rPr>
          <w:rFonts w:hint="eastAsia"/>
        </w:rPr>
      </w:pPr>
      <w:r>
        <w:t>file type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을 </w:t>
      </w:r>
      <w:proofErr w:type="spellStart"/>
      <w:r>
        <w:rPr>
          <w:rFonts w:hint="eastAsia"/>
        </w:rPr>
        <w:t>로드하기</w:t>
      </w:r>
      <w:proofErr w:type="spellEnd"/>
      <w:r>
        <w:rPr>
          <w:rFonts w:hint="eastAsia"/>
        </w:rPr>
        <w:t xml:space="preserve"> 위한 UI들이 있습니다.</w:t>
      </w:r>
    </w:p>
    <w:p w:rsidR="007A02CD" w:rsidRDefault="0092025C" w:rsidP="00F125CE">
      <w:pPr>
        <w:pStyle w:val="-4"/>
        <w:rPr>
          <w:rFonts w:hint="eastAsia"/>
        </w:rPr>
      </w:pPr>
      <w:proofErr w:type="spellStart"/>
      <w:proofErr w:type="gramStart"/>
      <w:r>
        <w:rPr>
          <w:rFonts w:hint="eastAsia"/>
        </w:rPr>
        <w:t>FileOptions.xaml</w:t>
      </w:r>
      <w:proofErr w:type="spellEnd"/>
      <w:r w:rsidR="007A02CD">
        <w:rPr>
          <w:rFonts w:hint="eastAsia"/>
        </w:rPr>
        <w:t xml:space="preserve"> :</w:t>
      </w:r>
      <w:proofErr w:type="gramEnd"/>
      <w:r w:rsidR="007A02CD">
        <w:rPr>
          <w:rFonts w:hint="eastAsia"/>
        </w:rPr>
        <w:t xml:space="preserve"> </w:t>
      </w:r>
      <w:proofErr w:type="spellStart"/>
      <w:r w:rsidR="007A02CD">
        <w:rPr>
          <w:rFonts w:hint="eastAsia"/>
        </w:rPr>
        <w:t>첫번째</w:t>
      </w:r>
      <w:proofErr w:type="spellEnd"/>
      <w:r w:rsidR="007A02CD">
        <w:rPr>
          <w:rFonts w:hint="eastAsia"/>
        </w:rPr>
        <w:t xml:space="preserve"> 탭에 </w:t>
      </w:r>
      <w:proofErr w:type="spellStart"/>
      <w:r w:rsidR="007A02CD">
        <w:rPr>
          <w:rFonts w:hint="eastAsia"/>
        </w:rPr>
        <w:t>comm_option</w:t>
      </w:r>
      <w:proofErr w:type="spellEnd"/>
      <w:r w:rsidR="007A02CD">
        <w:rPr>
          <w:rFonts w:hint="eastAsia"/>
        </w:rPr>
        <w:t xml:space="preserve">, </w:t>
      </w:r>
      <w:proofErr w:type="spellStart"/>
      <w:r w:rsidR="007A02CD">
        <w:rPr>
          <w:rFonts w:hint="eastAsia"/>
        </w:rPr>
        <w:t>두번째</w:t>
      </w:r>
      <w:proofErr w:type="spellEnd"/>
      <w:r w:rsidR="007A02CD">
        <w:rPr>
          <w:rFonts w:hint="eastAsia"/>
        </w:rPr>
        <w:t xml:space="preserve"> 탭에 </w:t>
      </w:r>
      <w:proofErr w:type="spellStart"/>
      <w:r w:rsidR="007A02CD">
        <w:rPr>
          <w:rFonts w:hint="eastAsia"/>
        </w:rPr>
        <w:t>enc_option</w:t>
      </w:r>
      <w:proofErr w:type="spellEnd"/>
      <w:r w:rsidR="007A02CD">
        <w:rPr>
          <w:rFonts w:hint="eastAsia"/>
        </w:rPr>
        <w:t xml:space="preserve">, </w:t>
      </w:r>
      <w:proofErr w:type="spellStart"/>
      <w:r w:rsidR="007A02CD">
        <w:rPr>
          <w:rFonts w:hint="eastAsia"/>
        </w:rPr>
        <w:t>세번째</w:t>
      </w:r>
      <w:proofErr w:type="spellEnd"/>
      <w:r w:rsidR="007A02CD">
        <w:rPr>
          <w:rFonts w:hint="eastAsia"/>
        </w:rPr>
        <w:t xml:space="preserve"> 탭에 </w:t>
      </w:r>
      <w:proofErr w:type="spellStart"/>
      <w:r w:rsidR="007A02CD">
        <w:rPr>
          <w:rFonts w:hint="eastAsia"/>
        </w:rPr>
        <w:t>dec_option</w:t>
      </w:r>
      <w:proofErr w:type="spellEnd"/>
      <w:r w:rsidR="007A02CD">
        <w:rPr>
          <w:rFonts w:hint="eastAsia"/>
        </w:rPr>
        <w:t xml:space="preserve"> 을 각각 로드시켜 줍니다.</w:t>
      </w:r>
    </w:p>
    <w:p w:rsidR="007A02CD" w:rsidRDefault="0092025C" w:rsidP="00F125CE">
      <w:pPr>
        <w:pStyle w:val="-4"/>
        <w:rPr>
          <w:rFonts w:hint="eastAsia"/>
        </w:rPr>
      </w:pPr>
      <w:proofErr w:type="spellStart"/>
      <w:r>
        <w:rPr>
          <w:rFonts w:hint="eastAsia"/>
        </w:rPr>
        <w:t>comm_</w:t>
      </w:r>
      <w:proofErr w:type="gramStart"/>
      <w:r>
        <w:rPr>
          <w:rFonts w:hint="eastAsia"/>
        </w:rPr>
        <w:t>option.xaml</w:t>
      </w:r>
      <w:proofErr w:type="spellEnd"/>
      <w:r w:rsidR="007A02CD">
        <w:rPr>
          <w:rFonts w:hint="eastAsia"/>
        </w:rPr>
        <w:t xml:space="preserve"> :</w:t>
      </w:r>
      <w:proofErr w:type="gramEnd"/>
      <w:r w:rsidR="007B366F">
        <w:rPr>
          <w:rFonts w:hint="eastAsia"/>
        </w:rPr>
        <w:t xml:space="preserve"> File type의 </w:t>
      </w:r>
      <w:proofErr w:type="spellStart"/>
      <w:r w:rsidR="007B366F">
        <w:rPr>
          <w:rFonts w:hint="eastAsia"/>
        </w:rPr>
        <w:t>comm_option</w:t>
      </w:r>
      <w:proofErr w:type="spellEnd"/>
      <w:r w:rsidR="007B366F">
        <w:rPr>
          <w:rFonts w:hint="eastAsia"/>
        </w:rPr>
        <w:t>과 매칭되는 UI</w:t>
      </w:r>
      <w:r w:rsidR="00B73B41">
        <w:rPr>
          <w:rFonts w:hint="eastAsia"/>
        </w:rPr>
        <w:t xml:space="preserve">를 그리는 함수를 </w:t>
      </w:r>
      <w:proofErr w:type="spellStart"/>
      <w:r w:rsidR="00B73B41">
        <w:rPr>
          <w:rFonts w:hint="eastAsia"/>
        </w:rPr>
        <w:t>로드될</w:t>
      </w:r>
      <w:proofErr w:type="spellEnd"/>
      <w:r w:rsidR="00B73B41">
        <w:rPr>
          <w:rFonts w:hint="eastAsia"/>
        </w:rPr>
        <w:t xml:space="preserve"> 때 호출합니다.</w:t>
      </w:r>
    </w:p>
    <w:p w:rsidR="007A02CD" w:rsidRDefault="0092025C" w:rsidP="00F125CE">
      <w:pPr>
        <w:pStyle w:val="-4"/>
        <w:rPr>
          <w:rFonts w:hint="eastAsia"/>
        </w:rPr>
      </w:pPr>
      <w:proofErr w:type="spellStart"/>
      <w:r>
        <w:rPr>
          <w:rFonts w:hint="eastAsia"/>
        </w:rPr>
        <w:t>enc_</w:t>
      </w:r>
      <w:proofErr w:type="gramStart"/>
      <w:r>
        <w:rPr>
          <w:rFonts w:hint="eastAsia"/>
        </w:rPr>
        <w:t>option.xaml</w:t>
      </w:r>
      <w:proofErr w:type="spellEnd"/>
      <w:r w:rsidR="007A02CD">
        <w:rPr>
          <w:rFonts w:hint="eastAsia"/>
        </w:rPr>
        <w:t xml:space="preserve"> :</w:t>
      </w:r>
      <w:proofErr w:type="gramEnd"/>
      <w:r w:rsidR="00B73B41">
        <w:rPr>
          <w:rFonts w:hint="eastAsia"/>
        </w:rPr>
        <w:t xml:space="preserve"> File type의 </w:t>
      </w:r>
      <w:proofErr w:type="spellStart"/>
      <w:r w:rsidR="00E9391C">
        <w:rPr>
          <w:rFonts w:hint="eastAsia"/>
        </w:rPr>
        <w:t>enc_option</w:t>
      </w:r>
      <w:proofErr w:type="spellEnd"/>
      <w:r w:rsidR="00B73B41">
        <w:rPr>
          <w:rFonts w:hint="eastAsia"/>
        </w:rPr>
        <w:t xml:space="preserve">과 매칭되는 UI를 그리는 함수를 </w:t>
      </w:r>
      <w:proofErr w:type="spellStart"/>
      <w:r w:rsidR="00B73B41">
        <w:rPr>
          <w:rFonts w:hint="eastAsia"/>
        </w:rPr>
        <w:t>로드될</w:t>
      </w:r>
      <w:proofErr w:type="spellEnd"/>
      <w:r w:rsidR="00B73B41">
        <w:rPr>
          <w:rFonts w:hint="eastAsia"/>
        </w:rPr>
        <w:t xml:space="preserve"> 때 호출합니다.</w:t>
      </w:r>
    </w:p>
    <w:p w:rsidR="0092025C" w:rsidRDefault="0092025C" w:rsidP="00F125CE">
      <w:pPr>
        <w:pStyle w:val="-4"/>
        <w:rPr>
          <w:rFonts w:hint="eastAsia"/>
        </w:rPr>
      </w:pPr>
      <w:proofErr w:type="spellStart"/>
      <w:r>
        <w:rPr>
          <w:rFonts w:hint="eastAsia"/>
        </w:rPr>
        <w:t>dec_</w:t>
      </w:r>
      <w:proofErr w:type="gramStart"/>
      <w:r>
        <w:rPr>
          <w:rFonts w:hint="eastAsia"/>
        </w:rPr>
        <w:t>option.xaml</w:t>
      </w:r>
      <w:proofErr w:type="spellEnd"/>
      <w:r w:rsidR="007A02CD">
        <w:rPr>
          <w:rFonts w:hint="eastAsia"/>
        </w:rPr>
        <w:t xml:space="preserve"> :</w:t>
      </w:r>
      <w:proofErr w:type="gramEnd"/>
      <w:r w:rsidR="00526787" w:rsidRPr="00526787">
        <w:rPr>
          <w:rFonts w:hint="eastAsia"/>
        </w:rPr>
        <w:t xml:space="preserve"> </w:t>
      </w:r>
      <w:r w:rsidR="00526787">
        <w:rPr>
          <w:rFonts w:hint="eastAsia"/>
        </w:rPr>
        <w:t xml:space="preserve">File type의 </w:t>
      </w:r>
      <w:proofErr w:type="spellStart"/>
      <w:r w:rsidR="00526787">
        <w:rPr>
          <w:rFonts w:hint="eastAsia"/>
        </w:rPr>
        <w:t>dec_option</w:t>
      </w:r>
      <w:proofErr w:type="spellEnd"/>
      <w:r w:rsidR="00526787">
        <w:rPr>
          <w:rFonts w:hint="eastAsia"/>
        </w:rPr>
        <w:t xml:space="preserve">과 매칭되는 UI를 그리는 함수를 </w:t>
      </w:r>
      <w:proofErr w:type="spellStart"/>
      <w:r w:rsidR="00526787">
        <w:rPr>
          <w:rFonts w:hint="eastAsia"/>
        </w:rPr>
        <w:t>로드될</w:t>
      </w:r>
      <w:proofErr w:type="spellEnd"/>
      <w:r w:rsidR="00526787">
        <w:rPr>
          <w:rFonts w:hint="eastAsia"/>
        </w:rPr>
        <w:t xml:space="preserve"> 때 호출합니다.</w:t>
      </w:r>
    </w:p>
    <w:p w:rsidR="00F125CE" w:rsidRDefault="00F125CE" w:rsidP="00F125CE">
      <w:pPr>
        <w:pStyle w:val="4"/>
        <w:ind w:right="200"/>
        <w:rPr>
          <w:rFonts w:hint="eastAsia"/>
        </w:rPr>
      </w:pPr>
      <w:bookmarkStart w:id="40" w:name="_Toc487207144"/>
      <w:r>
        <w:rPr>
          <w:rFonts w:hint="eastAsia"/>
        </w:rPr>
        <w:t>Sam</w:t>
      </w:r>
      <w:bookmarkEnd w:id="40"/>
    </w:p>
    <w:p w:rsidR="0092025C" w:rsidRDefault="00F125CE" w:rsidP="0092025C">
      <w:pPr>
        <w:pStyle w:val="-4"/>
        <w:rPr>
          <w:rFonts w:hint="eastAsia"/>
        </w:rPr>
      </w:pPr>
      <w:proofErr w:type="spellStart"/>
      <w:r>
        <w:rPr>
          <w:rFonts w:hint="eastAsia"/>
        </w:rPr>
        <w:t>sam</w:t>
      </w:r>
      <w:proofErr w:type="spellEnd"/>
      <w:r>
        <w:rPr>
          <w:rFonts w:hint="eastAsia"/>
        </w:rPr>
        <w:t xml:space="preserve"> type의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을 </w:t>
      </w:r>
      <w:proofErr w:type="spellStart"/>
      <w:r>
        <w:rPr>
          <w:rFonts w:hint="eastAsia"/>
        </w:rPr>
        <w:t>로드하기</w:t>
      </w:r>
      <w:proofErr w:type="spellEnd"/>
      <w:r>
        <w:rPr>
          <w:rFonts w:hint="eastAsia"/>
        </w:rPr>
        <w:t xml:space="preserve"> 위한 UI들이 있습니다.</w:t>
      </w:r>
      <w:r w:rsidR="0092025C" w:rsidRPr="0092025C">
        <w:rPr>
          <w:rFonts w:hint="eastAsia"/>
        </w:rPr>
        <w:t xml:space="preserve"> </w:t>
      </w:r>
    </w:p>
    <w:p w:rsidR="004F10BC" w:rsidRDefault="0092025C" w:rsidP="0092025C">
      <w:pPr>
        <w:pStyle w:val="-4"/>
        <w:rPr>
          <w:rFonts w:hint="eastAsia"/>
        </w:rPr>
      </w:pPr>
      <w:proofErr w:type="spellStart"/>
      <w:proofErr w:type="gramStart"/>
      <w:r>
        <w:rPr>
          <w:rFonts w:hint="eastAsia"/>
        </w:rPr>
        <w:t>SamOptions.xaml</w:t>
      </w:r>
      <w:proofErr w:type="spellEnd"/>
      <w:r w:rsidR="004F10BC">
        <w:rPr>
          <w:rFonts w:hint="eastAsia"/>
        </w:rPr>
        <w:t xml:space="preserve"> :</w:t>
      </w:r>
      <w:proofErr w:type="gramEnd"/>
      <w:r w:rsidR="004F10BC">
        <w:rPr>
          <w:rFonts w:hint="eastAsia"/>
        </w:rPr>
        <w:t xml:space="preserve"> </w:t>
      </w:r>
      <w:proofErr w:type="spellStart"/>
      <w:r w:rsidR="00D4366F">
        <w:rPr>
          <w:rFonts w:hint="eastAsia"/>
        </w:rPr>
        <w:t>첫번째</w:t>
      </w:r>
      <w:proofErr w:type="spellEnd"/>
      <w:r w:rsidR="00D4366F">
        <w:rPr>
          <w:rFonts w:hint="eastAsia"/>
        </w:rPr>
        <w:t xml:space="preserve"> 탭에 </w:t>
      </w:r>
      <w:proofErr w:type="spellStart"/>
      <w:r w:rsidR="00D4366F">
        <w:rPr>
          <w:rFonts w:hint="eastAsia"/>
        </w:rPr>
        <w:t>comm_option</w:t>
      </w:r>
      <w:proofErr w:type="spellEnd"/>
      <w:r w:rsidR="00D4366F">
        <w:rPr>
          <w:rFonts w:hint="eastAsia"/>
        </w:rPr>
        <w:t xml:space="preserve">, </w:t>
      </w:r>
      <w:proofErr w:type="spellStart"/>
      <w:r w:rsidR="00D4366F">
        <w:rPr>
          <w:rFonts w:hint="eastAsia"/>
        </w:rPr>
        <w:t>두번째</w:t>
      </w:r>
      <w:proofErr w:type="spellEnd"/>
      <w:r w:rsidR="00D4366F">
        <w:rPr>
          <w:rFonts w:hint="eastAsia"/>
        </w:rPr>
        <w:t xml:space="preserve"> 탭에는 </w:t>
      </w:r>
      <w:proofErr w:type="spellStart"/>
      <w:r w:rsidR="00D4366F">
        <w:rPr>
          <w:rFonts w:hint="eastAsia"/>
        </w:rPr>
        <w:t>sam</w:t>
      </w:r>
      <w:proofErr w:type="spellEnd"/>
      <w:r w:rsidR="00D4366F">
        <w:rPr>
          <w:rFonts w:hint="eastAsia"/>
        </w:rPr>
        <w:t xml:space="preserve"> type 을 보고</w:t>
      </w:r>
      <w:r w:rsidR="000841B4">
        <w:rPr>
          <w:rFonts w:hint="eastAsia"/>
        </w:rPr>
        <w:t xml:space="preserve">, </w:t>
      </w:r>
      <w:proofErr w:type="spellStart"/>
      <w:r w:rsidR="000841B4">
        <w:rPr>
          <w:rFonts w:hint="eastAsia"/>
        </w:rPr>
        <w:t>Json</w:t>
      </w:r>
      <w:proofErr w:type="spellEnd"/>
      <w:r w:rsidR="000841B4">
        <w:rPr>
          <w:rFonts w:hint="eastAsia"/>
        </w:rPr>
        <w:t>의</w:t>
      </w:r>
      <w:r w:rsidR="00D4366F">
        <w:rPr>
          <w:rFonts w:hint="eastAsia"/>
        </w:rPr>
        <w:t xml:space="preserve"> </w:t>
      </w:r>
      <w:proofErr w:type="spellStart"/>
      <w:r w:rsidR="00D4366F">
        <w:rPr>
          <w:rFonts w:hint="eastAsia"/>
        </w:rPr>
        <w:t>col_var</w:t>
      </w:r>
      <w:proofErr w:type="spellEnd"/>
      <w:r w:rsidR="00D4366F">
        <w:rPr>
          <w:rFonts w:hint="eastAsia"/>
        </w:rPr>
        <w:t xml:space="preserve">, </w:t>
      </w:r>
      <w:proofErr w:type="spellStart"/>
      <w:r w:rsidR="00D4366F">
        <w:rPr>
          <w:rFonts w:hint="eastAsia"/>
        </w:rPr>
        <w:t>col_fix</w:t>
      </w:r>
      <w:proofErr w:type="spellEnd"/>
      <w:r w:rsidR="000841B4">
        <w:rPr>
          <w:rFonts w:hint="eastAsia"/>
        </w:rPr>
        <w:t xml:space="preserve"> 중 하나를 </w:t>
      </w:r>
      <w:r w:rsidR="000841B4">
        <w:t>‘</w:t>
      </w:r>
      <w:r w:rsidR="000841B4">
        <w:rPr>
          <w:rFonts w:hint="eastAsia"/>
        </w:rPr>
        <w:t>#</w:t>
      </w:r>
      <w:r w:rsidR="000841B4">
        <w:t>’</w:t>
      </w:r>
      <w:r w:rsidR="000841B4">
        <w:rPr>
          <w:rFonts w:hint="eastAsia"/>
        </w:rPr>
        <w:t xml:space="preserve"> </w:t>
      </w:r>
      <w:r w:rsidR="000841B4">
        <w:t>을</w:t>
      </w:r>
      <w:r w:rsidR="000841B4">
        <w:rPr>
          <w:rFonts w:hint="eastAsia"/>
        </w:rPr>
        <w:t xml:space="preserve"> 붙이고 해당하는 UI</w:t>
      </w:r>
      <w:r w:rsidR="00D4366F">
        <w:rPr>
          <w:rFonts w:hint="eastAsia"/>
        </w:rPr>
        <w:t xml:space="preserve"> 를 로드 합니다.</w:t>
      </w:r>
    </w:p>
    <w:p w:rsidR="004F10BC" w:rsidRDefault="0092025C" w:rsidP="0092025C">
      <w:pPr>
        <w:pStyle w:val="-4"/>
        <w:rPr>
          <w:rFonts w:hint="eastAsia"/>
        </w:rPr>
      </w:pPr>
      <w:proofErr w:type="spellStart"/>
      <w:r>
        <w:rPr>
          <w:rFonts w:hint="eastAsia"/>
        </w:rPr>
        <w:t>comm_</w:t>
      </w:r>
      <w:proofErr w:type="gramStart"/>
      <w:r>
        <w:rPr>
          <w:rFonts w:hint="eastAsia"/>
        </w:rPr>
        <w:t>option.xaml</w:t>
      </w:r>
      <w:proofErr w:type="spellEnd"/>
      <w:r w:rsidR="004F10BC">
        <w:rPr>
          <w:rFonts w:hint="eastAsia"/>
        </w:rPr>
        <w:t xml:space="preserve"> :</w:t>
      </w:r>
      <w:proofErr w:type="gramEnd"/>
      <w:r w:rsidR="004F10BC">
        <w:rPr>
          <w:rFonts w:hint="eastAsia"/>
        </w:rPr>
        <w:t xml:space="preserve"> </w:t>
      </w:r>
      <w:r w:rsidR="00834956">
        <w:rPr>
          <w:rFonts w:hint="eastAsia"/>
        </w:rPr>
        <w:t>Sam type</w:t>
      </w:r>
      <w:r w:rsidR="000F0AAD">
        <w:rPr>
          <w:rFonts w:hint="eastAsia"/>
        </w:rPr>
        <w:t xml:space="preserve">의 </w:t>
      </w:r>
      <w:proofErr w:type="spellStart"/>
      <w:r w:rsidR="000F0AAD">
        <w:rPr>
          <w:rFonts w:hint="eastAsia"/>
        </w:rPr>
        <w:t>comm_option</w:t>
      </w:r>
      <w:proofErr w:type="spellEnd"/>
      <w:r w:rsidR="000F0AAD">
        <w:rPr>
          <w:rFonts w:hint="eastAsia"/>
        </w:rPr>
        <w:t xml:space="preserve"> 과 매칭되는 UI 를 그리는 함수를 </w:t>
      </w:r>
      <w:proofErr w:type="spellStart"/>
      <w:r w:rsidR="000F0AAD">
        <w:rPr>
          <w:rFonts w:hint="eastAsia"/>
        </w:rPr>
        <w:t>로드될</w:t>
      </w:r>
      <w:proofErr w:type="spellEnd"/>
      <w:r w:rsidR="000F0AAD">
        <w:rPr>
          <w:rFonts w:hint="eastAsia"/>
        </w:rPr>
        <w:t xml:space="preserve"> 때 호출합니다.</w:t>
      </w:r>
    </w:p>
    <w:p w:rsidR="00D4366F" w:rsidRDefault="0092025C" w:rsidP="0092025C">
      <w:pPr>
        <w:pStyle w:val="-4"/>
        <w:rPr>
          <w:rFonts w:hint="eastAsia"/>
        </w:rPr>
      </w:pPr>
      <w:proofErr w:type="spellStart"/>
      <w:r>
        <w:rPr>
          <w:rFonts w:hint="eastAsia"/>
        </w:rPr>
        <w:t>col_</w:t>
      </w:r>
      <w:proofErr w:type="gramStart"/>
      <w:r>
        <w:rPr>
          <w:rFonts w:hint="eastAsia"/>
        </w:rPr>
        <w:t>var.xaml</w:t>
      </w:r>
      <w:proofErr w:type="spellEnd"/>
      <w:r w:rsidR="00D4366F">
        <w:rPr>
          <w:rFonts w:hint="eastAsia"/>
        </w:rPr>
        <w:t xml:space="preserve"> :</w:t>
      </w:r>
      <w:proofErr w:type="gramEnd"/>
      <w:r w:rsidR="00D4366F">
        <w:rPr>
          <w:rFonts w:hint="eastAsia"/>
        </w:rPr>
        <w:t xml:space="preserve"> </w:t>
      </w:r>
      <w:r w:rsidR="008B6B2F">
        <w:rPr>
          <w:rFonts w:hint="eastAsia"/>
        </w:rPr>
        <w:t xml:space="preserve">Sam type 의 </w:t>
      </w:r>
      <w:proofErr w:type="spellStart"/>
      <w:r w:rsidR="008B6B2F">
        <w:rPr>
          <w:rFonts w:hint="eastAsia"/>
        </w:rPr>
        <w:t>col_var</w:t>
      </w:r>
      <w:proofErr w:type="spellEnd"/>
      <w:r w:rsidR="00834956">
        <w:rPr>
          <w:rFonts w:hint="eastAsia"/>
        </w:rPr>
        <w:t>와</w:t>
      </w:r>
      <w:r w:rsidR="008B6B2F">
        <w:rPr>
          <w:rFonts w:hint="eastAsia"/>
        </w:rPr>
        <w:t xml:space="preserve"> 매칭되는 UI 를 그리는 함수를 </w:t>
      </w:r>
      <w:proofErr w:type="spellStart"/>
      <w:r w:rsidR="008B6B2F">
        <w:rPr>
          <w:rFonts w:hint="eastAsia"/>
        </w:rPr>
        <w:t>로드될</w:t>
      </w:r>
      <w:proofErr w:type="spellEnd"/>
      <w:r w:rsidR="008B6B2F">
        <w:rPr>
          <w:rFonts w:hint="eastAsia"/>
        </w:rPr>
        <w:t xml:space="preserve"> 때 호출합니다.</w:t>
      </w:r>
    </w:p>
    <w:p w:rsidR="0092025C" w:rsidRDefault="0092025C" w:rsidP="0092025C">
      <w:pPr>
        <w:pStyle w:val="-4"/>
        <w:rPr>
          <w:rFonts w:hint="eastAsia"/>
        </w:rPr>
      </w:pPr>
      <w:proofErr w:type="spellStart"/>
      <w:r>
        <w:rPr>
          <w:rFonts w:hint="eastAsia"/>
        </w:rPr>
        <w:t>col_</w:t>
      </w:r>
      <w:proofErr w:type="gramStart"/>
      <w:r>
        <w:rPr>
          <w:rFonts w:hint="eastAsia"/>
        </w:rPr>
        <w:t>fix</w:t>
      </w:r>
      <w:r w:rsidR="004F10BC">
        <w:rPr>
          <w:rFonts w:hint="eastAsia"/>
        </w:rPr>
        <w:t>.xam</w:t>
      </w:r>
      <w:proofErr w:type="spellEnd"/>
      <w:r w:rsidR="004F10BC">
        <w:rPr>
          <w:rFonts w:hint="eastAsia"/>
        </w:rPr>
        <w:t xml:space="preserve"> :</w:t>
      </w:r>
      <w:proofErr w:type="gramEnd"/>
      <w:r w:rsidR="004F10BC">
        <w:rPr>
          <w:rFonts w:hint="eastAsia"/>
        </w:rPr>
        <w:t xml:space="preserve"> </w:t>
      </w:r>
      <w:r w:rsidR="008B6B2F">
        <w:rPr>
          <w:rFonts w:hint="eastAsia"/>
        </w:rPr>
        <w:t xml:space="preserve">Sam type 의 </w:t>
      </w:r>
      <w:proofErr w:type="spellStart"/>
      <w:r w:rsidR="008B6B2F">
        <w:rPr>
          <w:rFonts w:hint="eastAsia"/>
        </w:rPr>
        <w:t>col_fix</w:t>
      </w:r>
      <w:proofErr w:type="spellEnd"/>
      <w:r w:rsidR="00834956">
        <w:rPr>
          <w:rFonts w:hint="eastAsia"/>
        </w:rPr>
        <w:t xml:space="preserve">와 </w:t>
      </w:r>
      <w:r w:rsidR="008B6B2F">
        <w:rPr>
          <w:rFonts w:hint="eastAsia"/>
        </w:rPr>
        <w:t xml:space="preserve">매칭되는 UI 를 그리는 함수를 </w:t>
      </w:r>
      <w:proofErr w:type="spellStart"/>
      <w:r w:rsidR="008B6B2F">
        <w:rPr>
          <w:rFonts w:hint="eastAsia"/>
        </w:rPr>
        <w:t>로드될</w:t>
      </w:r>
      <w:proofErr w:type="spellEnd"/>
      <w:r w:rsidR="008B6B2F">
        <w:rPr>
          <w:rFonts w:hint="eastAsia"/>
        </w:rPr>
        <w:t xml:space="preserve"> 때 호출합니다.</w:t>
      </w:r>
    </w:p>
    <w:p w:rsidR="00F125CE" w:rsidRPr="0092025C" w:rsidRDefault="00F125CE" w:rsidP="00F125CE">
      <w:pPr>
        <w:pStyle w:val="-4"/>
        <w:rPr>
          <w:rFonts w:hint="eastAsia"/>
        </w:rPr>
      </w:pPr>
    </w:p>
    <w:p w:rsidR="00F125CE" w:rsidRDefault="00F125CE" w:rsidP="00F125CE">
      <w:pPr>
        <w:pStyle w:val="4"/>
        <w:ind w:right="200"/>
        <w:rPr>
          <w:rFonts w:hint="eastAsia"/>
        </w:rPr>
      </w:pPr>
      <w:bookmarkStart w:id="41" w:name="_Toc487207145"/>
      <w:r>
        <w:rPr>
          <w:rFonts w:hint="eastAsia"/>
        </w:rPr>
        <w:t>Tail</w:t>
      </w:r>
      <w:bookmarkEnd w:id="41"/>
    </w:p>
    <w:p w:rsidR="00C65E0B" w:rsidRDefault="00F125CE" w:rsidP="00C65E0B">
      <w:pPr>
        <w:pStyle w:val="-4"/>
        <w:rPr>
          <w:rFonts w:hint="eastAsia"/>
        </w:rPr>
      </w:pPr>
      <w:r>
        <w:rPr>
          <w:rFonts w:hint="eastAsia"/>
        </w:rPr>
        <w:t xml:space="preserve">tail type의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을 </w:t>
      </w:r>
      <w:proofErr w:type="spellStart"/>
      <w:r>
        <w:rPr>
          <w:rFonts w:hint="eastAsia"/>
        </w:rPr>
        <w:t>로드하기</w:t>
      </w:r>
      <w:proofErr w:type="spellEnd"/>
      <w:r>
        <w:rPr>
          <w:rFonts w:hint="eastAsia"/>
        </w:rPr>
        <w:t xml:space="preserve"> 위한 UI들이 있습니다.</w:t>
      </w:r>
      <w:r w:rsidR="00C65E0B" w:rsidRPr="00C65E0B">
        <w:rPr>
          <w:rFonts w:hint="eastAsia"/>
        </w:rPr>
        <w:t xml:space="preserve"> </w:t>
      </w:r>
    </w:p>
    <w:p w:rsidR="00E434EA" w:rsidRDefault="00C65E0B" w:rsidP="00C65E0B">
      <w:pPr>
        <w:pStyle w:val="-4"/>
        <w:rPr>
          <w:rFonts w:hint="eastAsia"/>
        </w:rPr>
      </w:pPr>
      <w:proofErr w:type="spellStart"/>
      <w:proofErr w:type="gramStart"/>
      <w:r>
        <w:rPr>
          <w:rFonts w:hint="eastAsia"/>
        </w:rPr>
        <w:t>TailOptions.xaml</w:t>
      </w:r>
      <w:proofErr w:type="spellEnd"/>
      <w:r w:rsidR="00E434EA">
        <w:rPr>
          <w:rFonts w:hint="eastAsia"/>
        </w:rPr>
        <w:t xml:space="preserve"> :</w:t>
      </w:r>
      <w:proofErr w:type="gramEnd"/>
      <w:r w:rsidR="00E434EA">
        <w:rPr>
          <w:rFonts w:hint="eastAsia"/>
        </w:rPr>
        <w:t xml:space="preserve"> </w:t>
      </w:r>
      <w:proofErr w:type="spellStart"/>
      <w:r w:rsidR="000841B4">
        <w:rPr>
          <w:rFonts w:hint="eastAsia"/>
        </w:rPr>
        <w:t>첫번째</w:t>
      </w:r>
      <w:proofErr w:type="spellEnd"/>
      <w:r w:rsidR="000841B4">
        <w:rPr>
          <w:rFonts w:hint="eastAsia"/>
        </w:rPr>
        <w:t xml:space="preserve"> 탭에 </w:t>
      </w:r>
      <w:proofErr w:type="spellStart"/>
      <w:r w:rsidR="000841B4">
        <w:rPr>
          <w:rFonts w:hint="eastAsia"/>
        </w:rPr>
        <w:t>comm_option</w:t>
      </w:r>
      <w:proofErr w:type="spellEnd"/>
      <w:r w:rsidR="000841B4">
        <w:rPr>
          <w:rFonts w:hint="eastAsia"/>
        </w:rPr>
        <w:t xml:space="preserve">, </w:t>
      </w:r>
      <w:proofErr w:type="spellStart"/>
      <w:r w:rsidR="000841B4">
        <w:rPr>
          <w:rFonts w:hint="eastAsia"/>
        </w:rPr>
        <w:t>두번째</w:t>
      </w:r>
      <w:proofErr w:type="spellEnd"/>
      <w:r w:rsidR="000841B4">
        <w:rPr>
          <w:rFonts w:hint="eastAsia"/>
        </w:rPr>
        <w:t xml:space="preserve"> 탭에는 tail type 과 </w:t>
      </w:r>
      <w:proofErr w:type="spellStart"/>
      <w:r w:rsidR="000841B4">
        <w:rPr>
          <w:rFonts w:hint="eastAsia"/>
        </w:rPr>
        <w:t>reg_yn</w:t>
      </w:r>
      <w:proofErr w:type="spellEnd"/>
      <w:r w:rsidR="000841B4">
        <w:rPr>
          <w:rFonts w:hint="eastAsia"/>
        </w:rPr>
        <w:t xml:space="preserve"> 을 보고, </w:t>
      </w:r>
      <w:proofErr w:type="spellStart"/>
      <w:r w:rsidR="000841B4">
        <w:rPr>
          <w:rFonts w:hint="eastAsia"/>
        </w:rPr>
        <w:t>Json</w:t>
      </w:r>
      <w:proofErr w:type="spellEnd"/>
      <w:r w:rsidR="000841B4">
        <w:rPr>
          <w:rFonts w:hint="eastAsia"/>
        </w:rPr>
        <w:t xml:space="preserve">의 </w:t>
      </w:r>
      <w:proofErr w:type="spellStart"/>
      <w:r w:rsidR="000841B4">
        <w:rPr>
          <w:rFonts w:hint="eastAsia"/>
        </w:rPr>
        <w:t>enc_inform</w:t>
      </w:r>
      <w:proofErr w:type="spellEnd"/>
      <w:r w:rsidR="000841B4">
        <w:rPr>
          <w:rFonts w:hint="eastAsia"/>
        </w:rPr>
        <w:t xml:space="preserve">의 </w:t>
      </w:r>
      <w:proofErr w:type="spellStart"/>
      <w:r w:rsidR="000841B4">
        <w:rPr>
          <w:rFonts w:hint="eastAsia"/>
        </w:rPr>
        <w:t>프로퍼티들에</w:t>
      </w:r>
      <w:proofErr w:type="spellEnd"/>
      <w:r w:rsidR="000841B4">
        <w:rPr>
          <w:rFonts w:hint="eastAsia"/>
        </w:rPr>
        <w:t xml:space="preserve"> 상황에 따라 </w:t>
      </w:r>
      <w:r w:rsidR="000841B4">
        <w:t>‘</w:t>
      </w:r>
      <w:r w:rsidR="000841B4">
        <w:rPr>
          <w:rFonts w:hint="eastAsia"/>
        </w:rPr>
        <w:t>#</w:t>
      </w:r>
      <w:r w:rsidR="000841B4">
        <w:t>’</w:t>
      </w:r>
      <w:r w:rsidR="000841B4">
        <w:rPr>
          <w:rFonts w:hint="eastAsia"/>
        </w:rPr>
        <w:t xml:space="preserve"> 을 붙이고 해당하는 UI 를 호출 합니다.</w:t>
      </w:r>
    </w:p>
    <w:p w:rsidR="00E434EA" w:rsidRDefault="00C65E0B" w:rsidP="00C65E0B">
      <w:pPr>
        <w:pStyle w:val="-4"/>
        <w:rPr>
          <w:rFonts w:hint="eastAsia"/>
        </w:rPr>
      </w:pPr>
      <w:proofErr w:type="spellStart"/>
      <w:r>
        <w:rPr>
          <w:rFonts w:hint="eastAsia"/>
        </w:rPr>
        <w:t>comm_</w:t>
      </w:r>
      <w:proofErr w:type="gramStart"/>
      <w:r>
        <w:rPr>
          <w:rFonts w:hint="eastAsia"/>
        </w:rPr>
        <w:t>option.xaml</w:t>
      </w:r>
      <w:proofErr w:type="spellEnd"/>
      <w:r w:rsidR="00E434EA">
        <w:rPr>
          <w:rFonts w:hint="eastAsia"/>
        </w:rPr>
        <w:t xml:space="preserve"> :</w:t>
      </w:r>
      <w:proofErr w:type="gramEnd"/>
      <w:r w:rsidR="00E434EA">
        <w:rPr>
          <w:rFonts w:hint="eastAsia"/>
        </w:rPr>
        <w:t xml:space="preserve"> </w:t>
      </w:r>
      <w:r w:rsidR="000841B4">
        <w:rPr>
          <w:rFonts w:hint="eastAsia"/>
        </w:rPr>
        <w:t xml:space="preserve">Tail type의 </w:t>
      </w:r>
      <w:proofErr w:type="spellStart"/>
      <w:r w:rsidR="000841B4">
        <w:rPr>
          <w:rFonts w:hint="eastAsia"/>
        </w:rPr>
        <w:t>comm_option</w:t>
      </w:r>
      <w:proofErr w:type="spellEnd"/>
      <w:r w:rsidR="000841B4">
        <w:rPr>
          <w:rFonts w:hint="eastAsia"/>
        </w:rPr>
        <w:t xml:space="preserve"> 과 매칭되는 UI를 그리는 함수를 </w:t>
      </w:r>
      <w:proofErr w:type="spellStart"/>
      <w:r w:rsidR="000841B4">
        <w:rPr>
          <w:rFonts w:hint="eastAsia"/>
        </w:rPr>
        <w:t>로드될</w:t>
      </w:r>
      <w:proofErr w:type="spellEnd"/>
      <w:r w:rsidR="000841B4">
        <w:rPr>
          <w:rFonts w:hint="eastAsia"/>
        </w:rPr>
        <w:t xml:space="preserve"> 때 호출합니다.</w:t>
      </w:r>
    </w:p>
    <w:p w:rsidR="00E434EA" w:rsidRDefault="00C65E0B" w:rsidP="00C65E0B">
      <w:pPr>
        <w:pStyle w:val="-4"/>
        <w:rPr>
          <w:rFonts w:hint="eastAsia"/>
        </w:rPr>
      </w:pPr>
      <w:proofErr w:type="spellStart"/>
      <w:r>
        <w:rPr>
          <w:rFonts w:hint="eastAsia"/>
        </w:rPr>
        <w:t>enc_</w:t>
      </w:r>
      <w:proofErr w:type="gramStart"/>
      <w:r>
        <w:rPr>
          <w:rFonts w:hint="eastAsia"/>
        </w:rPr>
        <w:t>inform.xaml</w:t>
      </w:r>
      <w:proofErr w:type="spellEnd"/>
      <w:r w:rsidR="00E434EA">
        <w:rPr>
          <w:rFonts w:hint="eastAsia"/>
        </w:rPr>
        <w:t xml:space="preserve"> :</w:t>
      </w:r>
      <w:proofErr w:type="gramEnd"/>
      <w:r w:rsidR="00E434EA">
        <w:rPr>
          <w:rFonts w:hint="eastAsia"/>
        </w:rPr>
        <w:t xml:space="preserve"> </w:t>
      </w:r>
      <w:r w:rsidR="000841B4">
        <w:rPr>
          <w:rFonts w:hint="eastAsia"/>
        </w:rPr>
        <w:t xml:space="preserve">Tail type 의 </w:t>
      </w:r>
      <w:proofErr w:type="spellStart"/>
      <w:r w:rsidR="000841B4">
        <w:rPr>
          <w:rFonts w:hint="eastAsia"/>
        </w:rPr>
        <w:t>enc_inform</w:t>
      </w:r>
      <w:proofErr w:type="spellEnd"/>
      <w:r w:rsidR="000841B4">
        <w:rPr>
          <w:rFonts w:hint="eastAsia"/>
        </w:rPr>
        <w:t xml:space="preserve"> 과 매칭되는 UI를 호출</w:t>
      </w:r>
      <w:r w:rsidR="00E32A97">
        <w:rPr>
          <w:rFonts w:hint="eastAsia"/>
        </w:rPr>
        <w:t>합니다. (</w:t>
      </w:r>
      <w:proofErr w:type="spellStart"/>
      <w:r w:rsidR="00E32A97">
        <w:t>Tail_</w:t>
      </w:r>
      <w:r w:rsidR="00E32A97">
        <w:rPr>
          <w:rFonts w:hint="eastAsia"/>
        </w:rPr>
        <w:t>type</w:t>
      </w:r>
      <w:proofErr w:type="spellEnd"/>
      <w:r w:rsidR="00E32A97">
        <w:rPr>
          <w:rFonts w:hint="eastAsia"/>
        </w:rPr>
        <w:t xml:space="preserve"> == pattern, </w:t>
      </w:r>
      <w:proofErr w:type="spellStart"/>
      <w:r w:rsidR="00E32A97">
        <w:rPr>
          <w:rFonts w:hint="eastAsia"/>
        </w:rPr>
        <w:t>reg_yn</w:t>
      </w:r>
      <w:proofErr w:type="spellEnd"/>
      <w:r w:rsidR="00E32A97">
        <w:rPr>
          <w:rFonts w:hint="eastAsia"/>
        </w:rPr>
        <w:t xml:space="preserve"> == false)</w:t>
      </w:r>
    </w:p>
    <w:p w:rsidR="00E434EA" w:rsidRDefault="00C65E0B" w:rsidP="00C65E0B">
      <w:pPr>
        <w:pStyle w:val="-4"/>
        <w:rPr>
          <w:rFonts w:hint="eastAsia"/>
        </w:rPr>
      </w:pPr>
      <w:proofErr w:type="spellStart"/>
      <w:r>
        <w:rPr>
          <w:rFonts w:hint="eastAsia"/>
        </w:rPr>
        <w:t>enc_inform_</w:t>
      </w:r>
      <w:proofErr w:type="gramStart"/>
      <w:r>
        <w:rPr>
          <w:rFonts w:hint="eastAsia"/>
        </w:rPr>
        <w:t>line.xaml</w:t>
      </w:r>
      <w:proofErr w:type="spellEnd"/>
      <w:r w:rsidR="00E434EA">
        <w:rPr>
          <w:rFonts w:hint="eastAsia"/>
        </w:rPr>
        <w:t xml:space="preserve"> :</w:t>
      </w:r>
      <w:proofErr w:type="gramEnd"/>
      <w:r w:rsidR="00E434EA">
        <w:rPr>
          <w:rFonts w:hint="eastAsia"/>
        </w:rPr>
        <w:t xml:space="preserve"> </w:t>
      </w:r>
      <w:r w:rsidR="00E32A97">
        <w:rPr>
          <w:rFonts w:hint="eastAsia"/>
        </w:rPr>
        <w:t xml:space="preserve">Tail type 의 </w:t>
      </w:r>
      <w:proofErr w:type="spellStart"/>
      <w:r w:rsidR="00E32A97">
        <w:rPr>
          <w:rFonts w:hint="eastAsia"/>
        </w:rPr>
        <w:t>enc_inform</w:t>
      </w:r>
      <w:proofErr w:type="spellEnd"/>
      <w:r w:rsidR="00E32A97">
        <w:rPr>
          <w:rFonts w:hint="eastAsia"/>
        </w:rPr>
        <w:t xml:space="preserve"> 과 매칭되는 UI를 호출합니다. (</w:t>
      </w:r>
      <w:proofErr w:type="spellStart"/>
      <w:r w:rsidR="00E32A97">
        <w:t>Tail_</w:t>
      </w:r>
      <w:r w:rsidR="00E32A97">
        <w:rPr>
          <w:rFonts w:hint="eastAsia"/>
        </w:rPr>
        <w:t>type</w:t>
      </w:r>
      <w:proofErr w:type="spellEnd"/>
      <w:r w:rsidR="00E32A97">
        <w:rPr>
          <w:rFonts w:hint="eastAsia"/>
        </w:rPr>
        <w:t xml:space="preserve"> == Line)</w:t>
      </w:r>
    </w:p>
    <w:p w:rsidR="00C65E0B" w:rsidRDefault="00C65E0B" w:rsidP="00C65E0B">
      <w:pPr>
        <w:pStyle w:val="-4"/>
        <w:rPr>
          <w:rFonts w:hint="eastAsia"/>
        </w:rPr>
      </w:pPr>
      <w:proofErr w:type="spellStart"/>
      <w:r>
        <w:rPr>
          <w:rFonts w:hint="eastAsia"/>
        </w:rPr>
        <w:t>enc_inform_</w:t>
      </w:r>
      <w:proofErr w:type="gramStart"/>
      <w:r>
        <w:rPr>
          <w:rFonts w:hint="eastAsia"/>
        </w:rPr>
        <w:t>reg.xaml</w:t>
      </w:r>
      <w:proofErr w:type="spellEnd"/>
      <w:r w:rsidR="00E434EA">
        <w:rPr>
          <w:rFonts w:hint="eastAsia"/>
        </w:rPr>
        <w:t xml:space="preserve"> :</w:t>
      </w:r>
      <w:proofErr w:type="gramEnd"/>
      <w:r w:rsidR="00E434EA">
        <w:rPr>
          <w:rFonts w:hint="eastAsia"/>
        </w:rPr>
        <w:t xml:space="preserve"> </w:t>
      </w:r>
      <w:r w:rsidR="00E32A97">
        <w:rPr>
          <w:rFonts w:hint="eastAsia"/>
        </w:rPr>
        <w:t xml:space="preserve">Tail type 의 </w:t>
      </w:r>
      <w:proofErr w:type="spellStart"/>
      <w:r w:rsidR="00E32A97">
        <w:rPr>
          <w:rFonts w:hint="eastAsia"/>
        </w:rPr>
        <w:t>enc_inform</w:t>
      </w:r>
      <w:proofErr w:type="spellEnd"/>
      <w:r w:rsidR="00E32A97">
        <w:rPr>
          <w:rFonts w:hint="eastAsia"/>
        </w:rPr>
        <w:t xml:space="preserve"> 과 매칭되는 UI를 호출합니다. (</w:t>
      </w:r>
      <w:proofErr w:type="spellStart"/>
      <w:r w:rsidR="00E32A97">
        <w:t>Tail_</w:t>
      </w:r>
      <w:r w:rsidR="00E32A97">
        <w:rPr>
          <w:rFonts w:hint="eastAsia"/>
        </w:rPr>
        <w:t>type</w:t>
      </w:r>
      <w:proofErr w:type="spellEnd"/>
      <w:r w:rsidR="00E32A97">
        <w:rPr>
          <w:rFonts w:hint="eastAsia"/>
        </w:rPr>
        <w:t xml:space="preserve"> == pattern, </w:t>
      </w:r>
      <w:proofErr w:type="spellStart"/>
      <w:r w:rsidR="00E32A97">
        <w:rPr>
          <w:rFonts w:hint="eastAsia"/>
        </w:rPr>
        <w:t>reg_yn</w:t>
      </w:r>
      <w:proofErr w:type="spellEnd"/>
      <w:r w:rsidR="00E32A97">
        <w:rPr>
          <w:rFonts w:hint="eastAsia"/>
        </w:rPr>
        <w:t xml:space="preserve"> == true)</w:t>
      </w:r>
    </w:p>
    <w:p w:rsidR="00F125CE" w:rsidRPr="00746101" w:rsidRDefault="00F125CE" w:rsidP="00F125CE">
      <w:pPr>
        <w:pStyle w:val="-4"/>
        <w:rPr>
          <w:rFonts w:hint="eastAsia"/>
        </w:rPr>
      </w:pPr>
    </w:p>
    <w:p w:rsidR="00D73D8D" w:rsidRDefault="005E682C" w:rsidP="00DF7E86">
      <w:pPr>
        <w:pStyle w:val="3"/>
        <w:rPr>
          <w:rFonts w:hint="eastAsia"/>
        </w:rPr>
      </w:pPr>
      <w:bookmarkStart w:id="42" w:name="_Toc487207146"/>
      <w:proofErr w:type="spellStart"/>
      <w:r>
        <w:rPr>
          <w:rFonts w:hint="eastAsia"/>
        </w:rPr>
        <w:lastRenderedPageBreak/>
        <w:t>CustomUI</w:t>
      </w:r>
      <w:bookmarkEnd w:id="42"/>
      <w:proofErr w:type="spellEnd"/>
    </w:p>
    <w:p w:rsidR="005E682C" w:rsidRDefault="005E682C" w:rsidP="005E682C">
      <w:pPr>
        <w:pStyle w:val="4"/>
        <w:ind w:right="200"/>
        <w:rPr>
          <w:rFonts w:hint="eastAsia"/>
        </w:rPr>
      </w:pPr>
      <w:bookmarkStart w:id="43" w:name="_Toc487207147"/>
      <w:proofErr w:type="spellStart"/>
      <w:r>
        <w:rPr>
          <w:rFonts w:hint="eastAsia"/>
        </w:rPr>
        <w:t>Cofile</w:t>
      </w:r>
      <w:bookmarkEnd w:id="43"/>
      <w:proofErr w:type="spellEnd"/>
    </w:p>
    <w:p w:rsidR="005976F0" w:rsidRDefault="005E682C" w:rsidP="005E682C">
      <w:pPr>
        <w:pStyle w:val="-4"/>
        <w:rPr>
          <w:rFonts w:hint="eastAsia"/>
        </w:rPr>
      </w:pPr>
      <w:proofErr w:type="spellStart"/>
      <w:r>
        <w:rPr>
          <w:rFonts w:hint="eastAsia"/>
        </w:rPr>
        <w:t>Cofile.xaml</w:t>
      </w:r>
      <w:proofErr w:type="spellEnd"/>
      <w:r>
        <w:rPr>
          <w:rFonts w:hint="eastAsia"/>
        </w:rPr>
        <w:t xml:space="preserve"> 에서 </w:t>
      </w:r>
      <w:proofErr w:type="spellStart"/>
      <w:r>
        <w:rPr>
          <w:rFonts w:hint="eastAsia"/>
        </w:rPr>
        <w:t>LinuxTree</w:t>
      </w:r>
      <w:proofErr w:type="spellEnd"/>
      <w:r>
        <w:rPr>
          <w:rFonts w:hint="eastAsia"/>
        </w:rPr>
        <w:t xml:space="preserve">를 그리기 위해 </w:t>
      </w:r>
      <w:proofErr w:type="spellStart"/>
      <w:r>
        <w:rPr>
          <w:rFonts w:hint="eastAsia"/>
        </w:rPr>
        <w:t>커스터마이징</w:t>
      </w:r>
      <w:proofErr w:type="spellEnd"/>
      <w:r>
        <w:rPr>
          <w:rFonts w:hint="eastAsia"/>
        </w:rPr>
        <w:t xml:space="preserve"> 한 </w:t>
      </w:r>
      <w:proofErr w:type="spellStart"/>
      <w:r>
        <w:rPr>
          <w:rFonts w:hint="eastAsia"/>
        </w:rPr>
        <w:t>LinuxTreeViewItem</w:t>
      </w:r>
      <w:proofErr w:type="spellEnd"/>
      <w:r>
        <w:rPr>
          <w:rFonts w:hint="eastAsia"/>
        </w:rPr>
        <w:t xml:space="preserve"> class 가 있습니다.</w:t>
      </w:r>
    </w:p>
    <w:p w:rsidR="005976F0" w:rsidRPr="005976F0" w:rsidRDefault="005976F0" w:rsidP="005E682C">
      <w:pPr>
        <w:pStyle w:val="-4"/>
        <w:rPr>
          <w:rFonts w:hint="eastAsia"/>
        </w:rPr>
      </w:pPr>
      <w:proofErr w:type="spellStart"/>
      <w:proofErr w:type="gramStart"/>
      <w:r>
        <w:rPr>
          <w:rFonts w:hint="eastAsia"/>
        </w:rPr>
        <w:t>LinuxTreeViewItem.cs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파일 구조를 </w:t>
      </w:r>
      <w:proofErr w:type="spellStart"/>
      <w:r>
        <w:rPr>
          <w:rFonts w:hint="eastAsia"/>
        </w:rPr>
        <w:t>트리형식으로</w:t>
      </w:r>
      <w:proofErr w:type="spellEnd"/>
      <w:r>
        <w:rPr>
          <w:rFonts w:hint="eastAsia"/>
        </w:rPr>
        <w:t xml:space="preserve"> 저장 및 UI로 구성.</w:t>
      </w:r>
    </w:p>
    <w:p w:rsidR="005E682C" w:rsidRDefault="005E682C" w:rsidP="005E682C">
      <w:pPr>
        <w:pStyle w:val="4"/>
        <w:ind w:right="200"/>
        <w:rPr>
          <w:rFonts w:hint="eastAsia"/>
        </w:rPr>
      </w:pPr>
      <w:bookmarkStart w:id="44" w:name="_Toc487207148"/>
      <w:proofErr w:type="spellStart"/>
      <w:r>
        <w:rPr>
          <w:rFonts w:hint="eastAsia"/>
        </w:rPr>
        <w:t>ServerMenu</w:t>
      </w:r>
      <w:bookmarkEnd w:id="44"/>
      <w:proofErr w:type="spellEnd"/>
    </w:p>
    <w:p w:rsidR="005E682C" w:rsidRPr="005E682C" w:rsidRDefault="005E682C" w:rsidP="005E682C">
      <w:pPr>
        <w:pStyle w:val="-4"/>
        <w:rPr>
          <w:rFonts w:hint="eastAsia"/>
        </w:rPr>
      </w:pPr>
      <w:proofErr w:type="spellStart"/>
      <w:r>
        <w:rPr>
          <w:rFonts w:hint="eastAsia"/>
        </w:rPr>
        <w:t>ServerMenu.xaml</w:t>
      </w:r>
      <w:proofErr w:type="spellEnd"/>
      <w:r>
        <w:rPr>
          <w:rFonts w:hint="eastAsia"/>
        </w:rPr>
        <w:t>에서 Server 정보들을 관리하기 위한 UI들이 있습니다.</w:t>
      </w:r>
    </w:p>
    <w:p w:rsidR="00D73D8D" w:rsidRDefault="00D73D8D" w:rsidP="00D73D8D">
      <w:pPr>
        <w:pStyle w:val="2"/>
        <w:rPr>
          <w:rFonts w:hint="eastAsia"/>
        </w:rPr>
      </w:pPr>
      <w:bookmarkStart w:id="45" w:name="_Toc487207149"/>
      <w:r>
        <w:rPr>
          <w:rFonts w:hint="eastAsia"/>
        </w:rPr>
        <w:t>Resources</w:t>
      </w:r>
      <w:bookmarkEnd w:id="45"/>
    </w:p>
    <w:p w:rsidR="00D73D8D" w:rsidRPr="00D73D8D" w:rsidRDefault="00D73D8D" w:rsidP="00D73D8D">
      <w:pPr>
        <w:pStyle w:val="-4"/>
        <w:rPr>
          <w:rFonts w:hint="eastAsia"/>
        </w:rPr>
      </w:pPr>
      <w:r>
        <w:rPr>
          <w:rFonts w:hint="eastAsia"/>
        </w:rPr>
        <w:t>해당 프로그램을 구동하는데 필요한 이미지, 아이콘, 텍스트 리소스들이 있습니다.</w:t>
      </w:r>
    </w:p>
    <w:p w:rsidR="00415738" w:rsidRDefault="00CB6D90" w:rsidP="00415738">
      <w:pPr>
        <w:pStyle w:val="-4"/>
        <w:rPr>
          <w:rFonts w:hint="eastAsia"/>
        </w:rPr>
      </w:pPr>
      <w:r>
        <w:rPr>
          <w:noProof/>
        </w:rPr>
        <w:drawing>
          <wp:inline distT="0" distB="0" distL="0" distR="0" wp14:anchorId="7DBA4666" wp14:editId="2035F8BA">
            <wp:extent cx="2219325" cy="2066925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bookmarkEnd w:id="0"/>
    <w:bookmarkEnd w:id="1"/>
    <w:bookmarkEnd w:id="2"/>
    <w:bookmarkEnd w:id="3"/>
    <w:bookmarkEnd w:id="4"/>
    <w:p w:rsidR="0064301D" w:rsidRPr="0064301D" w:rsidRDefault="0064301D" w:rsidP="0064301D">
      <w:pPr>
        <w:pStyle w:val="-4"/>
        <w:rPr>
          <w:rFonts w:hint="eastAsia"/>
        </w:rPr>
      </w:pPr>
    </w:p>
    <w:sectPr w:rsidR="0064301D" w:rsidRPr="0064301D" w:rsidSect="00CA02E1">
      <w:headerReference w:type="even" r:id="rId27"/>
      <w:headerReference w:type="default" r:id="rId28"/>
      <w:footerReference w:type="default" r:id="rId29"/>
      <w:headerReference w:type="first" r:id="rId30"/>
      <w:pgSz w:w="11906" w:h="16838" w:code="9"/>
      <w:pgMar w:top="1440" w:right="1134" w:bottom="1440" w:left="1418" w:header="720" w:footer="720" w:gutter="0"/>
      <w:pgNumType w:start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9C1" w:rsidRDefault="009329C1">
      <w:pPr>
        <w:spacing w:line="240" w:lineRule="auto"/>
      </w:pPr>
      <w:r>
        <w:separator/>
      </w:r>
    </w:p>
    <w:p w:rsidR="009329C1" w:rsidRDefault="009329C1"/>
    <w:p w:rsidR="009329C1" w:rsidRDefault="009329C1"/>
    <w:p w:rsidR="009329C1" w:rsidRDefault="009329C1" w:rsidP="00A05246">
      <w:pPr>
        <w:ind w:left="1000"/>
      </w:pPr>
    </w:p>
  </w:endnote>
  <w:endnote w:type="continuationSeparator" w:id="0">
    <w:p w:rsidR="009329C1" w:rsidRDefault="009329C1">
      <w:pPr>
        <w:spacing w:line="240" w:lineRule="auto"/>
      </w:pPr>
      <w:r>
        <w:continuationSeparator/>
      </w:r>
    </w:p>
    <w:p w:rsidR="009329C1" w:rsidRDefault="009329C1"/>
    <w:p w:rsidR="009329C1" w:rsidRDefault="009329C1" w:rsidP="00A05246">
      <w:pPr>
        <w:ind w:left="400"/>
      </w:pPr>
    </w:p>
    <w:p w:rsidR="009329C1" w:rsidRDefault="009329C1" w:rsidP="00A05246">
      <w:pPr>
        <w:ind w:left="10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F1C" w:rsidRPr="00E775B2" w:rsidRDefault="00EB6F1C" w:rsidP="00916063">
    <w:pPr>
      <w:tabs>
        <w:tab w:val="right" w:pos="9720"/>
      </w:tabs>
      <w:rPr>
        <w:rFonts w:ascii="Arial" w:hAnsi="Arial" w:cs="Arial"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 wp14:anchorId="5B8A79A3" wp14:editId="6A6952D4">
          <wp:extent cx="6143625" cy="66675"/>
          <wp:effectExtent l="19050" t="0" r="9525" b="0"/>
          <wp:docPr id="1" name="그림 1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바닥라인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sz w:val="14"/>
        <w:szCs w:val="14"/>
      </w:rPr>
      <w:tab/>
    </w:r>
  </w:p>
  <w:p w:rsidR="00EB6F1C" w:rsidRPr="00916063" w:rsidRDefault="00EB6F1C" w:rsidP="00916063">
    <w:pPr>
      <w:pStyle w:val="af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B6D90" w:rsidRPr="00CB6D90">
      <w:rPr>
        <w:noProof/>
        <w:lang w:val="ko-KR"/>
      </w:rPr>
      <w:t>20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9C1" w:rsidRDefault="009329C1">
      <w:pPr>
        <w:spacing w:line="240" w:lineRule="auto"/>
      </w:pPr>
      <w:r>
        <w:separator/>
      </w:r>
    </w:p>
    <w:p w:rsidR="009329C1" w:rsidRDefault="009329C1"/>
    <w:p w:rsidR="009329C1" w:rsidRDefault="009329C1"/>
    <w:p w:rsidR="009329C1" w:rsidRDefault="009329C1" w:rsidP="00A05246">
      <w:pPr>
        <w:ind w:left="1000"/>
      </w:pPr>
    </w:p>
  </w:footnote>
  <w:footnote w:type="continuationSeparator" w:id="0">
    <w:p w:rsidR="009329C1" w:rsidRDefault="009329C1">
      <w:pPr>
        <w:spacing w:line="240" w:lineRule="auto"/>
      </w:pPr>
      <w:r>
        <w:continuationSeparator/>
      </w:r>
    </w:p>
    <w:p w:rsidR="009329C1" w:rsidRDefault="009329C1"/>
    <w:p w:rsidR="009329C1" w:rsidRDefault="009329C1"/>
    <w:p w:rsidR="009329C1" w:rsidRDefault="009329C1" w:rsidP="00A05246">
      <w:pPr>
        <w:ind w:left="100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F1C" w:rsidRDefault="00EB6F1C">
    <w:r>
      <w:rPr>
        <w:lang w:val="ko-KR"/>
      </w:rPr>
      <w:t>이</w:t>
    </w:r>
    <w:r>
      <w:rPr>
        <w:rStyle w:val="ac"/>
        <w:noProof/>
        <w:sz w:val="18"/>
      </w:rPr>
      <w:t>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47" w:type="dxa"/>
      <w:tblInd w:w="-43" w:type="dxa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743"/>
      <w:gridCol w:w="204"/>
    </w:tblGrid>
    <w:tr w:rsidR="00EB6F1C" w:rsidRPr="00063E2F" w:rsidTr="00916063">
      <w:trPr>
        <w:cantSplit/>
        <w:trHeight w:val="1567"/>
      </w:trPr>
      <w:tc>
        <w:tcPr>
          <w:tcW w:w="9743" w:type="dxa"/>
        </w:tcPr>
        <w:tbl>
          <w:tblPr>
            <w:tblW w:w="949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shd w:val="clear" w:color="auto" w:fill="FFFFFF"/>
            <w:tblLook w:val="04A0" w:firstRow="1" w:lastRow="0" w:firstColumn="1" w:lastColumn="0" w:noHBand="0" w:noVBand="1"/>
          </w:tblPr>
          <w:tblGrid>
            <w:gridCol w:w="2721"/>
            <w:gridCol w:w="6777"/>
          </w:tblGrid>
          <w:tr w:rsidR="00EB6F1C" w:rsidRPr="00063E2F" w:rsidTr="00506079">
            <w:trPr>
              <w:trHeight w:val="1203"/>
            </w:trPr>
            <w:tc>
              <w:tcPr>
                <w:tcW w:w="2241" w:type="dxa"/>
                <w:shd w:val="clear" w:color="auto" w:fill="FFFFFF"/>
                <w:vAlign w:val="center"/>
              </w:tcPr>
              <w:p w:rsidR="00EB6F1C" w:rsidRPr="00BE712D" w:rsidRDefault="00EB6F1C" w:rsidP="004D23B1">
                <w:pPr>
                  <w:jc w:val="center"/>
                  <w:rPr>
                    <w:noProof/>
                    <w:sz w:val="16"/>
                  </w:rPr>
                </w:pPr>
                <w:r>
                  <w:object w:dxaOrig="2535" w:dyaOrig="94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5.6pt;height:46.9pt" o:ole="">
                      <v:imagedata r:id="rId1" o:title=""/>
                    </v:shape>
                    <o:OLEObject Type="Embed" ProgID="PBrush" ShapeID="_x0000_i1025" DrawAspect="Content" ObjectID="_1560956446" r:id="rId2"/>
                  </w:object>
                </w:r>
              </w:p>
            </w:tc>
            <w:tc>
              <w:tcPr>
                <w:tcW w:w="7257" w:type="dxa"/>
                <w:shd w:val="clear" w:color="auto" w:fill="FFFFFF"/>
                <w:vAlign w:val="center"/>
              </w:tcPr>
              <w:p w:rsidR="00EB6F1C" w:rsidRPr="00EB53A6" w:rsidRDefault="00EB6F1C" w:rsidP="00DC0E1D">
                <w:pPr>
                  <w:ind w:left="400"/>
                  <w:jc w:val="center"/>
                  <w:rPr>
                    <w:rFonts w:ascii="맑은 고딕" w:hAnsi="맑은 고딕"/>
                    <w:b/>
                    <w:kern w:val="2"/>
                    <w:sz w:val="36"/>
                  </w:rPr>
                </w:pPr>
                <w:proofErr w:type="spellStart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>CoFile</w:t>
                </w:r>
                <w:proofErr w:type="spellEnd"/>
                <w:r>
                  <w:rPr>
                    <w:rFonts w:ascii="맑은 고딕" w:hAnsi="맑은 고딕" w:hint="eastAsia"/>
                    <w:b/>
                    <w:kern w:val="2"/>
                    <w:sz w:val="36"/>
                  </w:rPr>
                  <w:t xml:space="preserve"> UI Guide</w:t>
                </w:r>
              </w:p>
            </w:tc>
          </w:tr>
        </w:tbl>
        <w:p w:rsidR="00EB6F1C" w:rsidRPr="004134F0" w:rsidRDefault="00EB6F1C" w:rsidP="002066E6">
          <w:pPr>
            <w:ind w:left="400"/>
          </w:pPr>
        </w:p>
      </w:tc>
      <w:tc>
        <w:tcPr>
          <w:tcW w:w="204" w:type="dxa"/>
        </w:tcPr>
        <w:p w:rsidR="00EB6F1C" w:rsidRPr="00063E2F" w:rsidRDefault="00EB6F1C" w:rsidP="00073DB1">
          <w:pPr>
            <w:spacing w:line="360" w:lineRule="auto"/>
            <w:ind w:rightChars="100" w:right="200"/>
            <w:jc w:val="right"/>
          </w:pPr>
        </w:p>
      </w:tc>
    </w:tr>
  </w:tbl>
  <w:p w:rsidR="00EB6F1C" w:rsidRDefault="00EB6F1C" w:rsidP="009515AD">
    <w:pPr>
      <w:pStyle w:val="af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F1C" w:rsidRPr="00E775B2" w:rsidRDefault="00EB6F1C" w:rsidP="003D17B3">
    <w:pPr>
      <w:tabs>
        <w:tab w:val="right" w:pos="9720"/>
      </w:tabs>
      <w:ind w:left="400"/>
      <w:rPr>
        <w:rFonts w:ascii="Arial" w:hAnsi="Arial" w:cs="Arial"/>
        <w:sz w:val="14"/>
        <w:szCs w:val="14"/>
      </w:rPr>
    </w:pPr>
    <w:r>
      <w:rPr>
        <w:rFonts w:ascii="Arial" w:hAnsi="Arial" w:cs="Arial" w:hint="eastAsia"/>
        <w:sz w:val="14"/>
        <w:szCs w:val="1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792886B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567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2">
    <w:nsid w:val="01F12026"/>
    <w:multiLevelType w:val="hybridMultilevel"/>
    <w:tmpl w:val="30742308"/>
    <w:lvl w:ilvl="0" w:tplc="B922C1CA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>
    <w:nsid w:val="03DC34C9"/>
    <w:multiLevelType w:val="hybridMultilevel"/>
    <w:tmpl w:val="891C9C9C"/>
    <w:lvl w:ilvl="0" w:tplc="7E087F32">
      <w:start w:val="1"/>
      <w:numFmt w:val="bullet"/>
      <w:pStyle w:val="a0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149B2C6F"/>
    <w:multiLevelType w:val="hybridMultilevel"/>
    <w:tmpl w:val="D794C68E"/>
    <w:lvl w:ilvl="0" w:tplc="088431A8">
      <w:start w:val="1"/>
      <w:numFmt w:val="bullet"/>
      <w:pStyle w:val="a1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6400F2C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C276B0E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CE4E59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61E83E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98C40A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499405B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75E79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F160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>
    <w:nsid w:val="2191781B"/>
    <w:multiLevelType w:val="hybridMultilevel"/>
    <w:tmpl w:val="F0FA5758"/>
    <w:lvl w:ilvl="0" w:tplc="B1826802">
      <w:start w:val="1"/>
      <w:numFmt w:val="bullet"/>
      <w:pStyle w:val="a2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87D46BE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4C941ED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39CD0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16CC0E4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23CEDF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268EBF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9EDCDAA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502D58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A063A11"/>
    <w:multiLevelType w:val="hybridMultilevel"/>
    <w:tmpl w:val="D2163E7A"/>
    <w:lvl w:ilvl="0" w:tplc="D86AFA7A">
      <w:start w:val="1"/>
      <w:numFmt w:val="bullet"/>
      <w:pStyle w:val="a3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D022407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CDE647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F48EBE2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15EED2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F269AB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6B034D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C94ED1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CE67F3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3DA34BD8"/>
    <w:multiLevelType w:val="multilevel"/>
    <w:tmpl w:val="46627B68"/>
    <w:lvl w:ilvl="0">
      <w:start w:val="1"/>
      <w:numFmt w:val="decimal"/>
      <w:pStyle w:val="-1"/>
      <w:suff w:val="space"/>
      <w:lvlText w:val="%1."/>
      <w:lvlJc w:val="left"/>
      <w:pPr>
        <w:ind w:left="227" w:hanging="227"/>
      </w:pPr>
      <w:rPr>
        <w:rFonts w:ascii="Tahoma" w:eastAsia="굴림" w:hAnsi="Tahoma" w:hint="default"/>
        <w:b w:val="0"/>
        <w:i w:val="0"/>
        <w:kern w:val="2"/>
        <w:sz w:val="18"/>
        <w:szCs w:val="18"/>
      </w:rPr>
    </w:lvl>
    <w:lvl w:ilvl="1">
      <w:start w:val="1"/>
      <w:numFmt w:val="decimal"/>
      <w:lvlRestart w:val="0"/>
      <w:pStyle w:val="-2"/>
      <w:suff w:val="space"/>
      <w:lvlText w:val="%1.%2"/>
      <w:lvlJc w:val="left"/>
      <w:pPr>
        <w:ind w:left="567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Tahoma" w:eastAsia="굴림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>
    <w:nsid w:val="42A31CEF"/>
    <w:multiLevelType w:val="hybridMultilevel"/>
    <w:tmpl w:val="6D862ED2"/>
    <w:lvl w:ilvl="0" w:tplc="0E145086">
      <w:start w:val="1"/>
      <w:numFmt w:val="bullet"/>
      <w:pStyle w:val="a4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455C274C"/>
    <w:multiLevelType w:val="hybridMultilevel"/>
    <w:tmpl w:val="B67C575E"/>
    <w:lvl w:ilvl="0" w:tplc="8D428722">
      <w:start w:val="1"/>
      <w:numFmt w:val="bullet"/>
      <w:pStyle w:val="a5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>
    <w:nsid w:val="47AF4B7B"/>
    <w:multiLevelType w:val="hybridMultilevel"/>
    <w:tmpl w:val="3CB43748"/>
    <w:lvl w:ilvl="0" w:tplc="5692AB20">
      <w:start w:val="1"/>
      <w:numFmt w:val="bullet"/>
      <w:pStyle w:val="-0"/>
      <w:lvlText w:val=""/>
      <w:lvlJc w:val="left"/>
      <w:pPr>
        <w:tabs>
          <w:tab w:val="num" w:pos="1267"/>
        </w:tabs>
        <w:ind w:left="1191" w:hanging="284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A7D2F9F"/>
    <w:multiLevelType w:val="hybridMultilevel"/>
    <w:tmpl w:val="160C4F66"/>
    <w:lvl w:ilvl="0" w:tplc="B9CC5E56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45402C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55EA552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5384BB4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9128193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DC0388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2AD0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D4AC65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C1077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>
    <w:nsid w:val="63987B3A"/>
    <w:multiLevelType w:val="hybridMultilevel"/>
    <w:tmpl w:val="61823ADA"/>
    <w:lvl w:ilvl="0" w:tplc="87FAF470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>
    <w:nsid w:val="6B834071"/>
    <w:multiLevelType w:val="hybridMultilevel"/>
    <w:tmpl w:val="DA30F496"/>
    <w:lvl w:ilvl="0" w:tplc="2AC631A8">
      <w:start w:val="1"/>
      <w:numFmt w:val="bullet"/>
      <w:pStyle w:val="-3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6AD275F4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80FCA4D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DB4832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88AD7A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0AC69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756B88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2952930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69BCB25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>
    <w:nsid w:val="71F93ED4"/>
    <w:multiLevelType w:val="hybridMultilevel"/>
    <w:tmpl w:val="5CA6C8A2"/>
    <w:lvl w:ilvl="0" w:tplc="C1C4EF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37114B4"/>
    <w:multiLevelType w:val="hybridMultilevel"/>
    <w:tmpl w:val="7D3ABEEE"/>
    <w:lvl w:ilvl="0" w:tplc="CA64D574">
      <w:start w:val="1"/>
      <w:numFmt w:val="bullet"/>
      <w:lvlText w:val=""/>
      <w:lvlJc w:val="left"/>
      <w:pPr>
        <w:tabs>
          <w:tab w:val="num" w:pos="5362"/>
        </w:tabs>
        <w:ind w:left="5362" w:hanging="400"/>
      </w:pPr>
      <w:rPr>
        <w:rFonts w:ascii="Wingdings" w:hAnsi="Wingdings" w:hint="default"/>
      </w:rPr>
    </w:lvl>
    <w:lvl w:ilvl="1" w:tplc="1D1E6854">
      <w:start w:val="1"/>
      <w:numFmt w:val="bullet"/>
      <w:pStyle w:val="12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7B8AE8F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>
    <w:nsid w:val="7731563C"/>
    <w:multiLevelType w:val="hybridMultilevel"/>
    <w:tmpl w:val="E49E40AA"/>
    <w:lvl w:ilvl="0" w:tplc="9F96DAF2">
      <w:start w:val="1"/>
      <w:numFmt w:val="decimal"/>
      <w:pStyle w:val="-10"/>
      <w:lvlText w:val="%1)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7"/>
        </w:tabs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37"/>
        </w:tabs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7"/>
        </w:tabs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37"/>
        </w:tabs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37"/>
        </w:tabs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37"/>
        </w:tabs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37"/>
        </w:tabs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37"/>
        </w:tabs>
        <w:ind w:left="4737" w:hanging="400"/>
      </w:pPr>
      <w:rPr>
        <w:rFonts w:ascii="Wingdings" w:hAnsi="Wingdings" w:hint="default"/>
      </w:rPr>
    </w:lvl>
  </w:abstractNum>
  <w:abstractNum w:abstractNumId="19">
    <w:nsid w:val="7D3E0FF1"/>
    <w:multiLevelType w:val="hybridMultilevel"/>
    <w:tmpl w:val="8C0E6D74"/>
    <w:lvl w:ilvl="0" w:tplc="FF7A7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15"/>
  </w:num>
  <w:num w:numId="5">
    <w:abstractNumId w:val="4"/>
  </w:num>
  <w:num w:numId="6">
    <w:abstractNumId w:val="3"/>
  </w:num>
  <w:num w:numId="7">
    <w:abstractNumId w:val="9"/>
  </w:num>
  <w:num w:numId="8">
    <w:abstractNumId w:val="10"/>
  </w:num>
  <w:num w:numId="9">
    <w:abstractNumId w:val="6"/>
  </w:num>
  <w:num w:numId="10">
    <w:abstractNumId w:val="7"/>
  </w:num>
  <w:num w:numId="11">
    <w:abstractNumId w:val="13"/>
  </w:num>
  <w:num w:numId="12">
    <w:abstractNumId w:val="12"/>
  </w:num>
  <w:num w:numId="13">
    <w:abstractNumId w:val="1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14">
    <w:abstractNumId w:val="8"/>
  </w:num>
  <w:num w:numId="15">
    <w:abstractNumId w:val="17"/>
  </w:num>
  <w:num w:numId="16">
    <w:abstractNumId w:val="14"/>
  </w:num>
  <w:num w:numId="17">
    <w:abstractNumId w:val="5"/>
  </w:num>
  <w:num w:numId="18">
    <w:abstractNumId w:val="18"/>
  </w:num>
  <w:num w:numId="19">
    <w:abstractNumId w:val="16"/>
  </w:num>
  <w:num w:numId="2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hideSpellingErrors/>
  <w:proofState w:spelling="clean" w:grammar="clean"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B72ACB"/>
    <w:rsid w:val="00000EAF"/>
    <w:rsid w:val="00001738"/>
    <w:rsid w:val="00001C2C"/>
    <w:rsid w:val="00002FE4"/>
    <w:rsid w:val="00004093"/>
    <w:rsid w:val="000047B1"/>
    <w:rsid w:val="000047B4"/>
    <w:rsid w:val="00004A8F"/>
    <w:rsid w:val="00007A3F"/>
    <w:rsid w:val="0001150B"/>
    <w:rsid w:val="0001172E"/>
    <w:rsid w:val="00011D35"/>
    <w:rsid w:val="00013200"/>
    <w:rsid w:val="000138FF"/>
    <w:rsid w:val="0001578B"/>
    <w:rsid w:val="0001784E"/>
    <w:rsid w:val="00020308"/>
    <w:rsid w:val="000219A8"/>
    <w:rsid w:val="000260E4"/>
    <w:rsid w:val="00030528"/>
    <w:rsid w:val="0003147B"/>
    <w:rsid w:val="00031C87"/>
    <w:rsid w:val="00032B22"/>
    <w:rsid w:val="0003350A"/>
    <w:rsid w:val="000356DB"/>
    <w:rsid w:val="00036397"/>
    <w:rsid w:val="0003666D"/>
    <w:rsid w:val="00040B17"/>
    <w:rsid w:val="00040E83"/>
    <w:rsid w:val="00042203"/>
    <w:rsid w:val="0004341D"/>
    <w:rsid w:val="000440C5"/>
    <w:rsid w:val="00044224"/>
    <w:rsid w:val="000458A8"/>
    <w:rsid w:val="000460E7"/>
    <w:rsid w:val="00046CDD"/>
    <w:rsid w:val="000475B3"/>
    <w:rsid w:val="00047CAC"/>
    <w:rsid w:val="0005063C"/>
    <w:rsid w:val="00050D96"/>
    <w:rsid w:val="000515C9"/>
    <w:rsid w:val="000522DF"/>
    <w:rsid w:val="000536B8"/>
    <w:rsid w:val="00054337"/>
    <w:rsid w:val="00054CD2"/>
    <w:rsid w:val="00060A1B"/>
    <w:rsid w:val="00060DD6"/>
    <w:rsid w:val="00060E64"/>
    <w:rsid w:val="0006111B"/>
    <w:rsid w:val="000612A4"/>
    <w:rsid w:val="000619CE"/>
    <w:rsid w:val="00063E2F"/>
    <w:rsid w:val="000662F1"/>
    <w:rsid w:val="00066824"/>
    <w:rsid w:val="000672DE"/>
    <w:rsid w:val="00067D6E"/>
    <w:rsid w:val="0007040A"/>
    <w:rsid w:val="00070425"/>
    <w:rsid w:val="00070DC6"/>
    <w:rsid w:val="00071B41"/>
    <w:rsid w:val="00071FBD"/>
    <w:rsid w:val="00072319"/>
    <w:rsid w:val="000725AA"/>
    <w:rsid w:val="000727B1"/>
    <w:rsid w:val="00072B98"/>
    <w:rsid w:val="00073DB1"/>
    <w:rsid w:val="00074667"/>
    <w:rsid w:val="000758E9"/>
    <w:rsid w:val="00075984"/>
    <w:rsid w:val="000763E3"/>
    <w:rsid w:val="00077E5F"/>
    <w:rsid w:val="00080AF0"/>
    <w:rsid w:val="0008118F"/>
    <w:rsid w:val="0008179F"/>
    <w:rsid w:val="00081909"/>
    <w:rsid w:val="00081C31"/>
    <w:rsid w:val="00083F91"/>
    <w:rsid w:val="000841B4"/>
    <w:rsid w:val="000856C9"/>
    <w:rsid w:val="0008586A"/>
    <w:rsid w:val="00085974"/>
    <w:rsid w:val="000860B7"/>
    <w:rsid w:val="000863C0"/>
    <w:rsid w:val="00086C08"/>
    <w:rsid w:val="000873C6"/>
    <w:rsid w:val="000876BC"/>
    <w:rsid w:val="00091859"/>
    <w:rsid w:val="000924CF"/>
    <w:rsid w:val="00092CF9"/>
    <w:rsid w:val="000937ED"/>
    <w:rsid w:val="000958B4"/>
    <w:rsid w:val="00095D33"/>
    <w:rsid w:val="000964EF"/>
    <w:rsid w:val="0009672F"/>
    <w:rsid w:val="00097954"/>
    <w:rsid w:val="00097BB3"/>
    <w:rsid w:val="000A0411"/>
    <w:rsid w:val="000A1B00"/>
    <w:rsid w:val="000A2551"/>
    <w:rsid w:val="000A2B2C"/>
    <w:rsid w:val="000A3EAB"/>
    <w:rsid w:val="000A4ED1"/>
    <w:rsid w:val="000A582B"/>
    <w:rsid w:val="000A5A2A"/>
    <w:rsid w:val="000A6863"/>
    <w:rsid w:val="000A6AA3"/>
    <w:rsid w:val="000A788E"/>
    <w:rsid w:val="000A7FE8"/>
    <w:rsid w:val="000B28FE"/>
    <w:rsid w:val="000B2CB0"/>
    <w:rsid w:val="000B3CF0"/>
    <w:rsid w:val="000B57EC"/>
    <w:rsid w:val="000B58AE"/>
    <w:rsid w:val="000B66B5"/>
    <w:rsid w:val="000B715D"/>
    <w:rsid w:val="000B76A8"/>
    <w:rsid w:val="000B7997"/>
    <w:rsid w:val="000C0F47"/>
    <w:rsid w:val="000C3148"/>
    <w:rsid w:val="000C3619"/>
    <w:rsid w:val="000C3A0F"/>
    <w:rsid w:val="000C46D6"/>
    <w:rsid w:val="000C523C"/>
    <w:rsid w:val="000C5317"/>
    <w:rsid w:val="000C6421"/>
    <w:rsid w:val="000C69C7"/>
    <w:rsid w:val="000C6AEE"/>
    <w:rsid w:val="000C70E1"/>
    <w:rsid w:val="000C791B"/>
    <w:rsid w:val="000D10C4"/>
    <w:rsid w:val="000D1C45"/>
    <w:rsid w:val="000D2048"/>
    <w:rsid w:val="000D3791"/>
    <w:rsid w:val="000D4090"/>
    <w:rsid w:val="000D483F"/>
    <w:rsid w:val="000D4AC1"/>
    <w:rsid w:val="000D4DE0"/>
    <w:rsid w:val="000D58C2"/>
    <w:rsid w:val="000D5EFA"/>
    <w:rsid w:val="000D661C"/>
    <w:rsid w:val="000E0453"/>
    <w:rsid w:val="000E080A"/>
    <w:rsid w:val="000E0AF5"/>
    <w:rsid w:val="000E46B7"/>
    <w:rsid w:val="000E4E4E"/>
    <w:rsid w:val="000E4FA8"/>
    <w:rsid w:val="000E57D4"/>
    <w:rsid w:val="000E6A0D"/>
    <w:rsid w:val="000F0534"/>
    <w:rsid w:val="000F0AAD"/>
    <w:rsid w:val="000F10C9"/>
    <w:rsid w:val="000F1C74"/>
    <w:rsid w:val="000F2E66"/>
    <w:rsid w:val="000F4C0F"/>
    <w:rsid w:val="000F4FF2"/>
    <w:rsid w:val="000F51C6"/>
    <w:rsid w:val="000F6259"/>
    <w:rsid w:val="000F6EB3"/>
    <w:rsid w:val="00100EB2"/>
    <w:rsid w:val="001011E8"/>
    <w:rsid w:val="00101F14"/>
    <w:rsid w:val="001021F1"/>
    <w:rsid w:val="00102A31"/>
    <w:rsid w:val="00102A48"/>
    <w:rsid w:val="00104167"/>
    <w:rsid w:val="00105070"/>
    <w:rsid w:val="001056E0"/>
    <w:rsid w:val="00107003"/>
    <w:rsid w:val="001111B6"/>
    <w:rsid w:val="00113B6D"/>
    <w:rsid w:val="001150CF"/>
    <w:rsid w:val="001152B2"/>
    <w:rsid w:val="0011591C"/>
    <w:rsid w:val="0011627E"/>
    <w:rsid w:val="0011682B"/>
    <w:rsid w:val="00116D76"/>
    <w:rsid w:val="001172C5"/>
    <w:rsid w:val="00117D26"/>
    <w:rsid w:val="00120216"/>
    <w:rsid w:val="00120D8A"/>
    <w:rsid w:val="001239B2"/>
    <w:rsid w:val="00123A2C"/>
    <w:rsid w:val="00123A6C"/>
    <w:rsid w:val="00124D9F"/>
    <w:rsid w:val="00124E5B"/>
    <w:rsid w:val="001258F6"/>
    <w:rsid w:val="00126A5E"/>
    <w:rsid w:val="00126C45"/>
    <w:rsid w:val="00127042"/>
    <w:rsid w:val="00130914"/>
    <w:rsid w:val="00130C9B"/>
    <w:rsid w:val="001326C4"/>
    <w:rsid w:val="00132BAD"/>
    <w:rsid w:val="00133CE6"/>
    <w:rsid w:val="00133D9F"/>
    <w:rsid w:val="00135B8D"/>
    <w:rsid w:val="00135B8E"/>
    <w:rsid w:val="00136306"/>
    <w:rsid w:val="00136D49"/>
    <w:rsid w:val="0014075D"/>
    <w:rsid w:val="0014227C"/>
    <w:rsid w:val="00144638"/>
    <w:rsid w:val="00144BD6"/>
    <w:rsid w:val="00145E0D"/>
    <w:rsid w:val="00146F1D"/>
    <w:rsid w:val="001476DF"/>
    <w:rsid w:val="00150652"/>
    <w:rsid w:val="00151D18"/>
    <w:rsid w:val="00152C5E"/>
    <w:rsid w:val="001537F3"/>
    <w:rsid w:val="0015490A"/>
    <w:rsid w:val="00154EBC"/>
    <w:rsid w:val="001562B2"/>
    <w:rsid w:val="00156D5D"/>
    <w:rsid w:val="0015765E"/>
    <w:rsid w:val="001603DB"/>
    <w:rsid w:val="001624FE"/>
    <w:rsid w:val="0016260A"/>
    <w:rsid w:val="00164776"/>
    <w:rsid w:val="0016479D"/>
    <w:rsid w:val="00165708"/>
    <w:rsid w:val="00165AC0"/>
    <w:rsid w:val="00165CC2"/>
    <w:rsid w:val="00165D9A"/>
    <w:rsid w:val="00166A44"/>
    <w:rsid w:val="00167D9B"/>
    <w:rsid w:val="00167FB5"/>
    <w:rsid w:val="001704F5"/>
    <w:rsid w:val="0017081A"/>
    <w:rsid w:val="00170E42"/>
    <w:rsid w:val="00171994"/>
    <w:rsid w:val="001721BA"/>
    <w:rsid w:val="001727B3"/>
    <w:rsid w:val="00172EE4"/>
    <w:rsid w:val="001736D8"/>
    <w:rsid w:val="0017437F"/>
    <w:rsid w:val="001760B3"/>
    <w:rsid w:val="00176168"/>
    <w:rsid w:val="0017689F"/>
    <w:rsid w:val="0017716F"/>
    <w:rsid w:val="001814A8"/>
    <w:rsid w:val="00181B58"/>
    <w:rsid w:val="00182827"/>
    <w:rsid w:val="001839BD"/>
    <w:rsid w:val="00183DA5"/>
    <w:rsid w:val="00183EDB"/>
    <w:rsid w:val="00184138"/>
    <w:rsid w:val="0018581F"/>
    <w:rsid w:val="0018667B"/>
    <w:rsid w:val="00186F74"/>
    <w:rsid w:val="00190299"/>
    <w:rsid w:val="00191445"/>
    <w:rsid w:val="00192B54"/>
    <w:rsid w:val="001934D8"/>
    <w:rsid w:val="001935E0"/>
    <w:rsid w:val="00193AE8"/>
    <w:rsid w:val="00196D0C"/>
    <w:rsid w:val="001975B5"/>
    <w:rsid w:val="00197ACC"/>
    <w:rsid w:val="001A060D"/>
    <w:rsid w:val="001A079E"/>
    <w:rsid w:val="001A260A"/>
    <w:rsid w:val="001A2768"/>
    <w:rsid w:val="001A3FF1"/>
    <w:rsid w:val="001A5328"/>
    <w:rsid w:val="001A713C"/>
    <w:rsid w:val="001A7D89"/>
    <w:rsid w:val="001B001E"/>
    <w:rsid w:val="001B1FF1"/>
    <w:rsid w:val="001B2233"/>
    <w:rsid w:val="001B3C2C"/>
    <w:rsid w:val="001B561A"/>
    <w:rsid w:val="001B5F11"/>
    <w:rsid w:val="001B6B10"/>
    <w:rsid w:val="001C01ED"/>
    <w:rsid w:val="001C04E8"/>
    <w:rsid w:val="001C0D96"/>
    <w:rsid w:val="001C5164"/>
    <w:rsid w:val="001C59FD"/>
    <w:rsid w:val="001C707B"/>
    <w:rsid w:val="001C75B4"/>
    <w:rsid w:val="001C7DB7"/>
    <w:rsid w:val="001D15BB"/>
    <w:rsid w:val="001D1F07"/>
    <w:rsid w:val="001D206D"/>
    <w:rsid w:val="001D4670"/>
    <w:rsid w:val="001D5CCB"/>
    <w:rsid w:val="001D5EFE"/>
    <w:rsid w:val="001D6655"/>
    <w:rsid w:val="001D715E"/>
    <w:rsid w:val="001E06E6"/>
    <w:rsid w:val="001E14C3"/>
    <w:rsid w:val="001E1EC0"/>
    <w:rsid w:val="001E3D89"/>
    <w:rsid w:val="001E5BF5"/>
    <w:rsid w:val="001E6AE0"/>
    <w:rsid w:val="001F04A0"/>
    <w:rsid w:val="001F0DF4"/>
    <w:rsid w:val="001F1A1D"/>
    <w:rsid w:val="001F2639"/>
    <w:rsid w:val="001F3D44"/>
    <w:rsid w:val="001F4C9D"/>
    <w:rsid w:val="001F59D4"/>
    <w:rsid w:val="001F6D7A"/>
    <w:rsid w:val="001F7550"/>
    <w:rsid w:val="001F7B14"/>
    <w:rsid w:val="00201695"/>
    <w:rsid w:val="00201FAB"/>
    <w:rsid w:val="002021B1"/>
    <w:rsid w:val="002066E6"/>
    <w:rsid w:val="0020709F"/>
    <w:rsid w:val="00207618"/>
    <w:rsid w:val="002078EB"/>
    <w:rsid w:val="00207EF6"/>
    <w:rsid w:val="00207F3D"/>
    <w:rsid w:val="0021104D"/>
    <w:rsid w:val="00211281"/>
    <w:rsid w:val="0021187C"/>
    <w:rsid w:val="0021309C"/>
    <w:rsid w:val="002132F0"/>
    <w:rsid w:val="00213DFF"/>
    <w:rsid w:val="00214156"/>
    <w:rsid w:val="002153F1"/>
    <w:rsid w:val="0021590E"/>
    <w:rsid w:val="00215E47"/>
    <w:rsid w:val="00216094"/>
    <w:rsid w:val="002165D9"/>
    <w:rsid w:val="00216621"/>
    <w:rsid w:val="00216CA4"/>
    <w:rsid w:val="00220399"/>
    <w:rsid w:val="002218E4"/>
    <w:rsid w:val="00221CC8"/>
    <w:rsid w:val="0022287D"/>
    <w:rsid w:val="00223935"/>
    <w:rsid w:val="00224A9F"/>
    <w:rsid w:val="002266EE"/>
    <w:rsid w:val="00226EB4"/>
    <w:rsid w:val="00227BDD"/>
    <w:rsid w:val="0023111A"/>
    <w:rsid w:val="002314BB"/>
    <w:rsid w:val="002316B6"/>
    <w:rsid w:val="00232E5B"/>
    <w:rsid w:val="00233E10"/>
    <w:rsid w:val="002354DA"/>
    <w:rsid w:val="0023630B"/>
    <w:rsid w:val="0023652C"/>
    <w:rsid w:val="002365D3"/>
    <w:rsid w:val="002401E7"/>
    <w:rsid w:val="0024034F"/>
    <w:rsid w:val="00240F8F"/>
    <w:rsid w:val="002410B9"/>
    <w:rsid w:val="00242097"/>
    <w:rsid w:val="002422A1"/>
    <w:rsid w:val="00243769"/>
    <w:rsid w:val="00243EBA"/>
    <w:rsid w:val="00245137"/>
    <w:rsid w:val="00250339"/>
    <w:rsid w:val="0025065D"/>
    <w:rsid w:val="00252A1C"/>
    <w:rsid w:val="00252CE4"/>
    <w:rsid w:val="00252E55"/>
    <w:rsid w:val="00254055"/>
    <w:rsid w:val="00255757"/>
    <w:rsid w:val="0025608F"/>
    <w:rsid w:val="0026037E"/>
    <w:rsid w:val="00260647"/>
    <w:rsid w:val="00261238"/>
    <w:rsid w:val="00262140"/>
    <w:rsid w:val="00265920"/>
    <w:rsid w:val="00266AE1"/>
    <w:rsid w:val="00267486"/>
    <w:rsid w:val="00271489"/>
    <w:rsid w:val="0027149B"/>
    <w:rsid w:val="00272645"/>
    <w:rsid w:val="00273968"/>
    <w:rsid w:val="002755B0"/>
    <w:rsid w:val="00275922"/>
    <w:rsid w:val="00276570"/>
    <w:rsid w:val="00276CD5"/>
    <w:rsid w:val="00281796"/>
    <w:rsid w:val="00292E65"/>
    <w:rsid w:val="00293973"/>
    <w:rsid w:val="00293D3A"/>
    <w:rsid w:val="002A1867"/>
    <w:rsid w:val="002A27CA"/>
    <w:rsid w:val="002A2FB0"/>
    <w:rsid w:val="002A46E9"/>
    <w:rsid w:val="002A7225"/>
    <w:rsid w:val="002A7DCD"/>
    <w:rsid w:val="002B09C9"/>
    <w:rsid w:val="002B230B"/>
    <w:rsid w:val="002B28A9"/>
    <w:rsid w:val="002B39C2"/>
    <w:rsid w:val="002B5ED7"/>
    <w:rsid w:val="002B6AFC"/>
    <w:rsid w:val="002C068C"/>
    <w:rsid w:val="002C07B4"/>
    <w:rsid w:val="002C0DD1"/>
    <w:rsid w:val="002C18DE"/>
    <w:rsid w:val="002C2631"/>
    <w:rsid w:val="002C2AC7"/>
    <w:rsid w:val="002C33C8"/>
    <w:rsid w:val="002C443A"/>
    <w:rsid w:val="002C52BD"/>
    <w:rsid w:val="002C5CE0"/>
    <w:rsid w:val="002C6AFD"/>
    <w:rsid w:val="002C7CF6"/>
    <w:rsid w:val="002D1B00"/>
    <w:rsid w:val="002D1BAA"/>
    <w:rsid w:val="002D2C57"/>
    <w:rsid w:val="002D3243"/>
    <w:rsid w:val="002D4526"/>
    <w:rsid w:val="002D5D9F"/>
    <w:rsid w:val="002D6331"/>
    <w:rsid w:val="002D67E2"/>
    <w:rsid w:val="002D711F"/>
    <w:rsid w:val="002E142B"/>
    <w:rsid w:val="002E15B5"/>
    <w:rsid w:val="002E2A16"/>
    <w:rsid w:val="002E30DC"/>
    <w:rsid w:val="002E3228"/>
    <w:rsid w:val="002E580D"/>
    <w:rsid w:val="002E7EDD"/>
    <w:rsid w:val="002F0320"/>
    <w:rsid w:val="002F07FC"/>
    <w:rsid w:val="002F1957"/>
    <w:rsid w:val="002F2497"/>
    <w:rsid w:val="002F2698"/>
    <w:rsid w:val="002F317F"/>
    <w:rsid w:val="002F3748"/>
    <w:rsid w:val="002F3893"/>
    <w:rsid w:val="002F544A"/>
    <w:rsid w:val="002F6CE2"/>
    <w:rsid w:val="003011AF"/>
    <w:rsid w:val="0030137C"/>
    <w:rsid w:val="0030220B"/>
    <w:rsid w:val="003028D5"/>
    <w:rsid w:val="0030470E"/>
    <w:rsid w:val="0030585A"/>
    <w:rsid w:val="003078AF"/>
    <w:rsid w:val="003100CD"/>
    <w:rsid w:val="003103DF"/>
    <w:rsid w:val="003109C1"/>
    <w:rsid w:val="00310D83"/>
    <w:rsid w:val="00312029"/>
    <w:rsid w:val="00312B7C"/>
    <w:rsid w:val="003132F0"/>
    <w:rsid w:val="00313308"/>
    <w:rsid w:val="0031391C"/>
    <w:rsid w:val="003139CD"/>
    <w:rsid w:val="00316DC0"/>
    <w:rsid w:val="0032115B"/>
    <w:rsid w:val="00321262"/>
    <w:rsid w:val="00321712"/>
    <w:rsid w:val="00326DCE"/>
    <w:rsid w:val="00330D3E"/>
    <w:rsid w:val="00330F5C"/>
    <w:rsid w:val="0033198B"/>
    <w:rsid w:val="00331A28"/>
    <w:rsid w:val="00332C61"/>
    <w:rsid w:val="00332D8A"/>
    <w:rsid w:val="0033322A"/>
    <w:rsid w:val="00334671"/>
    <w:rsid w:val="003354AB"/>
    <w:rsid w:val="00335660"/>
    <w:rsid w:val="00340B38"/>
    <w:rsid w:val="00342176"/>
    <w:rsid w:val="00342D34"/>
    <w:rsid w:val="00343E12"/>
    <w:rsid w:val="003443D0"/>
    <w:rsid w:val="0034567D"/>
    <w:rsid w:val="003456D6"/>
    <w:rsid w:val="00345E6A"/>
    <w:rsid w:val="00347078"/>
    <w:rsid w:val="00350A34"/>
    <w:rsid w:val="00350F8D"/>
    <w:rsid w:val="003516D4"/>
    <w:rsid w:val="003551F2"/>
    <w:rsid w:val="003558AC"/>
    <w:rsid w:val="003562AF"/>
    <w:rsid w:val="00357857"/>
    <w:rsid w:val="003613F7"/>
    <w:rsid w:val="00361F73"/>
    <w:rsid w:val="00363B4A"/>
    <w:rsid w:val="0036538F"/>
    <w:rsid w:val="00365B60"/>
    <w:rsid w:val="00367B48"/>
    <w:rsid w:val="003709F2"/>
    <w:rsid w:val="00371851"/>
    <w:rsid w:val="00371B5C"/>
    <w:rsid w:val="00371C18"/>
    <w:rsid w:val="003729F1"/>
    <w:rsid w:val="00373164"/>
    <w:rsid w:val="003739F2"/>
    <w:rsid w:val="00375018"/>
    <w:rsid w:val="00376257"/>
    <w:rsid w:val="003762CF"/>
    <w:rsid w:val="003765B2"/>
    <w:rsid w:val="003777EA"/>
    <w:rsid w:val="00377967"/>
    <w:rsid w:val="0038050B"/>
    <w:rsid w:val="00380F4A"/>
    <w:rsid w:val="003819CA"/>
    <w:rsid w:val="00381D7D"/>
    <w:rsid w:val="00382071"/>
    <w:rsid w:val="00383E3C"/>
    <w:rsid w:val="00383F59"/>
    <w:rsid w:val="003845FD"/>
    <w:rsid w:val="00390F7B"/>
    <w:rsid w:val="00392B63"/>
    <w:rsid w:val="00393ABD"/>
    <w:rsid w:val="00395B32"/>
    <w:rsid w:val="00396373"/>
    <w:rsid w:val="00397EE9"/>
    <w:rsid w:val="003A02AC"/>
    <w:rsid w:val="003A05A0"/>
    <w:rsid w:val="003A1C42"/>
    <w:rsid w:val="003A1CF4"/>
    <w:rsid w:val="003A1DA1"/>
    <w:rsid w:val="003A3745"/>
    <w:rsid w:val="003A37D5"/>
    <w:rsid w:val="003A4118"/>
    <w:rsid w:val="003A4976"/>
    <w:rsid w:val="003A54FA"/>
    <w:rsid w:val="003A5B46"/>
    <w:rsid w:val="003A6178"/>
    <w:rsid w:val="003A64AC"/>
    <w:rsid w:val="003A7D38"/>
    <w:rsid w:val="003B0B0C"/>
    <w:rsid w:val="003B2039"/>
    <w:rsid w:val="003B40BB"/>
    <w:rsid w:val="003B45D4"/>
    <w:rsid w:val="003B4D68"/>
    <w:rsid w:val="003B5A70"/>
    <w:rsid w:val="003B6425"/>
    <w:rsid w:val="003B674A"/>
    <w:rsid w:val="003B6B97"/>
    <w:rsid w:val="003C0E25"/>
    <w:rsid w:val="003C22A3"/>
    <w:rsid w:val="003C2F08"/>
    <w:rsid w:val="003C3803"/>
    <w:rsid w:val="003C3DE8"/>
    <w:rsid w:val="003C5335"/>
    <w:rsid w:val="003C550B"/>
    <w:rsid w:val="003C61B2"/>
    <w:rsid w:val="003C78B8"/>
    <w:rsid w:val="003D0A73"/>
    <w:rsid w:val="003D17B3"/>
    <w:rsid w:val="003D1BD2"/>
    <w:rsid w:val="003D2121"/>
    <w:rsid w:val="003D2F19"/>
    <w:rsid w:val="003D57FF"/>
    <w:rsid w:val="003D5A38"/>
    <w:rsid w:val="003D6625"/>
    <w:rsid w:val="003D7242"/>
    <w:rsid w:val="003D754C"/>
    <w:rsid w:val="003D7ABF"/>
    <w:rsid w:val="003E04AF"/>
    <w:rsid w:val="003E1084"/>
    <w:rsid w:val="003E2226"/>
    <w:rsid w:val="003E2699"/>
    <w:rsid w:val="003E3E9A"/>
    <w:rsid w:val="003E5E83"/>
    <w:rsid w:val="003E6EB8"/>
    <w:rsid w:val="003E7440"/>
    <w:rsid w:val="003F0525"/>
    <w:rsid w:val="003F0903"/>
    <w:rsid w:val="003F33DB"/>
    <w:rsid w:val="003F4834"/>
    <w:rsid w:val="003F48DE"/>
    <w:rsid w:val="003F537A"/>
    <w:rsid w:val="003F64BC"/>
    <w:rsid w:val="003F69B8"/>
    <w:rsid w:val="003F6DFF"/>
    <w:rsid w:val="003F7011"/>
    <w:rsid w:val="003F784B"/>
    <w:rsid w:val="003F7F0C"/>
    <w:rsid w:val="00403EAE"/>
    <w:rsid w:val="0040466C"/>
    <w:rsid w:val="00404B46"/>
    <w:rsid w:val="00404CD8"/>
    <w:rsid w:val="0040529E"/>
    <w:rsid w:val="004064C1"/>
    <w:rsid w:val="00410014"/>
    <w:rsid w:val="00411084"/>
    <w:rsid w:val="00412360"/>
    <w:rsid w:val="004126FA"/>
    <w:rsid w:val="00412A99"/>
    <w:rsid w:val="0041314C"/>
    <w:rsid w:val="00413496"/>
    <w:rsid w:val="004134F0"/>
    <w:rsid w:val="0041400A"/>
    <w:rsid w:val="00414169"/>
    <w:rsid w:val="00414777"/>
    <w:rsid w:val="00415512"/>
    <w:rsid w:val="00415738"/>
    <w:rsid w:val="004160E4"/>
    <w:rsid w:val="00416876"/>
    <w:rsid w:val="00417495"/>
    <w:rsid w:val="004174AC"/>
    <w:rsid w:val="00421032"/>
    <w:rsid w:val="004210ED"/>
    <w:rsid w:val="0042179F"/>
    <w:rsid w:val="00421807"/>
    <w:rsid w:val="00422195"/>
    <w:rsid w:val="00422344"/>
    <w:rsid w:val="00423100"/>
    <w:rsid w:val="004232A1"/>
    <w:rsid w:val="0042514B"/>
    <w:rsid w:val="0042525B"/>
    <w:rsid w:val="004255E2"/>
    <w:rsid w:val="00427444"/>
    <w:rsid w:val="00427DE9"/>
    <w:rsid w:val="004303A3"/>
    <w:rsid w:val="00430DEB"/>
    <w:rsid w:val="004319F8"/>
    <w:rsid w:val="00431BB7"/>
    <w:rsid w:val="00434446"/>
    <w:rsid w:val="00435648"/>
    <w:rsid w:val="00435B14"/>
    <w:rsid w:val="00437917"/>
    <w:rsid w:val="00437DD2"/>
    <w:rsid w:val="00441BB7"/>
    <w:rsid w:val="00441F4F"/>
    <w:rsid w:val="00443F8F"/>
    <w:rsid w:val="004443FE"/>
    <w:rsid w:val="00444531"/>
    <w:rsid w:val="00445089"/>
    <w:rsid w:val="004450AB"/>
    <w:rsid w:val="00447413"/>
    <w:rsid w:val="0044786F"/>
    <w:rsid w:val="00447FAA"/>
    <w:rsid w:val="0045073F"/>
    <w:rsid w:val="004516E3"/>
    <w:rsid w:val="00454295"/>
    <w:rsid w:val="00454F9E"/>
    <w:rsid w:val="00456132"/>
    <w:rsid w:val="00456319"/>
    <w:rsid w:val="00456ECE"/>
    <w:rsid w:val="00457C3B"/>
    <w:rsid w:val="00457C52"/>
    <w:rsid w:val="004601FF"/>
    <w:rsid w:val="00460285"/>
    <w:rsid w:val="00460D11"/>
    <w:rsid w:val="00461EC2"/>
    <w:rsid w:val="00461F04"/>
    <w:rsid w:val="004620AF"/>
    <w:rsid w:val="00466DAB"/>
    <w:rsid w:val="00466F03"/>
    <w:rsid w:val="00470372"/>
    <w:rsid w:val="00472325"/>
    <w:rsid w:val="00473A2C"/>
    <w:rsid w:val="00473EA3"/>
    <w:rsid w:val="00474807"/>
    <w:rsid w:val="00474CFD"/>
    <w:rsid w:val="004756EF"/>
    <w:rsid w:val="0047586C"/>
    <w:rsid w:val="00475D21"/>
    <w:rsid w:val="00477795"/>
    <w:rsid w:val="00481CCF"/>
    <w:rsid w:val="00481EDD"/>
    <w:rsid w:val="004834A6"/>
    <w:rsid w:val="004864F1"/>
    <w:rsid w:val="00486D24"/>
    <w:rsid w:val="004877F8"/>
    <w:rsid w:val="00490FA3"/>
    <w:rsid w:val="00495820"/>
    <w:rsid w:val="0049698B"/>
    <w:rsid w:val="00496A5C"/>
    <w:rsid w:val="00497B14"/>
    <w:rsid w:val="004A0456"/>
    <w:rsid w:val="004A142B"/>
    <w:rsid w:val="004A21F9"/>
    <w:rsid w:val="004A26EF"/>
    <w:rsid w:val="004A2F9E"/>
    <w:rsid w:val="004A537D"/>
    <w:rsid w:val="004A53C9"/>
    <w:rsid w:val="004B02CA"/>
    <w:rsid w:val="004B07BC"/>
    <w:rsid w:val="004B185B"/>
    <w:rsid w:val="004B4433"/>
    <w:rsid w:val="004B4775"/>
    <w:rsid w:val="004B5F3E"/>
    <w:rsid w:val="004B6A89"/>
    <w:rsid w:val="004B7F04"/>
    <w:rsid w:val="004C0705"/>
    <w:rsid w:val="004C1047"/>
    <w:rsid w:val="004C2579"/>
    <w:rsid w:val="004C7347"/>
    <w:rsid w:val="004C7D63"/>
    <w:rsid w:val="004D0CF5"/>
    <w:rsid w:val="004D16D6"/>
    <w:rsid w:val="004D1F8A"/>
    <w:rsid w:val="004D23B1"/>
    <w:rsid w:val="004D2F1E"/>
    <w:rsid w:val="004D47D2"/>
    <w:rsid w:val="004D4915"/>
    <w:rsid w:val="004D4E40"/>
    <w:rsid w:val="004E01E3"/>
    <w:rsid w:val="004E09B0"/>
    <w:rsid w:val="004E0DF3"/>
    <w:rsid w:val="004E0E81"/>
    <w:rsid w:val="004E0FA1"/>
    <w:rsid w:val="004E1245"/>
    <w:rsid w:val="004E1C64"/>
    <w:rsid w:val="004E251F"/>
    <w:rsid w:val="004E3281"/>
    <w:rsid w:val="004E35C2"/>
    <w:rsid w:val="004E426A"/>
    <w:rsid w:val="004E4749"/>
    <w:rsid w:val="004E4C1E"/>
    <w:rsid w:val="004E4E80"/>
    <w:rsid w:val="004E7AA8"/>
    <w:rsid w:val="004F10BC"/>
    <w:rsid w:val="004F1AD5"/>
    <w:rsid w:val="004F1D1D"/>
    <w:rsid w:val="004F3222"/>
    <w:rsid w:val="004F7FEA"/>
    <w:rsid w:val="005016B8"/>
    <w:rsid w:val="0050230D"/>
    <w:rsid w:val="005024C9"/>
    <w:rsid w:val="00504DF9"/>
    <w:rsid w:val="00504E6E"/>
    <w:rsid w:val="005053AC"/>
    <w:rsid w:val="00506079"/>
    <w:rsid w:val="00506482"/>
    <w:rsid w:val="00506A0C"/>
    <w:rsid w:val="00506D49"/>
    <w:rsid w:val="00510344"/>
    <w:rsid w:val="005106D1"/>
    <w:rsid w:val="00511C92"/>
    <w:rsid w:val="00512415"/>
    <w:rsid w:val="0051280E"/>
    <w:rsid w:val="0051298C"/>
    <w:rsid w:val="005131C7"/>
    <w:rsid w:val="00513495"/>
    <w:rsid w:val="005138C8"/>
    <w:rsid w:val="00513DCB"/>
    <w:rsid w:val="00515C26"/>
    <w:rsid w:val="0051614F"/>
    <w:rsid w:val="0052069B"/>
    <w:rsid w:val="00520908"/>
    <w:rsid w:val="005210A2"/>
    <w:rsid w:val="00521220"/>
    <w:rsid w:val="005225B3"/>
    <w:rsid w:val="00522BB7"/>
    <w:rsid w:val="00523776"/>
    <w:rsid w:val="00523BF5"/>
    <w:rsid w:val="00524969"/>
    <w:rsid w:val="00525518"/>
    <w:rsid w:val="00525B9B"/>
    <w:rsid w:val="00526787"/>
    <w:rsid w:val="00527A08"/>
    <w:rsid w:val="00527EFE"/>
    <w:rsid w:val="00531397"/>
    <w:rsid w:val="00531866"/>
    <w:rsid w:val="005318B4"/>
    <w:rsid w:val="00533AF3"/>
    <w:rsid w:val="00534ECC"/>
    <w:rsid w:val="00537B9B"/>
    <w:rsid w:val="00540D38"/>
    <w:rsid w:val="005418AA"/>
    <w:rsid w:val="00542FBE"/>
    <w:rsid w:val="005433CC"/>
    <w:rsid w:val="0054401D"/>
    <w:rsid w:val="0054449A"/>
    <w:rsid w:val="0054487F"/>
    <w:rsid w:val="00544C59"/>
    <w:rsid w:val="00550E2A"/>
    <w:rsid w:val="00552EAF"/>
    <w:rsid w:val="00553E55"/>
    <w:rsid w:val="00554963"/>
    <w:rsid w:val="005550BD"/>
    <w:rsid w:val="00555F3B"/>
    <w:rsid w:val="00556A49"/>
    <w:rsid w:val="00560440"/>
    <w:rsid w:val="00560BD2"/>
    <w:rsid w:val="00561B8A"/>
    <w:rsid w:val="0056217E"/>
    <w:rsid w:val="00562456"/>
    <w:rsid w:val="0056269B"/>
    <w:rsid w:val="005636CB"/>
    <w:rsid w:val="005637DB"/>
    <w:rsid w:val="0056464B"/>
    <w:rsid w:val="00565BFB"/>
    <w:rsid w:val="00566037"/>
    <w:rsid w:val="00566E02"/>
    <w:rsid w:val="0056764F"/>
    <w:rsid w:val="005707A3"/>
    <w:rsid w:val="00571688"/>
    <w:rsid w:val="00572D52"/>
    <w:rsid w:val="005734C7"/>
    <w:rsid w:val="005735D2"/>
    <w:rsid w:val="00574398"/>
    <w:rsid w:val="00575B14"/>
    <w:rsid w:val="00575BF4"/>
    <w:rsid w:val="0057763E"/>
    <w:rsid w:val="005777F5"/>
    <w:rsid w:val="00580095"/>
    <w:rsid w:val="005803EB"/>
    <w:rsid w:val="005820F2"/>
    <w:rsid w:val="00583B2D"/>
    <w:rsid w:val="005857B6"/>
    <w:rsid w:val="00586213"/>
    <w:rsid w:val="005874F2"/>
    <w:rsid w:val="00587F59"/>
    <w:rsid w:val="00591721"/>
    <w:rsid w:val="00591BA5"/>
    <w:rsid w:val="00592034"/>
    <w:rsid w:val="00592CFF"/>
    <w:rsid w:val="00592D21"/>
    <w:rsid w:val="00593197"/>
    <w:rsid w:val="00594DD2"/>
    <w:rsid w:val="00595CD5"/>
    <w:rsid w:val="005976F0"/>
    <w:rsid w:val="005977C3"/>
    <w:rsid w:val="00597F1E"/>
    <w:rsid w:val="005A221F"/>
    <w:rsid w:val="005A3D98"/>
    <w:rsid w:val="005A6CAC"/>
    <w:rsid w:val="005A7071"/>
    <w:rsid w:val="005B0141"/>
    <w:rsid w:val="005B01A2"/>
    <w:rsid w:val="005B09B7"/>
    <w:rsid w:val="005B1768"/>
    <w:rsid w:val="005B1E93"/>
    <w:rsid w:val="005B2BAF"/>
    <w:rsid w:val="005B318A"/>
    <w:rsid w:val="005B4953"/>
    <w:rsid w:val="005B6427"/>
    <w:rsid w:val="005B6863"/>
    <w:rsid w:val="005B72DC"/>
    <w:rsid w:val="005B79AC"/>
    <w:rsid w:val="005C238D"/>
    <w:rsid w:val="005C2509"/>
    <w:rsid w:val="005C3C09"/>
    <w:rsid w:val="005C4031"/>
    <w:rsid w:val="005C4346"/>
    <w:rsid w:val="005C49B5"/>
    <w:rsid w:val="005C55C5"/>
    <w:rsid w:val="005C5879"/>
    <w:rsid w:val="005C6F46"/>
    <w:rsid w:val="005C7514"/>
    <w:rsid w:val="005D2721"/>
    <w:rsid w:val="005D2F9F"/>
    <w:rsid w:val="005D373F"/>
    <w:rsid w:val="005D4EAD"/>
    <w:rsid w:val="005D5264"/>
    <w:rsid w:val="005D5C6A"/>
    <w:rsid w:val="005D6F01"/>
    <w:rsid w:val="005E0526"/>
    <w:rsid w:val="005E24A8"/>
    <w:rsid w:val="005E24C4"/>
    <w:rsid w:val="005E3B5D"/>
    <w:rsid w:val="005E4E42"/>
    <w:rsid w:val="005E4E71"/>
    <w:rsid w:val="005E4EEE"/>
    <w:rsid w:val="005E682C"/>
    <w:rsid w:val="005E686C"/>
    <w:rsid w:val="005E6C1C"/>
    <w:rsid w:val="005E6E6E"/>
    <w:rsid w:val="005E6EA9"/>
    <w:rsid w:val="005E7E4C"/>
    <w:rsid w:val="005F0561"/>
    <w:rsid w:val="005F0808"/>
    <w:rsid w:val="005F1363"/>
    <w:rsid w:val="005F37E7"/>
    <w:rsid w:val="005F3F51"/>
    <w:rsid w:val="005F3F83"/>
    <w:rsid w:val="005F4355"/>
    <w:rsid w:val="005F5686"/>
    <w:rsid w:val="005F5BF0"/>
    <w:rsid w:val="005F72C2"/>
    <w:rsid w:val="005F7A5B"/>
    <w:rsid w:val="006018CB"/>
    <w:rsid w:val="00604047"/>
    <w:rsid w:val="006049DD"/>
    <w:rsid w:val="00605E66"/>
    <w:rsid w:val="00605FF3"/>
    <w:rsid w:val="00606675"/>
    <w:rsid w:val="00607871"/>
    <w:rsid w:val="00607AFF"/>
    <w:rsid w:val="00607BBD"/>
    <w:rsid w:val="00612442"/>
    <w:rsid w:val="006140DF"/>
    <w:rsid w:val="0061456D"/>
    <w:rsid w:val="006147C7"/>
    <w:rsid w:val="00614919"/>
    <w:rsid w:val="00615CDA"/>
    <w:rsid w:val="00616500"/>
    <w:rsid w:val="00616B65"/>
    <w:rsid w:val="00617A4A"/>
    <w:rsid w:val="006206AF"/>
    <w:rsid w:val="0062118B"/>
    <w:rsid w:val="006215AD"/>
    <w:rsid w:val="006218DB"/>
    <w:rsid w:val="006225EF"/>
    <w:rsid w:val="006229E9"/>
    <w:rsid w:val="006239F6"/>
    <w:rsid w:val="00623FDD"/>
    <w:rsid w:val="00625541"/>
    <w:rsid w:val="006257B5"/>
    <w:rsid w:val="0062606A"/>
    <w:rsid w:val="0062659A"/>
    <w:rsid w:val="00626794"/>
    <w:rsid w:val="00626A1D"/>
    <w:rsid w:val="006327F9"/>
    <w:rsid w:val="00632F59"/>
    <w:rsid w:val="0063462C"/>
    <w:rsid w:val="00635614"/>
    <w:rsid w:val="00636B3E"/>
    <w:rsid w:val="00636ECE"/>
    <w:rsid w:val="0064183E"/>
    <w:rsid w:val="00642A26"/>
    <w:rsid w:val="0064301D"/>
    <w:rsid w:val="00643861"/>
    <w:rsid w:val="00644816"/>
    <w:rsid w:val="0064488C"/>
    <w:rsid w:val="006453BA"/>
    <w:rsid w:val="006458C4"/>
    <w:rsid w:val="006459A0"/>
    <w:rsid w:val="006507A8"/>
    <w:rsid w:val="00650A2C"/>
    <w:rsid w:val="00651218"/>
    <w:rsid w:val="00651E9E"/>
    <w:rsid w:val="0065217B"/>
    <w:rsid w:val="00652B8A"/>
    <w:rsid w:val="00656810"/>
    <w:rsid w:val="006602FF"/>
    <w:rsid w:val="0066170F"/>
    <w:rsid w:val="00662ABD"/>
    <w:rsid w:val="00664B34"/>
    <w:rsid w:val="006650A9"/>
    <w:rsid w:val="00665116"/>
    <w:rsid w:val="00665637"/>
    <w:rsid w:val="00665A8C"/>
    <w:rsid w:val="00665BC7"/>
    <w:rsid w:val="00665D01"/>
    <w:rsid w:val="00666508"/>
    <w:rsid w:val="00670390"/>
    <w:rsid w:val="00670590"/>
    <w:rsid w:val="0067079A"/>
    <w:rsid w:val="00670CE4"/>
    <w:rsid w:val="0067135F"/>
    <w:rsid w:val="00671428"/>
    <w:rsid w:val="006721BE"/>
    <w:rsid w:val="006723C3"/>
    <w:rsid w:val="0067269E"/>
    <w:rsid w:val="0067327F"/>
    <w:rsid w:val="00673C8E"/>
    <w:rsid w:val="0067439E"/>
    <w:rsid w:val="00674A7F"/>
    <w:rsid w:val="00675495"/>
    <w:rsid w:val="00680D23"/>
    <w:rsid w:val="00680D69"/>
    <w:rsid w:val="006819C0"/>
    <w:rsid w:val="00681C22"/>
    <w:rsid w:val="0068332D"/>
    <w:rsid w:val="006836BF"/>
    <w:rsid w:val="00684D63"/>
    <w:rsid w:val="0068534C"/>
    <w:rsid w:val="006866B3"/>
    <w:rsid w:val="00686D37"/>
    <w:rsid w:val="00686EAC"/>
    <w:rsid w:val="00691F58"/>
    <w:rsid w:val="00691F8C"/>
    <w:rsid w:val="00692415"/>
    <w:rsid w:val="00692610"/>
    <w:rsid w:val="0069380A"/>
    <w:rsid w:val="0069445B"/>
    <w:rsid w:val="00694555"/>
    <w:rsid w:val="006948FA"/>
    <w:rsid w:val="00695A00"/>
    <w:rsid w:val="00695E65"/>
    <w:rsid w:val="00696C68"/>
    <w:rsid w:val="006971AA"/>
    <w:rsid w:val="006A0477"/>
    <w:rsid w:val="006A05D2"/>
    <w:rsid w:val="006A0E35"/>
    <w:rsid w:val="006A30DA"/>
    <w:rsid w:val="006A4461"/>
    <w:rsid w:val="006A46DE"/>
    <w:rsid w:val="006A5C89"/>
    <w:rsid w:val="006A7219"/>
    <w:rsid w:val="006B08DD"/>
    <w:rsid w:val="006B1A2C"/>
    <w:rsid w:val="006B26C1"/>
    <w:rsid w:val="006B3F20"/>
    <w:rsid w:val="006B4295"/>
    <w:rsid w:val="006B5716"/>
    <w:rsid w:val="006B613A"/>
    <w:rsid w:val="006B6178"/>
    <w:rsid w:val="006B6D06"/>
    <w:rsid w:val="006C0739"/>
    <w:rsid w:val="006C148F"/>
    <w:rsid w:val="006C18AA"/>
    <w:rsid w:val="006C2B82"/>
    <w:rsid w:val="006C38FB"/>
    <w:rsid w:val="006C3941"/>
    <w:rsid w:val="006C4940"/>
    <w:rsid w:val="006C4AD6"/>
    <w:rsid w:val="006C54FB"/>
    <w:rsid w:val="006D1072"/>
    <w:rsid w:val="006D25D7"/>
    <w:rsid w:val="006D6112"/>
    <w:rsid w:val="006D693F"/>
    <w:rsid w:val="006D6EF8"/>
    <w:rsid w:val="006E0668"/>
    <w:rsid w:val="006E0E63"/>
    <w:rsid w:val="006E1334"/>
    <w:rsid w:val="006E1998"/>
    <w:rsid w:val="006E2966"/>
    <w:rsid w:val="006E2E7A"/>
    <w:rsid w:val="006E328D"/>
    <w:rsid w:val="006E54BF"/>
    <w:rsid w:val="006E66CB"/>
    <w:rsid w:val="006E68A5"/>
    <w:rsid w:val="006E742D"/>
    <w:rsid w:val="006F0CC0"/>
    <w:rsid w:val="006F2B65"/>
    <w:rsid w:val="006F33D0"/>
    <w:rsid w:val="006F35A7"/>
    <w:rsid w:val="006F5BA4"/>
    <w:rsid w:val="006F61B8"/>
    <w:rsid w:val="006F6B47"/>
    <w:rsid w:val="006F7072"/>
    <w:rsid w:val="006F7E03"/>
    <w:rsid w:val="0070051C"/>
    <w:rsid w:val="00700969"/>
    <w:rsid w:val="00700980"/>
    <w:rsid w:val="007015C1"/>
    <w:rsid w:val="00701C0B"/>
    <w:rsid w:val="007029C4"/>
    <w:rsid w:val="00702DF0"/>
    <w:rsid w:val="0070467D"/>
    <w:rsid w:val="007053F9"/>
    <w:rsid w:val="00705E69"/>
    <w:rsid w:val="00710185"/>
    <w:rsid w:val="00710DA3"/>
    <w:rsid w:val="007117EC"/>
    <w:rsid w:val="00712026"/>
    <w:rsid w:val="007124A7"/>
    <w:rsid w:val="007130CD"/>
    <w:rsid w:val="007148CE"/>
    <w:rsid w:val="00715284"/>
    <w:rsid w:val="007156F1"/>
    <w:rsid w:val="00715949"/>
    <w:rsid w:val="0072019D"/>
    <w:rsid w:val="00721111"/>
    <w:rsid w:val="0072168D"/>
    <w:rsid w:val="00721C69"/>
    <w:rsid w:val="00724ADF"/>
    <w:rsid w:val="00724D4D"/>
    <w:rsid w:val="0072590C"/>
    <w:rsid w:val="00727D40"/>
    <w:rsid w:val="00730303"/>
    <w:rsid w:val="007307C5"/>
    <w:rsid w:val="00734395"/>
    <w:rsid w:val="00740A84"/>
    <w:rsid w:val="00741E3C"/>
    <w:rsid w:val="00741EB3"/>
    <w:rsid w:val="0074381F"/>
    <w:rsid w:val="00743E03"/>
    <w:rsid w:val="007453F9"/>
    <w:rsid w:val="00746101"/>
    <w:rsid w:val="007500C1"/>
    <w:rsid w:val="007509F6"/>
    <w:rsid w:val="00750E70"/>
    <w:rsid w:val="007513FA"/>
    <w:rsid w:val="00753F0F"/>
    <w:rsid w:val="00754919"/>
    <w:rsid w:val="00755155"/>
    <w:rsid w:val="007568F2"/>
    <w:rsid w:val="007613EC"/>
    <w:rsid w:val="00761BAA"/>
    <w:rsid w:val="00762434"/>
    <w:rsid w:val="00762752"/>
    <w:rsid w:val="0076392C"/>
    <w:rsid w:val="007642C9"/>
    <w:rsid w:val="007647B5"/>
    <w:rsid w:val="00764C63"/>
    <w:rsid w:val="0076592D"/>
    <w:rsid w:val="00765EAA"/>
    <w:rsid w:val="0076636F"/>
    <w:rsid w:val="00767A2A"/>
    <w:rsid w:val="00767C8D"/>
    <w:rsid w:val="00770DBD"/>
    <w:rsid w:val="0077161D"/>
    <w:rsid w:val="0077280D"/>
    <w:rsid w:val="00772915"/>
    <w:rsid w:val="00772F13"/>
    <w:rsid w:val="00773835"/>
    <w:rsid w:val="00773BDD"/>
    <w:rsid w:val="00774648"/>
    <w:rsid w:val="007755B4"/>
    <w:rsid w:val="00775B02"/>
    <w:rsid w:val="00775CEB"/>
    <w:rsid w:val="00776B1F"/>
    <w:rsid w:val="00776EF3"/>
    <w:rsid w:val="00777DC3"/>
    <w:rsid w:val="00782228"/>
    <w:rsid w:val="00783649"/>
    <w:rsid w:val="007846AF"/>
    <w:rsid w:val="00784748"/>
    <w:rsid w:val="00785A38"/>
    <w:rsid w:val="007870FA"/>
    <w:rsid w:val="007876F5"/>
    <w:rsid w:val="0078796D"/>
    <w:rsid w:val="00787F5A"/>
    <w:rsid w:val="007909B1"/>
    <w:rsid w:val="00790BF6"/>
    <w:rsid w:val="0079178C"/>
    <w:rsid w:val="007920A1"/>
    <w:rsid w:val="0079282B"/>
    <w:rsid w:val="00792B98"/>
    <w:rsid w:val="00793808"/>
    <w:rsid w:val="00795916"/>
    <w:rsid w:val="00795DAA"/>
    <w:rsid w:val="00795EE5"/>
    <w:rsid w:val="00796194"/>
    <w:rsid w:val="00797DD3"/>
    <w:rsid w:val="007A02CD"/>
    <w:rsid w:val="007A1904"/>
    <w:rsid w:val="007A25D9"/>
    <w:rsid w:val="007A2A54"/>
    <w:rsid w:val="007A499E"/>
    <w:rsid w:val="007A4FB7"/>
    <w:rsid w:val="007A6663"/>
    <w:rsid w:val="007B0E88"/>
    <w:rsid w:val="007B1CEA"/>
    <w:rsid w:val="007B1E3D"/>
    <w:rsid w:val="007B366F"/>
    <w:rsid w:val="007B3AB9"/>
    <w:rsid w:val="007B3CA2"/>
    <w:rsid w:val="007B40AA"/>
    <w:rsid w:val="007B4692"/>
    <w:rsid w:val="007B660B"/>
    <w:rsid w:val="007B6ACE"/>
    <w:rsid w:val="007C00DC"/>
    <w:rsid w:val="007C09E2"/>
    <w:rsid w:val="007C1FC9"/>
    <w:rsid w:val="007C351E"/>
    <w:rsid w:val="007C36F7"/>
    <w:rsid w:val="007C47C5"/>
    <w:rsid w:val="007C4A3D"/>
    <w:rsid w:val="007C4AAF"/>
    <w:rsid w:val="007C5E4B"/>
    <w:rsid w:val="007D29DE"/>
    <w:rsid w:val="007D44CB"/>
    <w:rsid w:val="007D6392"/>
    <w:rsid w:val="007D6901"/>
    <w:rsid w:val="007E0DE4"/>
    <w:rsid w:val="007E1155"/>
    <w:rsid w:val="007E1C45"/>
    <w:rsid w:val="007E1E73"/>
    <w:rsid w:val="007E2048"/>
    <w:rsid w:val="007E2BDE"/>
    <w:rsid w:val="007E2E2C"/>
    <w:rsid w:val="007E3950"/>
    <w:rsid w:val="007E3977"/>
    <w:rsid w:val="007E46EB"/>
    <w:rsid w:val="007E52AE"/>
    <w:rsid w:val="007E7A1C"/>
    <w:rsid w:val="007F0873"/>
    <w:rsid w:val="007F0DC5"/>
    <w:rsid w:val="007F1576"/>
    <w:rsid w:val="007F2DBE"/>
    <w:rsid w:val="007F41F7"/>
    <w:rsid w:val="007F4980"/>
    <w:rsid w:val="007F60AF"/>
    <w:rsid w:val="007F707F"/>
    <w:rsid w:val="00800B61"/>
    <w:rsid w:val="0080264E"/>
    <w:rsid w:val="00803DA1"/>
    <w:rsid w:val="00807D45"/>
    <w:rsid w:val="00807F10"/>
    <w:rsid w:val="00811699"/>
    <w:rsid w:val="00811FF7"/>
    <w:rsid w:val="008138B8"/>
    <w:rsid w:val="00813FBD"/>
    <w:rsid w:val="00815364"/>
    <w:rsid w:val="0081736E"/>
    <w:rsid w:val="00820199"/>
    <w:rsid w:val="00820356"/>
    <w:rsid w:val="00820DB1"/>
    <w:rsid w:val="00821D33"/>
    <w:rsid w:val="0082504E"/>
    <w:rsid w:val="008260CE"/>
    <w:rsid w:val="008261D5"/>
    <w:rsid w:val="00830890"/>
    <w:rsid w:val="0083098A"/>
    <w:rsid w:val="0083157D"/>
    <w:rsid w:val="00832037"/>
    <w:rsid w:val="00832956"/>
    <w:rsid w:val="00832C23"/>
    <w:rsid w:val="00832E94"/>
    <w:rsid w:val="00833404"/>
    <w:rsid w:val="00834956"/>
    <w:rsid w:val="00834D1A"/>
    <w:rsid w:val="00835A34"/>
    <w:rsid w:val="00837E95"/>
    <w:rsid w:val="008407CC"/>
    <w:rsid w:val="00840B96"/>
    <w:rsid w:val="00840C1B"/>
    <w:rsid w:val="0084172E"/>
    <w:rsid w:val="00842D0D"/>
    <w:rsid w:val="008432D0"/>
    <w:rsid w:val="008434CA"/>
    <w:rsid w:val="008465FA"/>
    <w:rsid w:val="00847073"/>
    <w:rsid w:val="00847E31"/>
    <w:rsid w:val="0085007C"/>
    <w:rsid w:val="0085015C"/>
    <w:rsid w:val="008507DF"/>
    <w:rsid w:val="00850B5A"/>
    <w:rsid w:val="0085101C"/>
    <w:rsid w:val="00851951"/>
    <w:rsid w:val="00852144"/>
    <w:rsid w:val="008521B9"/>
    <w:rsid w:val="00854395"/>
    <w:rsid w:val="0085485C"/>
    <w:rsid w:val="00854982"/>
    <w:rsid w:val="00854A0A"/>
    <w:rsid w:val="008559EA"/>
    <w:rsid w:val="00855E69"/>
    <w:rsid w:val="00856660"/>
    <w:rsid w:val="0085684F"/>
    <w:rsid w:val="00856FE1"/>
    <w:rsid w:val="0085799A"/>
    <w:rsid w:val="0086189A"/>
    <w:rsid w:val="00863FD7"/>
    <w:rsid w:val="008640A2"/>
    <w:rsid w:val="008642C0"/>
    <w:rsid w:val="00865514"/>
    <w:rsid w:val="008667E4"/>
    <w:rsid w:val="00867273"/>
    <w:rsid w:val="00867E4C"/>
    <w:rsid w:val="00870A2E"/>
    <w:rsid w:val="00870BC0"/>
    <w:rsid w:val="0087219F"/>
    <w:rsid w:val="00872E9E"/>
    <w:rsid w:val="0087305C"/>
    <w:rsid w:val="00873FED"/>
    <w:rsid w:val="008752A8"/>
    <w:rsid w:val="00875563"/>
    <w:rsid w:val="00875CE5"/>
    <w:rsid w:val="00877242"/>
    <w:rsid w:val="00880018"/>
    <w:rsid w:val="008806B1"/>
    <w:rsid w:val="0088098F"/>
    <w:rsid w:val="00880B10"/>
    <w:rsid w:val="00880D44"/>
    <w:rsid w:val="00881119"/>
    <w:rsid w:val="00881A0D"/>
    <w:rsid w:val="00881DB1"/>
    <w:rsid w:val="008827A0"/>
    <w:rsid w:val="00882EF1"/>
    <w:rsid w:val="00883FBE"/>
    <w:rsid w:val="008849A5"/>
    <w:rsid w:val="00884CBF"/>
    <w:rsid w:val="00886505"/>
    <w:rsid w:val="00886F4D"/>
    <w:rsid w:val="00887805"/>
    <w:rsid w:val="00890333"/>
    <w:rsid w:val="008918F0"/>
    <w:rsid w:val="00891F5D"/>
    <w:rsid w:val="00892359"/>
    <w:rsid w:val="00892C51"/>
    <w:rsid w:val="00893006"/>
    <w:rsid w:val="00894BAA"/>
    <w:rsid w:val="00894FAF"/>
    <w:rsid w:val="00895072"/>
    <w:rsid w:val="00895252"/>
    <w:rsid w:val="00896391"/>
    <w:rsid w:val="008964C6"/>
    <w:rsid w:val="00896BAC"/>
    <w:rsid w:val="00897CCC"/>
    <w:rsid w:val="008A04B6"/>
    <w:rsid w:val="008A1035"/>
    <w:rsid w:val="008A1704"/>
    <w:rsid w:val="008A3393"/>
    <w:rsid w:val="008A45F5"/>
    <w:rsid w:val="008A5BD4"/>
    <w:rsid w:val="008A64C3"/>
    <w:rsid w:val="008A652C"/>
    <w:rsid w:val="008A7A76"/>
    <w:rsid w:val="008B2BBE"/>
    <w:rsid w:val="008B371B"/>
    <w:rsid w:val="008B4E1D"/>
    <w:rsid w:val="008B6B2F"/>
    <w:rsid w:val="008B71E4"/>
    <w:rsid w:val="008B7392"/>
    <w:rsid w:val="008C3AC2"/>
    <w:rsid w:val="008C3CF9"/>
    <w:rsid w:val="008C3F07"/>
    <w:rsid w:val="008C415A"/>
    <w:rsid w:val="008C4191"/>
    <w:rsid w:val="008C4258"/>
    <w:rsid w:val="008C4B75"/>
    <w:rsid w:val="008C4EB8"/>
    <w:rsid w:val="008C5CC1"/>
    <w:rsid w:val="008C62AB"/>
    <w:rsid w:val="008C7E7F"/>
    <w:rsid w:val="008D2DD8"/>
    <w:rsid w:val="008D5246"/>
    <w:rsid w:val="008D6BD1"/>
    <w:rsid w:val="008D6DA8"/>
    <w:rsid w:val="008D79DA"/>
    <w:rsid w:val="008E2D1B"/>
    <w:rsid w:val="008E3DC7"/>
    <w:rsid w:val="008E4494"/>
    <w:rsid w:val="008E5A53"/>
    <w:rsid w:val="008E5B7B"/>
    <w:rsid w:val="008E5D02"/>
    <w:rsid w:val="008E61A0"/>
    <w:rsid w:val="008E62E5"/>
    <w:rsid w:val="008E6CD3"/>
    <w:rsid w:val="008E6F4E"/>
    <w:rsid w:val="008F14CA"/>
    <w:rsid w:val="008F26D6"/>
    <w:rsid w:val="008F5D7F"/>
    <w:rsid w:val="008F5EF2"/>
    <w:rsid w:val="008F5FE6"/>
    <w:rsid w:val="00901666"/>
    <w:rsid w:val="00901B54"/>
    <w:rsid w:val="00902281"/>
    <w:rsid w:val="00902701"/>
    <w:rsid w:val="0090377A"/>
    <w:rsid w:val="00903A23"/>
    <w:rsid w:val="009052F6"/>
    <w:rsid w:val="00905BB4"/>
    <w:rsid w:val="00905DFA"/>
    <w:rsid w:val="00906B32"/>
    <w:rsid w:val="00907CDC"/>
    <w:rsid w:val="00912856"/>
    <w:rsid w:val="00913C04"/>
    <w:rsid w:val="00913FA8"/>
    <w:rsid w:val="00914EB2"/>
    <w:rsid w:val="00914FBC"/>
    <w:rsid w:val="00916063"/>
    <w:rsid w:val="00916895"/>
    <w:rsid w:val="00916D9F"/>
    <w:rsid w:val="0092025C"/>
    <w:rsid w:val="00921087"/>
    <w:rsid w:val="009225AE"/>
    <w:rsid w:val="00922CFA"/>
    <w:rsid w:val="0092395F"/>
    <w:rsid w:val="00923E1B"/>
    <w:rsid w:val="00924105"/>
    <w:rsid w:val="00926029"/>
    <w:rsid w:val="009305D3"/>
    <w:rsid w:val="00930DF0"/>
    <w:rsid w:val="00931220"/>
    <w:rsid w:val="009329C1"/>
    <w:rsid w:val="00933F8A"/>
    <w:rsid w:val="009343BA"/>
    <w:rsid w:val="00936CA9"/>
    <w:rsid w:val="0094021A"/>
    <w:rsid w:val="0094069F"/>
    <w:rsid w:val="009415AA"/>
    <w:rsid w:val="00941868"/>
    <w:rsid w:val="00941C98"/>
    <w:rsid w:val="00943385"/>
    <w:rsid w:val="009441E3"/>
    <w:rsid w:val="009443A6"/>
    <w:rsid w:val="009452BA"/>
    <w:rsid w:val="00950ADE"/>
    <w:rsid w:val="00951361"/>
    <w:rsid w:val="009515AD"/>
    <w:rsid w:val="0095189A"/>
    <w:rsid w:val="00951944"/>
    <w:rsid w:val="00951F34"/>
    <w:rsid w:val="00951FB7"/>
    <w:rsid w:val="00952D03"/>
    <w:rsid w:val="00953B0A"/>
    <w:rsid w:val="00956BB8"/>
    <w:rsid w:val="009606EF"/>
    <w:rsid w:val="00960A22"/>
    <w:rsid w:val="0096153A"/>
    <w:rsid w:val="00963A10"/>
    <w:rsid w:val="00963C98"/>
    <w:rsid w:val="00965728"/>
    <w:rsid w:val="0096664C"/>
    <w:rsid w:val="00967B00"/>
    <w:rsid w:val="00967F72"/>
    <w:rsid w:val="009701FB"/>
    <w:rsid w:val="009708C2"/>
    <w:rsid w:val="009708D9"/>
    <w:rsid w:val="00971C5B"/>
    <w:rsid w:val="00972495"/>
    <w:rsid w:val="009734F0"/>
    <w:rsid w:val="00973867"/>
    <w:rsid w:val="00973EA1"/>
    <w:rsid w:val="009748E0"/>
    <w:rsid w:val="0097622A"/>
    <w:rsid w:val="009763AD"/>
    <w:rsid w:val="0097688E"/>
    <w:rsid w:val="00976C42"/>
    <w:rsid w:val="00977022"/>
    <w:rsid w:val="009802C7"/>
    <w:rsid w:val="00980338"/>
    <w:rsid w:val="00980950"/>
    <w:rsid w:val="00980C3A"/>
    <w:rsid w:val="00982924"/>
    <w:rsid w:val="00982F5F"/>
    <w:rsid w:val="0098493A"/>
    <w:rsid w:val="009857D4"/>
    <w:rsid w:val="00986A9B"/>
    <w:rsid w:val="00986EF5"/>
    <w:rsid w:val="00987E2C"/>
    <w:rsid w:val="00987F2C"/>
    <w:rsid w:val="0099228B"/>
    <w:rsid w:val="0099452F"/>
    <w:rsid w:val="00994620"/>
    <w:rsid w:val="00997785"/>
    <w:rsid w:val="00997791"/>
    <w:rsid w:val="009A0E1A"/>
    <w:rsid w:val="009A1E87"/>
    <w:rsid w:val="009A2451"/>
    <w:rsid w:val="009A46FC"/>
    <w:rsid w:val="009A5628"/>
    <w:rsid w:val="009A62F6"/>
    <w:rsid w:val="009B2947"/>
    <w:rsid w:val="009B2D28"/>
    <w:rsid w:val="009B3D2D"/>
    <w:rsid w:val="009B3EB1"/>
    <w:rsid w:val="009B4C47"/>
    <w:rsid w:val="009B50C6"/>
    <w:rsid w:val="009B6A6A"/>
    <w:rsid w:val="009B79F0"/>
    <w:rsid w:val="009C0272"/>
    <w:rsid w:val="009C03E2"/>
    <w:rsid w:val="009C1977"/>
    <w:rsid w:val="009C22FF"/>
    <w:rsid w:val="009C26A7"/>
    <w:rsid w:val="009C5063"/>
    <w:rsid w:val="009C5D33"/>
    <w:rsid w:val="009C6048"/>
    <w:rsid w:val="009C680B"/>
    <w:rsid w:val="009C72D9"/>
    <w:rsid w:val="009D1898"/>
    <w:rsid w:val="009D1AA6"/>
    <w:rsid w:val="009D27A8"/>
    <w:rsid w:val="009D3DD3"/>
    <w:rsid w:val="009D3E3E"/>
    <w:rsid w:val="009D4CBD"/>
    <w:rsid w:val="009D4F42"/>
    <w:rsid w:val="009D686E"/>
    <w:rsid w:val="009D6FE2"/>
    <w:rsid w:val="009D7B28"/>
    <w:rsid w:val="009E10EC"/>
    <w:rsid w:val="009E149D"/>
    <w:rsid w:val="009E1AF2"/>
    <w:rsid w:val="009E2A35"/>
    <w:rsid w:val="009E385E"/>
    <w:rsid w:val="009E513A"/>
    <w:rsid w:val="009E5A4A"/>
    <w:rsid w:val="009E5D4A"/>
    <w:rsid w:val="009E60E1"/>
    <w:rsid w:val="009E6347"/>
    <w:rsid w:val="009F010E"/>
    <w:rsid w:val="009F01B1"/>
    <w:rsid w:val="009F0BBB"/>
    <w:rsid w:val="009F0C1F"/>
    <w:rsid w:val="009F2920"/>
    <w:rsid w:val="009F29DD"/>
    <w:rsid w:val="009F2E39"/>
    <w:rsid w:val="009F33D7"/>
    <w:rsid w:val="009F33E1"/>
    <w:rsid w:val="009F3CF8"/>
    <w:rsid w:val="009F7489"/>
    <w:rsid w:val="009F7D45"/>
    <w:rsid w:val="00A00293"/>
    <w:rsid w:val="00A00A4F"/>
    <w:rsid w:val="00A00AED"/>
    <w:rsid w:val="00A0105A"/>
    <w:rsid w:val="00A01198"/>
    <w:rsid w:val="00A01409"/>
    <w:rsid w:val="00A01EA4"/>
    <w:rsid w:val="00A029B1"/>
    <w:rsid w:val="00A02F36"/>
    <w:rsid w:val="00A04870"/>
    <w:rsid w:val="00A05175"/>
    <w:rsid w:val="00A05246"/>
    <w:rsid w:val="00A06329"/>
    <w:rsid w:val="00A11857"/>
    <w:rsid w:val="00A12C62"/>
    <w:rsid w:val="00A131D5"/>
    <w:rsid w:val="00A13596"/>
    <w:rsid w:val="00A13BBF"/>
    <w:rsid w:val="00A149B8"/>
    <w:rsid w:val="00A152E4"/>
    <w:rsid w:val="00A15AD3"/>
    <w:rsid w:val="00A16E53"/>
    <w:rsid w:val="00A16FA9"/>
    <w:rsid w:val="00A178CE"/>
    <w:rsid w:val="00A205F7"/>
    <w:rsid w:val="00A20BCC"/>
    <w:rsid w:val="00A210CE"/>
    <w:rsid w:val="00A21C86"/>
    <w:rsid w:val="00A2303F"/>
    <w:rsid w:val="00A23D85"/>
    <w:rsid w:val="00A24407"/>
    <w:rsid w:val="00A25EB8"/>
    <w:rsid w:val="00A2602A"/>
    <w:rsid w:val="00A26333"/>
    <w:rsid w:val="00A27200"/>
    <w:rsid w:val="00A277B4"/>
    <w:rsid w:val="00A27E6A"/>
    <w:rsid w:val="00A30F01"/>
    <w:rsid w:val="00A30F8B"/>
    <w:rsid w:val="00A3128C"/>
    <w:rsid w:val="00A316A9"/>
    <w:rsid w:val="00A31E75"/>
    <w:rsid w:val="00A3278B"/>
    <w:rsid w:val="00A32A6B"/>
    <w:rsid w:val="00A32AD9"/>
    <w:rsid w:val="00A34794"/>
    <w:rsid w:val="00A36851"/>
    <w:rsid w:val="00A405D0"/>
    <w:rsid w:val="00A40CE9"/>
    <w:rsid w:val="00A40E58"/>
    <w:rsid w:val="00A41998"/>
    <w:rsid w:val="00A431BB"/>
    <w:rsid w:val="00A45426"/>
    <w:rsid w:val="00A46799"/>
    <w:rsid w:val="00A469A1"/>
    <w:rsid w:val="00A4739E"/>
    <w:rsid w:val="00A474A2"/>
    <w:rsid w:val="00A50EB4"/>
    <w:rsid w:val="00A518C7"/>
    <w:rsid w:val="00A51D30"/>
    <w:rsid w:val="00A5284A"/>
    <w:rsid w:val="00A52EFE"/>
    <w:rsid w:val="00A53678"/>
    <w:rsid w:val="00A5405B"/>
    <w:rsid w:val="00A5415E"/>
    <w:rsid w:val="00A54DE7"/>
    <w:rsid w:val="00A55398"/>
    <w:rsid w:val="00A57090"/>
    <w:rsid w:val="00A57800"/>
    <w:rsid w:val="00A6128F"/>
    <w:rsid w:val="00A621DF"/>
    <w:rsid w:val="00A629FF"/>
    <w:rsid w:val="00A63602"/>
    <w:rsid w:val="00A63AB8"/>
    <w:rsid w:val="00A65AF8"/>
    <w:rsid w:val="00A66946"/>
    <w:rsid w:val="00A676B4"/>
    <w:rsid w:val="00A67CB9"/>
    <w:rsid w:val="00A70D05"/>
    <w:rsid w:val="00A7137D"/>
    <w:rsid w:val="00A71EA3"/>
    <w:rsid w:val="00A7274E"/>
    <w:rsid w:val="00A73F69"/>
    <w:rsid w:val="00A7539A"/>
    <w:rsid w:val="00A768E1"/>
    <w:rsid w:val="00A8062D"/>
    <w:rsid w:val="00A80B30"/>
    <w:rsid w:val="00A81D70"/>
    <w:rsid w:val="00A8330C"/>
    <w:rsid w:val="00A8391A"/>
    <w:rsid w:val="00A850F7"/>
    <w:rsid w:val="00A85188"/>
    <w:rsid w:val="00A856A6"/>
    <w:rsid w:val="00A858D9"/>
    <w:rsid w:val="00A85B0E"/>
    <w:rsid w:val="00A8634C"/>
    <w:rsid w:val="00A86AA7"/>
    <w:rsid w:val="00A91479"/>
    <w:rsid w:val="00A91822"/>
    <w:rsid w:val="00A92026"/>
    <w:rsid w:val="00A9718C"/>
    <w:rsid w:val="00A973E7"/>
    <w:rsid w:val="00AA0582"/>
    <w:rsid w:val="00AA0D19"/>
    <w:rsid w:val="00AA0F0A"/>
    <w:rsid w:val="00AA11B8"/>
    <w:rsid w:val="00AA27A0"/>
    <w:rsid w:val="00AA2FEE"/>
    <w:rsid w:val="00AA4D80"/>
    <w:rsid w:val="00AA6625"/>
    <w:rsid w:val="00AA6693"/>
    <w:rsid w:val="00AA69A0"/>
    <w:rsid w:val="00AA73C9"/>
    <w:rsid w:val="00AB0307"/>
    <w:rsid w:val="00AB04E7"/>
    <w:rsid w:val="00AB19F3"/>
    <w:rsid w:val="00AB1C14"/>
    <w:rsid w:val="00AB1C6C"/>
    <w:rsid w:val="00AB2DD2"/>
    <w:rsid w:val="00AB32E5"/>
    <w:rsid w:val="00AB411B"/>
    <w:rsid w:val="00AB4909"/>
    <w:rsid w:val="00AB4B04"/>
    <w:rsid w:val="00AB50D9"/>
    <w:rsid w:val="00AB554E"/>
    <w:rsid w:val="00AB7AC4"/>
    <w:rsid w:val="00AC02A9"/>
    <w:rsid w:val="00AC06FB"/>
    <w:rsid w:val="00AC100D"/>
    <w:rsid w:val="00AC1C21"/>
    <w:rsid w:val="00AC2461"/>
    <w:rsid w:val="00AC2BDB"/>
    <w:rsid w:val="00AC3E09"/>
    <w:rsid w:val="00AC4659"/>
    <w:rsid w:val="00AC65D5"/>
    <w:rsid w:val="00AC6C39"/>
    <w:rsid w:val="00AC6D45"/>
    <w:rsid w:val="00AC73CB"/>
    <w:rsid w:val="00AD07EF"/>
    <w:rsid w:val="00AD1596"/>
    <w:rsid w:val="00AD191D"/>
    <w:rsid w:val="00AD2AE0"/>
    <w:rsid w:val="00AD32BE"/>
    <w:rsid w:val="00AD43CE"/>
    <w:rsid w:val="00AD7B95"/>
    <w:rsid w:val="00AE30D1"/>
    <w:rsid w:val="00AE35D1"/>
    <w:rsid w:val="00AE59AA"/>
    <w:rsid w:val="00AF0AC4"/>
    <w:rsid w:val="00AF1791"/>
    <w:rsid w:val="00AF19B9"/>
    <w:rsid w:val="00AF2032"/>
    <w:rsid w:val="00AF316E"/>
    <w:rsid w:val="00AF4E9C"/>
    <w:rsid w:val="00AF5B91"/>
    <w:rsid w:val="00AF65FF"/>
    <w:rsid w:val="00AF6B6C"/>
    <w:rsid w:val="00AF6F6B"/>
    <w:rsid w:val="00AF7F4A"/>
    <w:rsid w:val="00B01A45"/>
    <w:rsid w:val="00B02EA3"/>
    <w:rsid w:val="00B04405"/>
    <w:rsid w:val="00B0733E"/>
    <w:rsid w:val="00B0789F"/>
    <w:rsid w:val="00B103BC"/>
    <w:rsid w:val="00B10585"/>
    <w:rsid w:val="00B10D34"/>
    <w:rsid w:val="00B110B8"/>
    <w:rsid w:val="00B11E5D"/>
    <w:rsid w:val="00B13A46"/>
    <w:rsid w:val="00B145F7"/>
    <w:rsid w:val="00B15F43"/>
    <w:rsid w:val="00B20D25"/>
    <w:rsid w:val="00B217A2"/>
    <w:rsid w:val="00B234E8"/>
    <w:rsid w:val="00B23C2B"/>
    <w:rsid w:val="00B2451D"/>
    <w:rsid w:val="00B24D80"/>
    <w:rsid w:val="00B2536C"/>
    <w:rsid w:val="00B27C41"/>
    <w:rsid w:val="00B30ACC"/>
    <w:rsid w:val="00B3144C"/>
    <w:rsid w:val="00B33B6B"/>
    <w:rsid w:val="00B34593"/>
    <w:rsid w:val="00B3492F"/>
    <w:rsid w:val="00B35332"/>
    <w:rsid w:val="00B35A23"/>
    <w:rsid w:val="00B361D5"/>
    <w:rsid w:val="00B372AA"/>
    <w:rsid w:val="00B4170A"/>
    <w:rsid w:val="00B42417"/>
    <w:rsid w:val="00B4321F"/>
    <w:rsid w:val="00B43D6A"/>
    <w:rsid w:val="00B44AB9"/>
    <w:rsid w:val="00B456B8"/>
    <w:rsid w:val="00B50F47"/>
    <w:rsid w:val="00B51EC4"/>
    <w:rsid w:val="00B525DB"/>
    <w:rsid w:val="00B53920"/>
    <w:rsid w:val="00B54123"/>
    <w:rsid w:val="00B54A07"/>
    <w:rsid w:val="00B5645A"/>
    <w:rsid w:val="00B62D1B"/>
    <w:rsid w:val="00B6301F"/>
    <w:rsid w:val="00B65AA8"/>
    <w:rsid w:val="00B65FBD"/>
    <w:rsid w:val="00B6616B"/>
    <w:rsid w:val="00B71349"/>
    <w:rsid w:val="00B720B2"/>
    <w:rsid w:val="00B72358"/>
    <w:rsid w:val="00B72ACB"/>
    <w:rsid w:val="00B73B41"/>
    <w:rsid w:val="00B74802"/>
    <w:rsid w:val="00B75EA5"/>
    <w:rsid w:val="00B76B8D"/>
    <w:rsid w:val="00B77A39"/>
    <w:rsid w:val="00B8081E"/>
    <w:rsid w:val="00B80CC9"/>
    <w:rsid w:val="00B81CA1"/>
    <w:rsid w:val="00B81D39"/>
    <w:rsid w:val="00B82F5C"/>
    <w:rsid w:val="00B83D19"/>
    <w:rsid w:val="00B841A1"/>
    <w:rsid w:val="00B84AAF"/>
    <w:rsid w:val="00B857AE"/>
    <w:rsid w:val="00B868FC"/>
    <w:rsid w:val="00B87B97"/>
    <w:rsid w:val="00B900FF"/>
    <w:rsid w:val="00B903BD"/>
    <w:rsid w:val="00B90E8D"/>
    <w:rsid w:val="00B91B68"/>
    <w:rsid w:val="00B91DAA"/>
    <w:rsid w:val="00B927F1"/>
    <w:rsid w:val="00B9304C"/>
    <w:rsid w:val="00B938A0"/>
    <w:rsid w:val="00BA0F5A"/>
    <w:rsid w:val="00BA1AA0"/>
    <w:rsid w:val="00BA2650"/>
    <w:rsid w:val="00BA2B15"/>
    <w:rsid w:val="00BA3B56"/>
    <w:rsid w:val="00BA41DD"/>
    <w:rsid w:val="00BA5EC7"/>
    <w:rsid w:val="00BA740C"/>
    <w:rsid w:val="00BA7CF4"/>
    <w:rsid w:val="00BB0C0F"/>
    <w:rsid w:val="00BB4177"/>
    <w:rsid w:val="00BB504E"/>
    <w:rsid w:val="00BB5393"/>
    <w:rsid w:val="00BB5657"/>
    <w:rsid w:val="00BB64CA"/>
    <w:rsid w:val="00BB7117"/>
    <w:rsid w:val="00BB72AD"/>
    <w:rsid w:val="00BB75AC"/>
    <w:rsid w:val="00BC1D36"/>
    <w:rsid w:val="00BC3BCE"/>
    <w:rsid w:val="00BC4D49"/>
    <w:rsid w:val="00BC601C"/>
    <w:rsid w:val="00BC6716"/>
    <w:rsid w:val="00BC6B10"/>
    <w:rsid w:val="00BC7111"/>
    <w:rsid w:val="00BC7314"/>
    <w:rsid w:val="00BC791A"/>
    <w:rsid w:val="00BD01BE"/>
    <w:rsid w:val="00BD238A"/>
    <w:rsid w:val="00BD3E74"/>
    <w:rsid w:val="00BD5B2C"/>
    <w:rsid w:val="00BD6793"/>
    <w:rsid w:val="00BD7044"/>
    <w:rsid w:val="00BE19CE"/>
    <w:rsid w:val="00BE3577"/>
    <w:rsid w:val="00BE4222"/>
    <w:rsid w:val="00BE4268"/>
    <w:rsid w:val="00BE4874"/>
    <w:rsid w:val="00BE4FE6"/>
    <w:rsid w:val="00BE55C4"/>
    <w:rsid w:val="00BE58E7"/>
    <w:rsid w:val="00BE712D"/>
    <w:rsid w:val="00BE72BE"/>
    <w:rsid w:val="00BE73F9"/>
    <w:rsid w:val="00BE7A45"/>
    <w:rsid w:val="00BF0FBA"/>
    <w:rsid w:val="00BF10E4"/>
    <w:rsid w:val="00BF19A3"/>
    <w:rsid w:val="00BF1D73"/>
    <w:rsid w:val="00BF33B4"/>
    <w:rsid w:val="00BF352D"/>
    <w:rsid w:val="00BF440F"/>
    <w:rsid w:val="00BF7227"/>
    <w:rsid w:val="00BF7715"/>
    <w:rsid w:val="00C0049F"/>
    <w:rsid w:val="00C00A04"/>
    <w:rsid w:val="00C010DF"/>
    <w:rsid w:val="00C019C3"/>
    <w:rsid w:val="00C021A9"/>
    <w:rsid w:val="00C02BAF"/>
    <w:rsid w:val="00C0405C"/>
    <w:rsid w:val="00C0782E"/>
    <w:rsid w:val="00C105EF"/>
    <w:rsid w:val="00C10C6D"/>
    <w:rsid w:val="00C10F2B"/>
    <w:rsid w:val="00C1113B"/>
    <w:rsid w:val="00C11924"/>
    <w:rsid w:val="00C1206E"/>
    <w:rsid w:val="00C13D82"/>
    <w:rsid w:val="00C1684A"/>
    <w:rsid w:val="00C17201"/>
    <w:rsid w:val="00C174E8"/>
    <w:rsid w:val="00C17750"/>
    <w:rsid w:val="00C227E1"/>
    <w:rsid w:val="00C23998"/>
    <w:rsid w:val="00C2556D"/>
    <w:rsid w:val="00C30FFB"/>
    <w:rsid w:val="00C3211C"/>
    <w:rsid w:val="00C325E3"/>
    <w:rsid w:val="00C3372F"/>
    <w:rsid w:val="00C33AFA"/>
    <w:rsid w:val="00C33B57"/>
    <w:rsid w:val="00C34058"/>
    <w:rsid w:val="00C35D6D"/>
    <w:rsid w:val="00C36267"/>
    <w:rsid w:val="00C36734"/>
    <w:rsid w:val="00C37119"/>
    <w:rsid w:val="00C373A5"/>
    <w:rsid w:val="00C4096F"/>
    <w:rsid w:val="00C411DF"/>
    <w:rsid w:val="00C42026"/>
    <w:rsid w:val="00C429BB"/>
    <w:rsid w:val="00C433A5"/>
    <w:rsid w:val="00C43738"/>
    <w:rsid w:val="00C4408B"/>
    <w:rsid w:val="00C44407"/>
    <w:rsid w:val="00C44A27"/>
    <w:rsid w:val="00C45470"/>
    <w:rsid w:val="00C51802"/>
    <w:rsid w:val="00C525DF"/>
    <w:rsid w:val="00C541A4"/>
    <w:rsid w:val="00C55123"/>
    <w:rsid w:val="00C5613D"/>
    <w:rsid w:val="00C576C1"/>
    <w:rsid w:val="00C57B70"/>
    <w:rsid w:val="00C6218E"/>
    <w:rsid w:val="00C644FA"/>
    <w:rsid w:val="00C64C59"/>
    <w:rsid w:val="00C65B4F"/>
    <w:rsid w:val="00C65E0B"/>
    <w:rsid w:val="00C67877"/>
    <w:rsid w:val="00C70019"/>
    <w:rsid w:val="00C700BD"/>
    <w:rsid w:val="00C70534"/>
    <w:rsid w:val="00C7062B"/>
    <w:rsid w:val="00C714E9"/>
    <w:rsid w:val="00C716E2"/>
    <w:rsid w:val="00C721F9"/>
    <w:rsid w:val="00C728AD"/>
    <w:rsid w:val="00C72E80"/>
    <w:rsid w:val="00C75D2E"/>
    <w:rsid w:val="00C7613C"/>
    <w:rsid w:val="00C768E1"/>
    <w:rsid w:val="00C805D0"/>
    <w:rsid w:val="00C82101"/>
    <w:rsid w:val="00C827DE"/>
    <w:rsid w:val="00C84F04"/>
    <w:rsid w:val="00C85E13"/>
    <w:rsid w:val="00C87144"/>
    <w:rsid w:val="00C900D7"/>
    <w:rsid w:val="00C903A8"/>
    <w:rsid w:val="00C904BA"/>
    <w:rsid w:val="00C938D6"/>
    <w:rsid w:val="00C94A18"/>
    <w:rsid w:val="00C961F4"/>
    <w:rsid w:val="00C966F8"/>
    <w:rsid w:val="00C96B7C"/>
    <w:rsid w:val="00CA02E1"/>
    <w:rsid w:val="00CA17B6"/>
    <w:rsid w:val="00CA38F9"/>
    <w:rsid w:val="00CA5BC7"/>
    <w:rsid w:val="00CB0047"/>
    <w:rsid w:val="00CB05B0"/>
    <w:rsid w:val="00CB1ED6"/>
    <w:rsid w:val="00CB230A"/>
    <w:rsid w:val="00CB3601"/>
    <w:rsid w:val="00CB49C4"/>
    <w:rsid w:val="00CB6D90"/>
    <w:rsid w:val="00CB7639"/>
    <w:rsid w:val="00CB7E66"/>
    <w:rsid w:val="00CC0012"/>
    <w:rsid w:val="00CC014D"/>
    <w:rsid w:val="00CC03D1"/>
    <w:rsid w:val="00CC0AB4"/>
    <w:rsid w:val="00CC245C"/>
    <w:rsid w:val="00CC2CE2"/>
    <w:rsid w:val="00CC38FF"/>
    <w:rsid w:val="00CC4EA0"/>
    <w:rsid w:val="00CC50F0"/>
    <w:rsid w:val="00CC525A"/>
    <w:rsid w:val="00CC53E3"/>
    <w:rsid w:val="00CC5864"/>
    <w:rsid w:val="00CD00DF"/>
    <w:rsid w:val="00CD07C8"/>
    <w:rsid w:val="00CD0C65"/>
    <w:rsid w:val="00CD1567"/>
    <w:rsid w:val="00CD1992"/>
    <w:rsid w:val="00CD39E0"/>
    <w:rsid w:val="00CD3BDD"/>
    <w:rsid w:val="00CD3FF0"/>
    <w:rsid w:val="00CD4D43"/>
    <w:rsid w:val="00CD55E9"/>
    <w:rsid w:val="00CD5CF8"/>
    <w:rsid w:val="00CD5F2B"/>
    <w:rsid w:val="00CD72FB"/>
    <w:rsid w:val="00CE09EE"/>
    <w:rsid w:val="00CE19C2"/>
    <w:rsid w:val="00CE2C56"/>
    <w:rsid w:val="00CE30AA"/>
    <w:rsid w:val="00CE3232"/>
    <w:rsid w:val="00CE3EAE"/>
    <w:rsid w:val="00CE5440"/>
    <w:rsid w:val="00CE710A"/>
    <w:rsid w:val="00CE76B3"/>
    <w:rsid w:val="00CF0319"/>
    <w:rsid w:val="00CF23A7"/>
    <w:rsid w:val="00CF2DEE"/>
    <w:rsid w:val="00CF3051"/>
    <w:rsid w:val="00CF34BF"/>
    <w:rsid w:val="00CF3A19"/>
    <w:rsid w:val="00CF580D"/>
    <w:rsid w:val="00CF5A7C"/>
    <w:rsid w:val="00CF7DF8"/>
    <w:rsid w:val="00D024E0"/>
    <w:rsid w:val="00D0579F"/>
    <w:rsid w:val="00D05D98"/>
    <w:rsid w:val="00D063B3"/>
    <w:rsid w:val="00D06CDF"/>
    <w:rsid w:val="00D07B22"/>
    <w:rsid w:val="00D10217"/>
    <w:rsid w:val="00D1049C"/>
    <w:rsid w:val="00D115C7"/>
    <w:rsid w:val="00D11D32"/>
    <w:rsid w:val="00D125D7"/>
    <w:rsid w:val="00D15158"/>
    <w:rsid w:val="00D16B29"/>
    <w:rsid w:val="00D17F8D"/>
    <w:rsid w:val="00D21129"/>
    <w:rsid w:val="00D21202"/>
    <w:rsid w:val="00D2130D"/>
    <w:rsid w:val="00D21FEE"/>
    <w:rsid w:val="00D22165"/>
    <w:rsid w:val="00D2337C"/>
    <w:rsid w:val="00D340D6"/>
    <w:rsid w:val="00D34DAD"/>
    <w:rsid w:val="00D356F7"/>
    <w:rsid w:val="00D35CD8"/>
    <w:rsid w:val="00D37813"/>
    <w:rsid w:val="00D42C54"/>
    <w:rsid w:val="00D43339"/>
    <w:rsid w:val="00D4366F"/>
    <w:rsid w:val="00D44334"/>
    <w:rsid w:val="00D445D7"/>
    <w:rsid w:val="00D46465"/>
    <w:rsid w:val="00D50712"/>
    <w:rsid w:val="00D51090"/>
    <w:rsid w:val="00D52322"/>
    <w:rsid w:val="00D53F9E"/>
    <w:rsid w:val="00D5432C"/>
    <w:rsid w:val="00D54C88"/>
    <w:rsid w:val="00D56886"/>
    <w:rsid w:val="00D60A28"/>
    <w:rsid w:val="00D60F0D"/>
    <w:rsid w:val="00D61033"/>
    <w:rsid w:val="00D634ED"/>
    <w:rsid w:val="00D637A4"/>
    <w:rsid w:val="00D63DA2"/>
    <w:rsid w:val="00D6690E"/>
    <w:rsid w:val="00D669E0"/>
    <w:rsid w:val="00D7028E"/>
    <w:rsid w:val="00D70AC9"/>
    <w:rsid w:val="00D71435"/>
    <w:rsid w:val="00D72556"/>
    <w:rsid w:val="00D72E9C"/>
    <w:rsid w:val="00D72FD5"/>
    <w:rsid w:val="00D73D8D"/>
    <w:rsid w:val="00D76205"/>
    <w:rsid w:val="00D778CD"/>
    <w:rsid w:val="00D81DE1"/>
    <w:rsid w:val="00D82673"/>
    <w:rsid w:val="00D83603"/>
    <w:rsid w:val="00D84A9E"/>
    <w:rsid w:val="00D84BE6"/>
    <w:rsid w:val="00D84EE4"/>
    <w:rsid w:val="00D86868"/>
    <w:rsid w:val="00D86C1A"/>
    <w:rsid w:val="00D86D02"/>
    <w:rsid w:val="00D8790F"/>
    <w:rsid w:val="00D90914"/>
    <w:rsid w:val="00D922C5"/>
    <w:rsid w:val="00D96D93"/>
    <w:rsid w:val="00DA0381"/>
    <w:rsid w:val="00DA057F"/>
    <w:rsid w:val="00DA0861"/>
    <w:rsid w:val="00DA164D"/>
    <w:rsid w:val="00DA3B89"/>
    <w:rsid w:val="00DA3CA7"/>
    <w:rsid w:val="00DA4262"/>
    <w:rsid w:val="00DA4A64"/>
    <w:rsid w:val="00DA60A5"/>
    <w:rsid w:val="00DA62CE"/>
    <w:rsid w:val="00DB00FE"/>
    <w:rsid w:val="00DB0243"/>
    <w:rsid w:val="00DB0800"/>
    <w:rsid w:val="00DB4583"/>
    <w:rsid w:val="00DB59FF"/>
    <w:rsid w:val="00DB6578"/>
    <w:rsid w:val="00DB65DB"/>
    <w:rsid w:val="00DB7EE1"/>
    <w:rsid w:val="00DC02A8"/>
    <w:rsid w:val="00DC0465"/>
    <w:rsid w:val="00DC0E1D"/>
    <w:rsid w:val="00DC0E67"/>
    <w:rsid w:val="00DC13CB"/>
    <w:rsid w:val="00DC1E76"/>
    <w:rsid w:val="00DC2CED"/>
    <w:rsid w:val="00DC3A03"/>
    <w:rsid w:val="00DC43AC"/>
    <w:rsid w:val="00DC46B8"/>
    <w:rsid w:val="00DC75F7"/>
    <w:rsid w:val="00DD0773"/>
    <w:rsid w:val="00DD0900"/>
    <w:rsid w:val="00DD1210"/>
    <w:rsid w:val="00DD1272"/>
    <w:rsid w:val="00DD289E"/>
    <w:rsid w:val="00DD2BCD"/>
    <w:rsid w:val="00DD2BCE"/>
    <w:rsid w:val="00DD2F1B"/>
    <w:rsid w:val="00DD31C6"/>
    <w:rsid w:val="00DD3482"/>
    <w:rsid w:val="00DD353A"/>
    <w:rsid w:val="00DD7B43"/>
    <w:rsid w:val="00DE189D"/>
    <w:rsid w:val="00DE29C3"/>
    <w:rsid w:val="00DE62C4"/>
    <w:rsid w:val="00DE6FC3"/>
    <w:rsid w:val="00DE78E1"/>
    <w:rsid w:val="00DE7FB3"/>
    <w:rsid w:val="00DF0C95"/>
    <w:rsid w:val="00DF1153"/>
    <w:rsid w:val="00DF1191"/>
    <w:rsid w:val="00DF26C7"/>
    <w:rsid w:val="00DF39F8"/>
    <w:rsid w:val="00DF3BCD"/>
    <w:rsid w:val="00DF4204"/>
    <w:rsid w:val="00DF4A6E"/>
    <w:rsid w:val="00DF789C"/>
    <w:rsid w:val="00DF7E86"/>
    <w:rsid w:val="00E00097"/>
    <w:rsid w:val="00E003A3"/>
    <w:rsid w:val="00E00C6B"/>
    <w:rsid w:val="00E03AF8"/>
    <w:rsid w:val="00E044DB"/>
    <w:rsid w:val="00E04FDF"/>
    <w:rsid w:val="00E0512C"/>
    <w:rsid w:val="00E0549E"/>
    <w:rsid w:val="00E05686"/>
    <w:rsid w:val="00E058BE"/>
    <w:rsid w:val="00E0596C"/>
    <w:rsid w:val="00E06946"/>
    <w:rsid w:val="00E1030A"/>
    <w:rsid w:val="00E10775"/>
    <w:rsid w:val="00E117F1"/>
    <w:rsid w:val="00E12025"/>
    <w:rsid w:val="00E13D20"/>
    <w:rsid w:val="00E142CE"/>
    <w:rsid w:val="00E16958"/>
    <w:rsid w:val="00E20525"/>
    <w:rsid w:val="00E20D91"/>
    <w:rsid w:val="00E22105"/>
    <w:rsid w:val="00E22986"/>
    <w:rsid w:val="00E22A16"/>
    <w:rsid w:val="00E23594"/>
    <w:rsid w:val="00E257E2"/>
    <w:rsid w:val="00E265CE"/>
    <w:rsid w:val="00E27087"/>
    <w:rsid w:val="00E278D9"/>
    <w:rsid w:val="00E27F3B"/>
    <w:rsid w:val="00E307D7"/>
    <w:rsid w:val="00E30F38"/>
    <w:rsid w:val="00E32A97"/>
    <w:rsid w:val="00E32C05"/>
    <w:rsid w:val="00E32F22"/>
    <w:rsid w:val="00E33E8A"/>
    <w:rsid w:val="00E34B5A"/>
    <w:rsid w:val="00E35509"/>
    <w:rsid w:val="00E371BF"/>
    <w:rsid w:val="00E37975"/>
    <w:rsid w:val="00E403D3"/>
    <w:rsid w:val="00E4150B"/>
    <w:rsid w:val="00E41B3F"/>
    <w:rsid w:val="00E41F13"/>
    <w:rsid w:val="00E42B28"/>
    <w:rsid w:val="00E434EA"/>
    <w:rsid w:val="00E44469"/>
    <w:rsid w:val="00E45930"/>
    <w:rsid w:val="00E45B16"/>
    <w:rsid w:val="00E46CA2"/>
    <w:rsid w:val="00E47F65"/>
    <w:rsid w:val="00E50D83"/>
    <w:rsid w:val="00E514A0"/>
    <w:rsid w:val="00E53278"/>
    <w:rsid w:val="00E533FB"/>
    <w:rsid w:val="00E53A58"/>
    <w:rsid w:val="00E54E72"/>
    <w:rsid w:val="00E557BF"/>
    <w:rsid w:val="00E56E6B"/>
    <w:rsid w:val="00E6041F"/>
    <w:rsid w:val="00E61B22"/>
    <w:rsid w:val="00E640B4"/>
    <w:rsid w:val="00E64FC5"/>
    <w:rsid w:val="00E65676"/>
    <w:rsid w:val="00E659D5"/>
    <w:rsid w:val="00E65D1F"/>
    <w:rsid w:val="00E66590"/>
    <w:rsid w:val="00E66A6F"/>
    <w:rsid w:val="00E66D69"/>
    <w:rsid w:val="00E66EB2"/>
    <w:rsid w:val="00E671B8"/>
    <w:rsid w:val="00E70A94"/>
    <w:rsid w:val="00E70D69"/>
    <w:rsid w:val="00E735DC"/>
    <w:rsid w:val="00E7377F"/>
    <w:rsid w:val="00E7401E"/>
    <w:rsid w:val="00E747A7"/>
    <w:rsid w:val="00E7561F"/>
    <w:rsid w:val="00E759FB"/>
    <w:rsid w:val="00E763C1"/>
    <w:rsid w:val="00E775B2"/>
    <w:rsid w:val="00E81417"/>
    <w:rsid w:val="00E815CB"/>
    <w:rsid w:val="00E82EFE"/>
    <w:rsid w:val="00E861B9"/>
    <w:rsid w:val="00E86A89"/>
    <w:rsid w:val="00E87F7E"/>
    <w:rsid w:val="00E91683"/>
    <w:rsid w:val="00E91FBD"/>
    <w:rsid w:val="00E92B13"/>
    <w:rsid w:val="00E9391C"/>
    <w:rsid w:val="00E9646B"/>
    <w:rsid w:val="00E977C2"/>
    <w:rsid w:val="00E97DA8"/>
    <w:rsid w:val="00EA07CB"/>
    <w:rsid w:val="00EA1EEF"/>
    <w:rsid w:val="00EA41EB"/>
    <w:rsid w:val="00EA5C8A"/>
    <w:rsid w:val="00EA6B42"/>
    <w:rsid w:val="00EA6B87"/>
    <w:rsid w:val="00EA6DC8"/>
    <w:rsid w:val="00EA7970"/>
    <w:rsid w:val="00EA7F57"/>
    <w:rsid w:val="00EB3A2B"/>
    <w:rsid w:val="00EB410C"/>
    <w:rsid w:val="00EB4CF3"/>
    <w:rsid w:val="00EB5088"/>
    <w:rsid w:val="00EB53A6"/>
    <w:rsid w:val="00EB6736"/>
    <w:rsid w:val="00EB6E76"/>
    <w:rsid w:val="00EB6F1C"/>
    <w:rsid w:val="00EB72D8"/>
    <w:rsid w:val="00EB7545"/>
    <w:rsid w:val="00EC0942"/>
    <w:rsid w:val="00EC19A9"/>
    <w:rsid w:val="00EC3198"/>
    <w:rsid w:val="00EC3977"/>
    <w:rsid w:val="00EC3FD8"/>
    <w:rsid w:val="00EC411C"/>
    <w:rsid w:val="00EC41D8"/>
    <w:rsid w:val="00EC5DEC"/>
    <w:rsid w:val="00EC63C1"/>
    <w:rsid w:val="00EC6FD2"/>
    <w:rsid w:val="00EC78F2"/>
    <w:rsid w:val="00ED0405"/>
    <w:rsid w:val="00ED1968"/>
    <w:rsid w:val="00ED1CA7"/>
    <w:rsid w:val="00ED252D"/>
    <w:rsid w:val="00ED2EF4"/>
    <w:rsid w:val="00ED396E"/>
    <w:rsid w:val="00ED5638"/>
    <w:rsid w:val="00ED596A"/>
    <w:rsid w:val="00ED60C8"/>
    <w:rsid w:val="00ED61DE"/>
    <w:rsid w:val="00ED7538"/>
    <w:rsid w:val="00ED7AC8"/>
    <w:rsid w:val="00EE01B8"/>
    <w:rsid w:val="00EE03D5"/>
    <w:rsid w:val="00EE08DD"/>
    <w:rsid w:val="00EE1440"/>
    <w:rsid w:val="00EE151C"/>
    <w:rsid w:val="00EE2F0D"/>
    <w:rsid w:val="00EE3E6C"/>
    <w:rsid w:val="00EE6C0C"/>
    <w:rsid w:val="00EF1988"/>
    <w:rsid w:val="00EF2182"/>
    <w:rsid w:val="00EF3923"/>
    <w:rsid w:val="00EF3C13"/>
    <w:rsid w:val="00EF49AC"/>
    <w:rsid w:val="00EF4B80"/>
    <w:rsid w:val="00EF5730"/>
    <w:rsid w:val="00EF5CE1"/>
    <w:rsid w:val="00EF6736"/>
    <w:rsid w:val="00EF6743"/>
    <w:rsid w:val="00EF6A29"/>
    <w:rsid w:val="00F002BA"/>
    <w:rsid w:val="00F02B0C"/>
    <w:rsid w:val="00F02D12"/>
    <w:rsid w:val="00F03184"/>
    <w:rsid w:val="00F04828"/>
    <w:rsid w:val="00F058F3"/>
    <w:rsid w:val="00F06704"/>
    <w:rsid w:val="00F06D0B"/>
    <w:rsid w:val="00F06FF1"/>
    <w:rsid w:val="00F1021F"/>
    <w:rsid w:val="00F125CE"/>
    <w:rsid w:val="00F132CB"/>
    <w:rsid w:val="00F1575F"/>
    <w:rsid w:val="00F16CB3"/>
    <w:rsid w:val="00F16FDB"/>
    <w:rsid w:val="00F20CCE"/>
    <w:rsid w:val="00F23A19"/>
    <w:rsid w:val="00F25B11"/>
    <w:rsid w:val="00F25CCE"/>
    <w:rsid w:val="00F312BA"/>
    <w:rsid w:val="00F3142F"/>
    <w:rsid w:val="00F31C79"/>
    <w:rsid w:val="00F374FB"/>
    <w:rsid w:val="00F41DDD"/>
    <w:rsid w:val="00F41EF9"/>
    <w:rsid w:val="00F4458D"/>
    <w:rsid w:val="00F466B3"/>
    <w:rsid w:val="00F500E1"/>
    <w:rsid w:val="00F50585"/>
    <w:rsid w:val="00F51FE3"/>
    <w:rsid w:val="00F55762"/>
    <w:rsid w:val="00F5651C"/>
    <w:rsid w:val="00F56722"/>
    <w:rsid w:val="00F56A27"/>
    <w:rsid w:val="00F56FA7"/>
    <w:rsid w:val="00F57C4E"/>
    <w:rsid w:val="00F60860"/>
    <w:rsid w:val="00F61758"/>
    <w:rsid w:val="00F61B06"/>
    <w:rsid w:val="00F61DD3"/>
    <w:rsid w:val="00F66498"/>
    <w:rsid w:val="00F6662B"/>
    <w:rsid w:val="00F666F6"/>
    <w:rsid w:val="00F6761E"/>
    <w:rsid w:val="00F67FCF"/>
    <w:rsid w:val="00F707DB"/>
    <w:rsid w:val="00F71B22"/>
    <w:rsid w:val="00F722E7"/>
    <w:rsid w:val="00F723AB"/>
    <w:rsid w:val="00F72BF4"/>
    <w:rsid w:val="00F730B7"/>
    <w:rsid w:val="00F73E5E"/>
    <w:rsid w:val="00F74007"/>
    <w:rsid w:val="00F74562"/>
    <w:rsid w:val="00F748D0"/>
    <w:rsid w:val="00F75AF6"/>
    <w:rsid w:val="00F75AFE"/>
    <w:rsid w:val="00F76486"/>
    <w:rsid w:val="00F76C90"/>
    <w:rsid w:val="00F76E9A"/>
    <w:rsid w:val="00F806A9"/>
    <w:rsid w:val="00F80C73"/>
    <w:rsid w:val="00F816AB"/>
    <w:rsid w:val="00F81EEF"/>
    <w:rsid w:val="00F82DCD"/>
    <w:rsid w:val="00F84337"/>
    <w:rsid w:val="00F84B55"/>
    <w:rsid w:val="00F8548F"/>
    <w:rsid w:val="00F863F0"/>
    <w:rsid w:val="00F872BD"/>
    <w:rsid w:val="00F914C9"/>
    <w:rsid w:val="00F91E8E"/>
    <w:rsid w:val="00F940D8"/>
    <w:rsid w:val="00F941D4"/>
    <w:rsid w:val="00F947E4"/>
    <w:rsid w:val="00F953C3"/>
    <w:rsid w:val="00F95463"/>
    <w:rsid w:val="00F95F66"/>
    <w:rsid w:val="00F962DB"/>
    <w:rsid w:val="00F96ADD"/>
    <w:rsid w:val="00FA03D5"/>
    <w:rsid w:val="00FA0432"/>
    <w:rsid w:val="00FA292F"/>
    <w:rsid w:val="00FA3883"/>
    <w:rsid w:val="00FA67D3"/>
    <w:rsid w:val="00FA6AD7"/>
    <w:rsid w:val="00FA6DA7"/>
    <w:rsid w:val="00FB0266"/>
    <w:rsid w:val="00FB05BF"/>
    <w:rsid w:val="00FB16E4"/>
    <w:rsid w:val="00FB18A3"/>
    <w:rsid w:val="00FB3556"/>
    <w:rsid w:val="00FB38F4"/>
    <w:rsid w:val="00FB3E0A"/>
    <w:rsid w:val="00FB5E02"/>
    <w:rsid w:val="00FB64CE"/>
    <w:rsid w:val="00FB799F"/>
    <w:rsid w:val="00FB7B19"/>
    <w:rsid w:val="00FC0FF2"/>
    <w:rsid w:val="00FC19DF"/>
    <w:rsid w:val="00FC24F0"/>
    <w:rsid w:val="00FC2BAA"/>
    <w:rsid w:val="00FC36FC"/>
    <w:rsid w:val="00FC4ECA"/>
    <w:rsid w:val="00FC7600"/>
    <w:rsid w:val="00FC78B2"/>
    <w:rsid w:val="00FD1A6D"/>
    <w:rsid w:val="00FD1E19"/>
    <w:rsid w:val="00FD2510"/>
    <w:rsid w:val="00FD2FBD"/>
    <w:rsid w:val="00FD3DAD"/>
    <w:rsid w:val="00FD4833"/>
    <w:rsid w:val="00FD4E1F"/>
    <w:rsid w:val="00FD6718"/>
    <w:rsid w:val="00FD68CA"/>
    <w:rsid w:val="00FD6EB2"/>
    <w:rsid w:val="00FD702C"/>
    <w:rsid w:val="00FE0510"/>
    <w:rsid w:val="00FE148A"/>
    <w:rsid w:val="00FE3550"/>
    <w:rsid w:val="00FE5F00"/>
    <w:rsid w:val="00FE5FAA"/>
    <w:rsid w:val="00FE7CBC"/>
    <w:rsid w:val="00FF3FD9"/>
    <w:rsid w:val="00FF4115"/>
    <w:rsid w:val="00FF477C"/>
    <w:rsid w:val="00FF4BB5"/>
    <w:rsid w:val="00FF5BED"/>
    <w:rsid w:val="00FF5FDD"/>
    <w:rsid w:val="00FF6089"/>
    <w:rsid w:val="00FF64AF"/>
    <w:rsid w:val="00FF7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/>
    <w:lsdException w:name="heading 6" w:semiHidden="0" w:uiPriority="0" w:unhideWhenUsed="0" w:qFormat="1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semiHidden="0" w:uiPriority="0" w:unhideWhenUsed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uiPriority="0"/>
    <w:lsdException w:name="Body Text 2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6">
    <w:name w:val="Normal"/>
    <w:qFormat/>
    <w:rsid w:val="004516E3"/>
    <w:pPr>
      <w:adjustRightInd w:val="0"/>
      <w:spacing w:line="280" w:lineRule="atLeast"/>
      <w:jc w:val="both"/>
      <w:textAlignment w:val="baseline"/>
    </w:pPr>
    <w:rPr>
      <w:rFonts w:eastAsia="맑은 고딕"/>
    </w:rPr>
  </w:style>
  <w:style w:type="paragraph" w:styleId="1">
    <w:name w:val="heading 1"/>
    <w:aliases w:val="제목1"/>
    <w:basedOn w:val="a6"/>
    <w:next w:val="-4"/>
    <w:qFormat/>
    <w:rsid w:val="00560440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ascii="맑은 고딕" w:hAnsi="맑은 고딕"/>
      <w:b/>
      <w:kern w:val="28"/>
      <w:sz w:val="32"/>
      <w:szCs w:val="24"/>
    </w:rPr>
  </w:style>
  <w:style w:type="paragraph" w:styleId="2">
    <w:name w:val="heading 2"/>
    <w:aliases w:val="제목2"/>
    <w:basedOn w:val="a6"/>
    <w:next w:val="-4"/>
    <w:link w:val="2Char"/>
    <w:autoRedefine/>
    <w:qFormat/>
    <w:rsid w:val="00560440"/>
    <w:pPr>
      <w:keepNext/>
      <w:keepLines/>
      <w:numPr>
        <w:ilvl w:val="1"/>
        <w:numId w:val="1"/>
      </w:numPr>
      <w:overflowPunct w:val="0"/>
      <w:autoSpaceDE w:val="0"/>
      <w:autoSpaceDN w:val="0"/>
      <w:spacing w:before="240" w:after="120" w:line="240" w:lineRule="auto"/>
      <w:ind w:rightChars="100" w:right="200"/>
      <w:jc w:val="left"/>
      <w:outlineLvl w:val="1"/>
    </w:pPr>
    <w:rPr>
      <w:rFonts w:ascii="맑은 고딕" w:hAnsi="맑은 고딕"/>
      <w:b/>
      <w:sz w:val="28"/>
    </w:rPr>
  </w:style>
  <w:style w:type="paragraph" w:styleId="3">
    <w:name w:val="heading 3"/>
    <w:aliases w:val="제목3"/>
    <w:basedOn w:val="a6"/>
    <w:next w:val="-4"/>
    <w:link w:val="3Char"/>
    <w:autoRedefine/>
    <w:qFormat/>
    <w:rsid w:val="00DF7E86"/>
    <w:pPr>
      <w:keepNext/>
      <w:widowControl w:val="0"/>
      <w:numPr>
        <w:ilvl w:val="2"/>
        <w:numId w:val="1"/>
      </w:numPr>
      <w:spacing w:before="240" w:after="240" w:line="240" w:lineRule="atLeast"/>
      <w:jc w:val="left"/>
      <w:outlineLvl w:val="2"/>
    </w:pPr>
    <w:rPr>
      <w:rFonts w:ascii="맑은 고딕" w:hAnsi="맑은 고딕"/>
      <w:b/>
      <w:sz w:val="24"/>
    </w:rPr>
  </w:style>
  <w:style w:type="paragraph" w:styleId="4">
    <w:name w:val="heading 4"/>
    <w:aliases w:val="제목4"/>
    <w:basedOn w:val="a6"/>
    <w:next w:val="-4"/>
    <w:link w:val="4Char"/>
    <w:autoRedefine/>
    <w:qFormat/>
    <w:rsid w:val="00AA662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ind w:rightChars="100" w:right="100"/>
      <w:jc w:val="left"/>
      <w:outlineLvl w:val="3"/>
    </w:pPr>
    <w:rPr>
      <w:rFonts w:ascii="맑은 고딕" w:hAnsi="맑은 고딕" w:cs="맑은 고딕"/>
      <w:b/>
      <w:sz w:val="22"/>
    </w:rPr>
  </w:style>
  <w:style w:type="paragraph" w:styleId="5">
    <w:name w:val="heading 5"/>
    <w:aliases w:val="L5,가),제목5,h5,H5,가) 제목,제목 5수정"/>
    <w:basedOn w:val="a6"/>
    <w:rsid w:val="00FA03D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6"/>
    <w:next w:val="-4"/>
    <w:qFormat/>
    <w:rsid w:val="00E557BF"/>
    <w:pPr>
      <w:keepNext/>
      <w:widowControl w:val="0"/>
      <w:numPr>
        <w:ilvl w:val="5"/>
        <w:numId w:val="1"/>
      </w:numPr>
      <w:wordWrap w:val="0"/>
      <w:outlineLvl w:val="5"/>
    </w:pPr>
    <w:rPr>
      <w:sz w:val="22"/>
    </w:rPr>
  </w:style>
  <w:style w:type="paragraph" w:styleId="7">
    <w:name w:val="heading 7"/>
    <w:aliases w:val="7"/>
    <w:basedOn w:val="a6"/>
    <w:rsid w:val="00FA03D5"/>
    <w:pPr>
      <w:keepNext/>
      <w:widowControl w:val="0"/>
      <w:numPr>
        <w:ilvl w:val="6"/>
        <w:numId w:val="1"/>
      </w:numPr>
      <w:wordWrap w:val="0"/>
      <w:outlineLvl w:val="6"/>
    </w:pPr>
    <w:rPr>
      <w:rFonts w:ascii="굴림체"/>
    </w:rPr>
  </w:style>
  <w:style w:type="paragraph" w:styleId="8">
    <w:name w:val="heading 8"/>
    <w:aliases w:val="8"/>
    <w:basedOn w:val="a7"/>
    <w:next w:val="10"/>
    <w:link w:val="8Char"/>
    <w:rsid w:val="00C55123"/>
    <w:pPr>
      <w:keepNext/>
      <w:widowControl w:val="0"/>
      <w:numPr>
        <w:ilvl w:val="7"/>
        <w:numId w:val="1"/>
      </w:numPr>
      <w:wordWrap w:val="0"/>
      <w:ind w:leftChars="0"/>
      <w:jc w:val="left"/>
      <w:outlineLvl w:val="7"/>
    </w:pPr>
    <w:rPr>
      <w:rFonts w:ascii="굴림체"/>
    </w:rPr>
  </w:style>
  <w:style w:type="paragraph" w:styleId="9">
    <w:name w:val="heading 9"/>
    <w:aliases w:val="9,Level 9,Prelim"/>
    <w:basedOn w:val="a6"/>
    <w:rsid w:val="00FA03D5"/>
    <w:pPr>
      <w:keepNext/>
      <w:widowControl w:val="0"/>
      <w:numPr>
        <w:ilvl w:val="8"/>
        <w:numId w:val="1"/>
      </w:numPr>
      <w:wordWrap w:val="0"/>
      <w:outlineLvl w:val="8"/>
    </w:pPr>
    <w:rPr>
      <w:rFonts w:ascii="굴림체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-4">
    <w:name w:val="본문-텍스트"/>
    <w:basedOn w:val="a6"/>
    <w:rsid w:val="001603DB"/>
    <w:rPr>
      <w:rFonts w:ascii="맑은 고딕" w:hAnsi="맑은 고딕"/>
    </w:rPr>
  </w:style>
  <w:style w:type="character" w:styleId="ab">
    <w:name w:val="Hyperlink"/>
    <w:basedOn w:val="a8"/>
    <w:uiPriority w:val="99"/>
    <w:rsid w:val="00FA03D5"/>
    <w:rPr>
      <w:color w:val="0000FF"/>
      <w:u w:val="single"/>
    </w:rPr>
  </w:style>
  <w:style w:type="character" w:styleId="ac">
    <w:name w:val="page number"/>
    <w:basedOn w:val="a8"/>
    <w:semiHidden/>
    <w:rsid w:val="00FA03D5"/>
  </w:style>
  <w:style w:type="paragraph" w:styleId="13">
    <w:name w:val="toc 1"/>
    <w:basedOn w:val="a6"/>
    <w:next w:val="a6"/>
    <w:uiPriority w:val="39"/>
    <w:qFormat/>
    <w:rsid w:val="0063462C"/>
    <w:pPr>
      <w:tabs>
        <w:tab w:val="right" w:leader="dot" w:pos="9240"/>
      </w:tabs>
      <w:spacing w:before="120"/>
      <w:ind w:leftChars="50" w:left="50"/>
      <w:jc w:val="left"/>
    </w:pPr>
    <w:rPr>
      <w:rFonts w:hAnsi="Arial"/>
      <w:b/>
      <w:caps/>
      <w:sz w:val="24"/>
    </w:rPr>
  </w:style>
  <w:style w:type="paragraph" w:styleId="21">
    <w:name w:val="toc 2"/>
    <w:basedOn w:val="a6"/>
    <w:next w:val="a6"/>
    <w:uiPriority w:val="39"/>
    <w:qFormat/>
    <w:rsid w:val="0063462C"/>
    <w:pPr>
      <w:tabs>
        <w:tab w:val="right" w:leader="dot" w:pos="9240"/>
      </w:tabs>
      <w:ind w:leftChars="200" w:left="200"/>
      <w:jc w:val="left"/>
    </w:pPr>
    <w:rPr>
      <w:b/>
      <w:sz w:val="24"/>
    </w:rPr>
  </w:style>
  <w:style w:type="paragraph" w:styleId="30">
    <w:name w:val="toc 3"/>
    <w:basedOn w:val="a6"/>
    <w:next w:val="a6"/>
    <w:autoRedefine/>
    <w:uiPriority w:val="39"/>
    <w:qFormat/>
    <w:rsid w:val="00C55123"/>
    <w:pPr>
      <w:tabs>
        <w:tab w:val="right" w:leader="dot" w:pos="9240"/>
      </w:tabs>
      <w:ind w:leftChars="200" w:left="400"/>
      <w:jc w:val="left"/>
    </w:pPr>
    <w:rPr>
      <w:sz w:val="24"/>
    </w:rPr>
  </w:style>
  <w:style w:type="paragraph" w:customStyle="1" w:styleId="ad">
    <w:name w:val="표머리"/>
    <w:basedOn w:val="a6"/>
    <w:link w:val="Char"/>
    <w:rsid w:val="00FA03D5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6"/>
    <w:next w:val="a6"/>
    <w:autoRedefine/>
    <w:uiPriority w:val="39"/>
    <w:rsid w:val="00095D33"/>
    <w:pPr>
      <w:tabs>
        <w:tab w:val="right" w:leader="dot" w:pos="9240"/>
      </w:tabs>
      <w:adjustRightInd/>
      <w:ind w:leftChars="100" w:left="404" w:rightChars="100" w:right="100" w:firstLineChars="200" w:firstLine="440"/>
    </w:pPr>
    <w:rPr>
      <w:sz w:val="22"/>
    </w:rPr>
  </w:style>
  <w:style w:type="paragraph" w:styleId="ae">
    <w:name w:val="table of figures"/>
    <w:basedOn w:val="a6"/>
    <w:uiPriority w:val="99"/>
    <w:rsid w:val="00FA03D5"/>
    <w:pPr>
      <w:tabs>
        <w:tab w:val="right" w:leader="dot" w:pos="9240"/>
      </w:tabs>
      <w:ind w:left="850" w:hanging="850"/>
    </w:pPr>
  </w:style>
  <w:style w:type="paragraph" w:styleId="af">
    <w:name w:val="caption"/>
    <w:basedOn w:val="a6"/>
    <w:next w:val="a6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2">
    <w:name w:val="부록2"/>
    <w:basedOn w:val="a6"/>
    <w:rsid w:val="00FA03D5"/>
    <w:pPr>
      <w:spacing w:before="240" w:after="240"/>
      <w:outlineLvl w:val="1"/>
    </w:pPr>
    <w:rPr>
      <w:b/>
      <w:sz w:val="24"/>
    </w:rPr>
  </w:style>
  <w:style w:type="paragraph" w:customStyle="1" w:styleId="31">
    <w:name w:val="부록3"/>
    <w:basedOn w:val="a6"/>
    <w:rsid w:val="00FA03D5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6"/>
    <w:next w:val="a6"/>
    <w:autoRedefine/>
    <w:uiPriority w:val="39"/>
    <w:rsid w:val="00FA03D5"/>
    <w:pPr>
      <w:ind w:leftChars="800" w:left="800"/>
    </w:pPr>
  </w:style>
  <w:style w:type="paragraph" w:styleId="60">
    <w:name w:val="toc 6"/>
    <w:basedOn w:val="a6"/>
    <w:next w:val="a6"/>
    <w:autoRedefine/>
    <w:uiPriority w:val="39"/>
    <w:rsid w:val="00FA03D5"/>
    <w:pPr>
      <w:ind w:leftChars="1000" w:left="2125"/>
    </w:pPr>
  </w:style>
  <w:style w:type="paragraph" w:styleId="70">
    <w:name w:val="toc 7"/>
    <w:basedOn w:val="a6"/>
    <w:next w:val="a6"/>
    <w:autoRedefine/>
    <w:uiPriority w:val="39"/>
    <w:rsid w:val="00FA03D5"/>
    <w:pPr>
      <w:ind w:leftChars="1200" w:left="2550"/>
    </w:pPr>
  </w:style>
  <w:style w:type="paragraph" w:styleId="80">
    <w:name w:val="toc 8"/>
    <w:basedOn w:val="a6"/>
    <w:next w:val="a6"/>
    <w:autoRedefine/>
    <w:uiPriority w:val="39"/>
    <w:rsid w:val="00FA03D5"/>
    <w:pPr>
      <w:ind w:leftChars="1400" w:left="2975"/>
    </w:pPr>
  </w:style>
  <w:style w:type="paragraph" w:styleId="90">
    <w:name w:val="toc 9"/>
    <w:basedOn w:val="a6"/>
    <w:next w:val="a6"/>
    <w:autoRedefine/>
    <w:uiPriority w:val="39"/>
    <w:rsid w:val="00FA03D5"/>
    <w:pPr>
      <w:ind w:leftChars="1600" w:left="3400"/>
    </w:pPr>
  </w:style>
  <w:style w:type="paragraph" w:styleId="af0">
    <w:name w:val="No Spacing"/>
    <w:link w:val="Char0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1">
    <w:name w:val="footnote text"/>
    <w:basedOn w:val="a6"/>
    <w:semiHidden/>
    <w:rsid w:val="00FA03D5"/>
    <w:pPr>
      <w:snapToGrid w:val="0"/>
      <w:jc w:val="left"/>
    </w:pPr>
  </w:style>
  <w:style w:type="character" w:styleId="af2">
    <w:name w:val="footnote reference"/>
    <w:basedOn w:val="a8"/>
    <w:semiHidden/>
    <w:rsid w:val="00FA03D5"/>
    <w:rPr>
      <w:vertAlign w:val="superscript"/>
    </w:rPr>
  </w:style>
  <w:style w:type="paragraph" w:styleId="af3">
    <w:name w:val="Document Map"/>
    <w:basedOn w:val="a6"/>
    <w:semiHidden/>
    <w:rsid w:val="00FA03D5"/>
    <w:pPr>
      <w:shd w:val="clear" w:color="auto" w:fill="000080"/>
    </w:pPr>
    <w:rPr>
      <w:rFonts w:ascii="Arial" w:eastAsia="돋움" w:hAnsi="Arial"/>
    </w:rPr>
  </w:style>
  <w:style w:type="paragraph" w:styleId="af4">
    <w:name w:val="Body Text"/>
    <w:basedOn w:val="a6"/>
    <w:semiHidden/>
    <w:rsid w:val="00FA03D5"/>
    <w:pPr>
      <w:spacing w:after="180"/>
    </w:pPr>
  </w:style>
  <w:style w:type="character" w:customStyle="1" w:styleId="Char0">
    <w:name w:val="간격 없음 Char"/>
    <w:basedOn w:val="a8"/>
    <w:link w:val="af0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6"/>
    <w:rsid w:val="00FA03D5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6"/>
    <w:link w:val="--Char"/>
    <w:autoRedefine/>
    <w:rsid w:val="00776B1F"/>
    <w:pPr>
      <w:jc w:val="center"/>
    </w:pPr>
    <w:rPr>
      <w:rFonts w:ascii="맑은 고딕" w:hAnsi="맑은 고딕"/>
      <w:b/>
      <w:bCs/>
      <w:sz w:val="36"/>
    </w:rPr>
  </w:style>
  <w:style w:type="paragraph" w:styleId="af5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6"/>
    <w:rsid w:val="00FA03D5"/>
    <w:pPr>
      <w:tabs>
        <w:tab w:val="center" w:pos="4252"/>
        <w:tab w:val="right" w:pos="8504"/>
      </w:tabs>
      <w:snapToGrid w:val="0"/>
    </w:pPr>
  </w:style>
  <w:style w:type="paragraph" w:customStyle="1" w:styleId="af6">
    <w:name w:val="표내부"/>
    <w:basedOn w:val="a6"/>
    <w:rsid w:val="00FA03D5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</w:rPr>
  </w:style>
  <w:style w:type="paragraph" w:styleId="af7">
    <w:name w:val="footer"/>
    <w:basedOn w:val="a6"/>
    <w:link w:val="Char1"/>
    <w:uiPriority w:val="99"/>
    <w:rsid w:val="00FA03D5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8">
    <w:name w:val="Balloon Text"/>
    <w:basedOn w:val="a6"/>
    <w:link w:val="Char2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9">
    <w:name w:val="List Bullet"/>
    <w:basedOn w:val="a6"/>
    <w:autoRedefine/>
    <w:semiHidden/>
    <w:rsid w:val="00FA03D5"/>
    <w:pPr>
      <w:widowControl w:val="0"/>
      <w:tabs>
        <w:tab w:val="num" w:pos="1304"/>
      </w:tabs>
      <w:wordWrap w:val="0"/>
      <w:adjustRightInd/>
      <w:spacing w:line="240" w:lineRule="auto"/>
      <w:ind w:left="1304" w:hanging="425"/>
      <w:textAlignment w:val="auto"/>
    </w:pPr>
    <w:rPr>
      <w:kern w:val="2"/>
    </w:rPr>
  </w:style>
  <w:style w:type="paragraph" w:customStyle="1" w:styleId="Char3">
    <w:name w:val="표내부 Char"/>
    <w:basedOn w:val="a6"/>
    <w:rsid w:val="00FA03D5"/>
    <w:pPr>
      <w:spacing w:line="360" w:lineRule="atLeast"/>
      <w:jc w:val="left"/>
    </w:pPr>
  </w:style>
  <w:style w:type="paragraph" w:customStyle="1" w:styleId="afa">
    <w:name w:val="글머리"/>
    <w:basedOn w:val="af9"/>
    <w:rsid w:val="00FA03D5"/>
    <w:pPr>
      <w:tabs>
        <w:tab w:val="clear" w:pos="1304"/>
      </w:tabs>
      <w:ind w:left="0" w:firstLine="0"/>
    </w:pPr>
    <w:rPr>
      <w:rFonts w:hAnsi="바탕체"/>
    </w:rPr>
  </w:style>
  <w:style w:type="paragraph" w:customStyle="1" w:styleId="afb">
    <w:name w:val="질문"/>
    <w:basedOn w:val="a6"/>
    <w:rsid w:val="00FA03D5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</w:rPr>
  </w:style>
  <w:style w:type="paragraph" w:customStyle="1" w:styleId="-10">
    <w:name w:val="본문-1)"/>
    <w:aliases w:val="2),3)"/>
    <w:basedOn w:val="afa"/>
    <w:rsid w:val="00FA03D5"/>
    <w:pPr>
      <w:numPr>
        <w:numId w:val="18"/>
      </w:numPr>
    </w:pPr>
    <w:rPr>
      <w:rFonts w:hAnsi="Times New Roman"/>
    </w:rPr>
  </w:style>
  <w:style w:type="character" w:customStyle="1" w:styleId="Char2">
    <w:name w:val="풍선 도움말 텍스트 Char"/>
    <w:basedOn w:val="a8"/>
    <w:link w:val="af8"/>
    <w:uiPriority w:val="99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6"/>
    <w:rsid w:val="00FA03D5"/>
    <w:pPr>
      <w:numPr>
        <w:numId w:val="3"/>
      </w:numPr>
    </w:pPr>
  </w:style>
  <w:style w:type="paragraph" w:customStyle="1" w:styleId="-3">
    <w:name w:val="본문-글머리표②"/>
    <w:basedOn w:val="-"/>
    <w:rsid w:val="00FA03D5"/>
    <w:pPr>
      <w:numPr>
        <w:numId w:val="4"/>
      </w:numPr>
    </w:pPr>
  </w:style>
  <w:style w:type="paragraph" w:customStyle="1" w:styleId="-0">
    <w:name w:val="본문-글머리표③"/>
    <w:basedOn w:val="-3"/>
    <w:rsid w:val="00FA03D5"/>
    <w:pPr>
      <w:numPr>
        <w:numId w:val="2"/>
      </w:numPr>
    </w:pPr>
  </w:style>
  <w:style w:type="paragraph" w:customStyle="1" w:styleId="a1">
    <w:name w:val="들여쓴 글머리표①"/>
    <w:basedOn w:val="-10"/>
    <w:rsid w:val="00FA03D5"/>
    <w:pPr>
      <w:numPr>
        <w:numId w:val="5"/>
      </w:numPr>
    </w:pPr>
  </w:style>
  <w:style w:type="paragraph" w:customStyle="1" w:styleId="a0">
    <w:name w:val="들여쓴 글머리표②"/>
    <w:basedOn w:val="a1"/>
    <w:rsid w:val="00FA03D5"/>
    <w:pPr>
      <w:numPr>
        <w:numId w:val="6"/>
      </w:numPr>
    </w:pPr>
  </w:style>
  <w:style w:type="paragraph" w:customStyle="1" w:styleId="a4">
    <w:name w:val="들여쓴 글머리표③"/>
    <w:basedOn w:val="a0"/>
    <w:rsid w:val="00FA03D5"/>
    <w:pPr>
      <w:numPr>
        <w:numId w:val="7"/>
      </w:numPr>
    </w:pPr>
  </w:style>
  <w:style w:type="paragraph" w:customStyle="1" w:styleId="a5">
    <w:name w:val="표내부 글머리표①"/>
    <w:basedOn w:val="a6"/>
    <w:rsid w:val="00FA03D5"/>
    <w:pPr>
      <w:numPr>
        <w:numId w:val="8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2">
    <w:name w:val="표내부 글머리표②"/>
    <w:basedOn w:val="a5"/>
    <w:rsid w:val="00FA03D5"/>
    <w:pPr>
      <w:numPr>
        <w:numId w:val="9"/>
      </w:numPr>
    </w:pPr>
  </w:style>
  <w:style w:type="paragraph" w:customStyle="1" w:styleId="a3">
    <w:name w:val="표내부 글머리표③"/>
    <w:basedOn w:val="a2"/>
    <w:rsid w:val="00FA03D5"/>
    <w:pPr>
      <w:numPr>
        <w:numId w:val="10"/>
      </w:numPr>
    </w:pPr>
  </w:style>
  <w:style w:type="table" w:styleId="afc">
    <w:name w:val="Table Grid"/>
    <w:basedOn w:val="a9"/>
    <w:uiPriority w:val="59"/>
    <w:rsid w:val="007A66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">
    <w:name w:val="Text"/>
    <w:basedOn w:val="a6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</w:rPr>
  </w:style>
  <w:style w:type="paragraph" w:customStyle="1" w:styleId="PE1">
    <w:name w:val="PE 제목1"/>
    <w:basedOn w:val="1"/>
    <w:next w:val="a6"/>
    <w:rsid w:val="004877F8"/>
    <w:pPr>
      <w:keepNext w:val="0"/>
      <w:keepLines/>
      <w:widowControl/>
      <w:numPr>
        <w:numId w:val="11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6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4"/>
    <w:link w:val="1Char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lang w:val="en-GB"/>
    </w:rPr>
  </w:style>
  <w:style w:type="character" w:customStyle="1" w:styleId="Char1">
    <w:name w:val="바닥글 Char"/>
    <w:basedOn w:val="a8"/>
    <w:link w:val="af7"/>
    <w:uiPriority w:val="99"/>
    <w:rsid w:val="009052F6"/>
    <w:rPr>
      <w:rFonts w:eastAsia="굴림체"/>
      <w:sz w:val="18"/>
    </w:rPr>
  </w:style>
  <w:style w:type="paragraph" w:customStyle="1" w:styleId="blankpage">
    <w:name w:val="blank page"/>
    <w:basedOn w:val="a6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</w:rPr>
  </w:style>
  <w:style w:type="paragraph" w:styleId="afd">
    <w:name w:val="Body Text Indent"/>
    <w:basedOn w:val="a6"/>
    <w:link w:val="Char4"/>
    <w:uiPriority w:val="99"/>
    <w:unhideWhenUsed/>
    <w:rsid w:val="0021104D"/>
    <w:pPr>
      <w:spacing w:after="180"/>
      <w:ind w:leftChars="400" w:left="851"/>
    </w:pPr>
  </w:style>
  <w:style w:type="character" w:customStyle="1" w:styleId="Char4">
    <w:name w:val="본문 들여쓰기 Char"/>
    <w:basedOn w:val="a8"/>
    <w:link w:val="afd"/>
    <w:uiPriority w:val="99"/>
    <w:semiHidden/>
    <w:rsid w:val="0021104D"/>
    <w:rPr>
      <w:rFonts w:eastAsia="굴림체"/>
      <w:sz w:val="22"/>
    </w:rPr>
  </w:style>
  <w:style w:type="paragraph" w:styleId="23">
    <w:name w:val="Body Text First Indent 2"/>
    <w:basedOn w:val="afd"/>
    <w:link w:val="2Char0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</w:rPr>
  </w:style>
  <w:style w:type="character" w:customStyle="1" w:styleId="2Char0">
    <w:name w:val="본문 첫 줄 들여쓰기 2 Char"/>
    <w:basedOn w:val="Char4"/>
    <w:link w:val="23"/>
    <w:rsid w:val="0021104D"/>
    <w:rPr>
      <w:rFonts w:ascii="Book Antiqua" w:eastAsia="굴림체" w:hAnsi="Book Antiqua"/>
      <w:sz w:val="22"/>
    </w:rPr>
  </w:style>
  <w:style w:type="paragraph" w:customStyle="1" w:styleId="24">
    <w:name w:val="본문2"/>
    <w:basedOn w:val="a6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customStyle="1" w:styleId="TableText">
    <w:name w:val="Table Text"/>
    <w:basedOn w:val="a6"/>
    <w:rsid w:val="00D42C54"/>
    <w:pPr>
      <w:overflowPunct w:val="0"/>
      <w:autoSpaceDE w:val="0"/>
      <w:autoSpaceDN w:val="0"/>
      <w:spacing w:after="60" w:line="240" w:lineRule="auto"/>
      <w:jc w:val="left"/>
    </w:pPr>
    <w:rPr>
      <w:rFonts w:ascii="Book Antiqua" w:eastAsia="바탕체" w:hAnsi="Book Antiqua"/>
    </w:rPr>
  </w:style>
  <w:style w:type="paragraph" w:customStyle="1" w:styleId="11">
    <w:name w:val="스타일1"/>
    <w:basedOn w:val="a6"/>
    <w:rsid w:val="0079282B"/>
    <w:pPr>
      <w:numPr>
        <w:numId w:val="12"/>
      </w:numPr>
      <w:spacing w:before="240" w:after="240"/>
      <w:ind w:left="403" w:hanging="403"/>
    </w:pPr>
    <w:rPr>
      <w:rFonts w:ascii="맑은 고딕" w:hAnsi="맑은 고딕"/>
      <w:b/>
      <w:szCs w:val="24"/>
    </w:rPr>
  </w:style>
  <w:style w:type="paragraph" w:styleId="25">
    <w:name w:val="Body Text 2"/>
    <w:basedOn w:val="a6"/>
    <w:link w:val="2Char1"/>
    <w:unhideWhenUsed/>
    <w:rsid w:val="00DB7EE1"/>
    <w:pPr>
      <w:spacing w:after="180" w:line="480" w:lineRule="auto"/>
    </w:pPr>
  </w:style>
  <w:style w:type="character" w:customStyle="1" w:styleId="2Char1">
    <w:name w:val="본문 2 Char"/>
    <w:basedOn w:val="a8"/>
    <w:link w:val="25"/>
    <w:uiPriority w:val="99"/>
    <w:semiHidden/>
    <w:rsid w:val="00DB7EE1"/>
    <w:rPr>
      <w:rFonts w:eastAsia="맑은 고딕"/>
      <w:sz w:val="22"/>
    </w:rPr>
  </w:style>
  <w:style w:type="paragraph" w:styleId="TOC">
    <w:name w:val="TOC Heading"/>
    <w:basedOn w:val="1"/>
    <w:next w:val="a6"/>
    <w:uiPriority w:val="39"/>
    <w:qFormat/>
    <w:rsid w:val="00D778CD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b w:val="0"/>
      <w:bCs/>
      <w:color w:val="365F91"/>
      <w:kern w:val="0"/>
      <w:szCs w:val="28"/>
    </w:rPr>
  </w:style>
  <w:style w:type="character" w:styleId="afe">
    <w:name w:val="annotation reference"/>
    <w:basedOn w:val="a8"/>
    <w:semiHidden/>
    <w:rsid w:val="0026037E"/>
    <w:rPr>
      <w:sz w:val="18"/>
      <w:szCs w:val="18"/>
    </w:rPr>
  </w:style>
  <w:style w:type="paragraph" w:styleId="aff">
    <w:name w:val="annotation text"/>
    <w:basedOn w:val="a6"/>
    <w:link w:val="Char5"/>
    <w:semiHidden/>
    <w:rsid w:val="0026037E"/>
    <w:pPr>
      <w:widowControl w:val="0"/>
      <w:adjustRightInd/>
      <w:spacing w:line="240" w:lineRule="atLeast"/>
      <w:jc w:val="left"/>
      <w:textAlignment w:val="auto"/>
    </w:pPr>
    <w:rPr>
      <w:rFonts w:eastAsia="바탕"/>
      <w:lang w:eastAsia="en-US"/>
    </w:rPr>
  </w:style>
  <w:style w:type="character" w:customStyle="1" w:styleId="Char5">
    <w:name w:val="메모 텍스트 Char"/>
    <w:basedOn w:val="a8"/>
    <w:link w:val="aff"/>
    <w:semiHidden/>
    <w:rsid w:val="0026037E"/>
    <w:rPr>
      <w:rFonts w:eastAsia="바탕"/>
      <w:lang w:eastAsia="en-US"/>
    </w:rPr>
  </w:style>
  <w:style w:type="paragraph" w:customStyle="1" w:styleId="CBD1">
    <w:name w:val="CBD 제목 1"/>
    <w:basedOn w:val="1"/>
    <w:next w:val="a6"/>
    <w:rsid w:val="0026037E"/>
    <w:pPr>
      <w:keepLines/>
      <w:numPr>
        <w:numId w:val="0"/>
      </w:numPr>
      <w:tabs>
        <w:tab w:val="num" w:pos="0"/>
      </w:tabs>
      <w:spacing w:after="0" w:line="260" w:lineRule="atLeast"/>
      <w:ind w:left="794" w:hanging="794"/>
      <w:jc w:val="left"/>
      <w:textAlignment w:val="auto"/>
    </w:pPr>
    <w:rPr>
      <w:rFonts w:ascii="Arial" w:eastAsia="굴림"/>
      <w:kern w:val="2"/>
      <w:szCs w:val="28"/>
      <w:lang w:val="en-GB"/>
    </w:rPr>
  </w:style>
  <w:style w:type="paragraph" w:customStyle="1" w:styleId="CBD2">
    <w:name w:val="CBD 제목 2"/>
    <w:basedOn w:val="2"/>
    <w:next w:val="a6"/>
    <w:rsid w:val="0026037E"/>
    <w:pPr>
      <w:numPr>
        <w:ilvl w:val="0"/>
        <w:numId w:val="0"/>
      </w:numPr>
      <w:tabs>
        <w:tab w:val="num" w:pos="0"/>
      </w:tabs>
      <w:spacing w:after="240"/>
      <w:ind w:left="1117" w:hanging="397"/>
    </w:pPr>
    <w:rPr>
      <w:rFonts w:ascii="Arial" w:eastAsia="굴림" w:hAnsi="Arial"/>
      <w:szCs w:val="24"/>
    </w:rPr>
  </w:style>
  <w:style w:type="paragraph" w:customStyle="1" w:styleId="Indent">
    <w:name w:val="Indent"/>
    <w:basedOn w:val="a6"/>
    <w:rsid w:val="00ED252D"/>
    <w:pPr>
      <w:keepNext/>
      <w:overflowPunct w:val="0"/>
      <w:autoSpaceDE w:val="0"/>
      <w:autoSpaceDN w:val="0"/>
      <w:spacing w:before="120" w:line="240" w:lineRule="auto"/>
      <w:ind w:left="720"/>
      <w:jc w:val="left"/>
    </w:pPr>
    <w:rPr>
      <w:rFonts w:ascii="Book Antiqua" w:eastAsia="바탕체" w:hAnsi="Book Antiqua"/>
    </w:rPr>
  </w:style>
  <w:style w:type="paragraph" w:customStyle="1" w:styleId="Indent2">
    <w:name w:val="Indent2"/>
    <w:basedOn w:val="a6"/>
    <w:rsid w:val="00252CE4"/>
    <w:pPr>
      <w:overflowPunct w:val="0"/>
      <w:autoSpaceDE w:val="0"/>
      <w:autoSpaceDN w:val="0"/>
      <w:spacing w:before="120" w:line="240" w:lineRule="auto"/>
      <w:ind w:left="1440"/>
      <w:jc w:val="left"/>
    </w:pPr>
    <w:rPr>
      <w:rFonts w:ascii="Book Antiqua" w:eastAsia="바탕체" w:hAnsi="Book Antiqua"/>
      <w:color w:val="000000"/>
    </w:rPr>
  </w:style>
  <w:style w:type="paragraph" w:customStyle="1" w:styleId="CBD10">
    <w:name w:val="CBD 제목 1 본문"/>
    <w:basedOn w:val="a6"/>
    <w:rsid w:val="00252CE4"/>
    <w:pPr>
      <w:tabs>
        <w:tab w:val="left" w:pos="3240"/>
      </w:tabs>
      <w:overflowPunct w:val="0"/>
      <w:autoSpaceDE w:val="0"/>
      <w:autoSpaceDN w:val="0"/>
      <w:spacing w:line="240" w:lineRule="auto"/>
      <w:ind w:left="397"/>
      <w:jc w:val="left"/>
    </w:pPr>
    <w:rPr>
      <w:rFonts w:ascii="Arial" w:eastAsia="굴림" w:hAnsi="Arial"/>
    </w:rPr>
  </w:style>
  <w:style w:type="paragraph" w:customStyle="1" w:styleId="a">
    <w:name w:val="중제목"/>
    <w:basedOn w:val="a6"/>
    <w:next w:val="a6"/>
    <w:rsid w:val="00574398"/>
    <w:pPr>
      <w:numPr>
        <w:numId w:val="13"/>
      </w:numPr>
      <w:tabs>
        <w:tab w:val="left" w:pos="1134"/>
      </w:tabs>
      <w:overflowPunct w:val="0"/>
      <w:spacing w:line="260" w:lineRule="atLeast"/>
      <w:ind w:left="720" w:hanging="720"/>
      <w:jc w:val="left"/>
    </w:pPr>
    <w:rPr>
      <w:rFonts w:ascii="Arial" w:eastAsia="돋움체" w:hAnsi="Book Antiqua"/>
      <w:sz w:val="32"/>
    </w:rPr>
  </w:style>
  <w:style w:type="paragraph" w:customStyle="1" w:styleId="-5">
    <w:name w:val="기본흐름 - 표준"/>
    <w:basedOn w:val="a6"/>
    <w:rsid w:val="00B76B8D"/>
    <w:pPr>
      <w:widowControl w:val="0"/>
      <w:wordWrap w:val="0"/>
      <w:autoSpaceDE w:val="0"/>
      <w:autoSpaceDN w:val="0"/>
      <w:adjustRightInd/>
      <w:spacing w:line="240" w:lineRule="auto"/>
      <w:ind w:left="5" w:hangingChars="3" w:hanging="5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IF-1">
    <w:name w:val="기본흐름 IF - 단계1"/>
    <w:basedOn w:val="a6"/>
    <w:link w:val="IF-1Char"/>
    <w:rsid w:val="00B76B8D"/>
    <w:pPr>
      <w:widowControl w:val="0"/>
      <w:wordWrap w:val="0"/>
      <w:adjustRightInd/>
      <w:spacing w:line="240" w:lineRule="auto"/>
      <w:ind w:left="250" w:hangingChars="139" w:hanging="250"/>
      <w:textAlignment w:val="auto"/>
    </w:pPr>
    <w:rPr>
      <w:rFonts w:ascii="Tahoma" w:eastAsia="굴림" w:hAnsi="Tahoma" w:cs="굴림"/>
      <w:kern w:val="2"/>
      <w:sz w:val="18"/>
      <w:szCs w:val="18"/>
    </w:rPr>
  </w:style>
  <w:style w:type="paragraph" w:customStyle="1" w:styleId="-1">
    <w:name w:val="기본흐름-단계1"/>
    <w:link w:val="-1Char"/>
    <w:rsid w:val="00B76B8D"/>
    <w:pPr>
      <w:numPr>
        <w:numId w:val="14"/>
      </w:numPr>
    </w:pPr>
    <w:rPr>
      <w:rFonts w:ascii="Tahoma" w:eastAsia="굴림" w:hAnsi="Tahoma" w:cs="굴림"/>
      <w:bCs/>
      <w:kern w:val="2"/>
      <w:sz w:val="18"/>
      <w:szCs w:val="18"/>
    </w:rPr>
  </w:style>
  <w:style w:type="paragraph" w:customStyle="1" w:styleId="-2">
    <w:name w:val="기본흐름-단계2"/>
    <w:basedOn w:val="-1"/>
    <w:rsid w:val="00B76B8D"/>
    <w:pPr>
      <w:widowControl w:val="0"/>
      <w:numPr>
        <w:ilvl w:val="1"/>
      </w:numPr>
      <w:tabs>
        <w:tab w:val="num" w:pos="992"/>
        <w:tab w:val="num" w:pos="1200"/>
      </w:tabs>
      <w:wordWrap w:val="0"/>
      <w:autoSpaceDE w:val="0"/>
      <w:autoSpaceDN w:val="0"/>
      <w:ind w:left="851" w:hanging="425"/>
      <w:jc w:val="both"/>
    </w:pPr>
  </w:style>
  <w:style w:type="character" w:customStyle="1" w:styleId="-1Char">
    <w:name w:val="기본흐름-단계1 Char"/>
    <w:basedOn w:val="a8"/>
    <w:link w:val="-1"/>
    <w:rsid w:val="00B76B8D"/>
    <w:rPr>
      <w:rFonts w:ascii="Tahoma" w:eastAsia="굴림" w:hAnsi="Tahoma" w:cs="굴림"/>
      <w:bCs/>
      <w:kern w:val="2"/>
      <w:sz w:val="18"/>
      <w:szCs w:val="18"/>
    </w:rPr>
  </w:style>
  <w:style w:type="character" w:customStyle="1" w:styleId="IF-1Char">
    <w:name w:val="기본흐름 IF - 단계1 Char"/>
    <w:basedOn w:val="a8"/>
    <w:link w:val="IF-1"/>
    <w:rsid w:val="00B76B8D"/>
    <w:rPr>
      <w:rFonts w:ascii="Tahoma" w:eastAsia="굴림" w:hAnsi="Tahoma" w:cs="굴림"/>
      <w:kern w:val="2"/>
      <w:sz w:val="18"/>
      <w:szCs w:val="18"/>
    </w:rPr>
  </w:style>
  <w:style w:type="character" w:customStyle="1" w:styleId="2Char">
    <w:name w:val="제목 2 Char"/>
    <w:aliases w:val="제목2 Char"/>
    <w:basedOn w:val="a8"/>
    <w:link w:val="2"/>
    <w:rsid w:val="00560440"/>
    <w:rPr>
      <w:rFonts w:ascii="맑은 고딕" w:eastAsia="맑은 고딕" w:hAnsi="맑은 고딕"/>
      <w:b/>
      <w:sz w:val="28"/>
    </w:rPr>
  </w:style>
  <w:style w:type="paragraph" w:styleId="aff0">
    <w:name w:val="Title"/>
    <w:basedOn w:val="a6"/>
    <w:next w:val="a6"/>
    <w:link w:val="Char6"/>
    <w:uiPriority w:val="10"/>
    <w:qFormat/>
    <w:rsid w:val="00D52322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6">
    <w:name w:val="제목 Char"/>
    <w:basedOn w:val="a8"/>
    <w:link w:val="aff0"/>
    <w:uiPriority w:val="10"/>
    <w:rsid w:val="00D52322"/>
    <w:rPr>
      <w:rFonts w:ascii="맑은 고딕" w:eastAsia="돋움" w:hAnsi="맑은 고딕" w:cs="Times New Roman"/>
      <w:b/>
      <w:bCs/>
      <w:sz w:val="32"/>
      <w:szCs w:val="32"/>
    </w:rPr>
  </w:style>
  <w:style w:type="paragraph" w:styleId="aff1">
    <w:name w:val="List Paragraph"/>
    <w:basedOn w:val="a6"/>
    <w:rsid w:val="00D52322"/>
    <w:pPr>
      <w:ind w:leftChars="400" w:left="800"/>
    </w:pPr>
    <w:rPr>
      <w:sz w:val="22"/>
    </w:rPr>
  </w:style>
  <w:style w:type="paragraph" w:customStyle="1" w:styleId="Indent4">
    <w:name w:val="Indent4"/>
    <w:basedOn w:val="a6"/>
    <w:rsid w:val="00D52322"/>
    <w:pPr>
      <w:overflowPunct w:val="0"/>
      <w:autoSpaceDE w:val="0"/>
      <w:autoSpaceDN w:val="0"/>
      <w:spacing w:before="120" w:line="240" w:lineRule="auto"/>
      <w:ind w:left="2520"/>
      <w:jc w:val="left"/>
    </w:pPr>
    <w:rPr>
      <w:rFonts w:ascii="Book Antiqua" w:eastAsia="바탕체" w:hAnsi="Book Antiqua"/>
      <w:color w:val="000000"/>
    </w:rPr>
  </w:style>
  <w:style w:type="paragraph" w:customStyle="1" w:styleId="aff2">
    <w:name w:val="본문내용"/>
    <w:basedOn w:val="a6"/>
    <w:autoRedefine/>
    <w:rsid w:val="00D52322"/>
    <w:pPr>
      <w:widowControl w:val="0"/>
      <w:autoSpaceDE w:val="0"/>
      <w:autoSpaceDN w:val="0"/>
      <w:adjustRightInd/>
      <w:spacing w:line="240" w:lineRule="auto"/>
      <w:ind w:rightChars="-55" w:right="-110"/>
      <w:jc w:val="left"/>
      <w:textAlignment w:val="auto"/>
    </w:pPr>
    <w:rPr>
      <w:rFonts w:ascii="굴림" w:eastAsia="굴림" w:hAnsi="굴림" w:cs="Arial"/>
      <w:kern w:val="2"/>
    </w:rPr>
  </w:style>
  <w:style w:type="paragraph" w:customStyle="1" w:styleId="16">
    <w:name w:val="1 본문"/>
    <w:basedOn w:val="23"/>
    <w:rsid w:val="00D52322"/>
    <w:pPr>
      <w:ind w:left="800" w:firstLineChars="0" w:firstLine="0"/>
    </w:pPr>
  </w:style>
  <w:style w:type="paragraph" w:customStyle="1" w:styleId="12">
    <w:name w:val="유형1"/>
    <w:basedOn w:val="a6"/>
    <w:rsid w:val="00D52322"/>
    <w:pPr>
      <w:numPr>
        <w:ilvl w:val="1"/>
        <w:numId w:val="15"/>
      </w:numPr>
      <w:overflowPunct w:val="0"/>
      <w:autoSpaceDE w:val="0"/>
      <w:autoSpaceDN w:val="0"/>
      <w:spacing w:before="120" w:line="240" w:lineRule="auto"/>
      <w:jc w:val="left"/>
    </w:pPr>
    <w:rPr>
      <w:rFonts w:eastAsia="굴림"/>
    </w:rPr>
  </w:style>
  <w:style w:type="paragraph" w:customStyle="1" w:styleId="Indent3">
    <w:name w:val="Indent3"/>
    <w:basedOn w:val="a6"/>
    <w:rsid w:val="00D52322"/>
    <w:pPr>
      <w:overflowPunct w:val="0"/>
      <w:autoSpaceDE w:val="0"/>
      <w:autoSpaceDN w:val="0"/>
      <w:spacing w:before="120" w:line="240" w:lineRule="auto"/>
      <w:ind w:left="2160"/>
      <w:jc w:val="left"/>
    </w:pPr>
    <w:rPr>
      <w:rFonts w:ascii="Book Antiqua" w:eastAsia="바탕체" w:hAnsi="Book Antiqua"/>
    </w:rPr>
  </w:style>
  <w:style w:type="paragraph" w:customStyle="1" w:styleId="aff3">
    <w:name w:val="바탕글"/>
    <w:rsid w:val="00D52322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/>
      <w:color w:val="000000"/>
    </w:rPr>
  </w:style>
  <w:style w:type="character" w:styleId="aff4">
    <w:name w:val="Strong"/>
    <w:basedOn w:val="a8"/>
    <w:rsid w:val="00D52322"/>
    <w:rPr>
      <w:b/>
      <w:bCs/>
    </w:rPr>
  </w:style>
  <w:style w:type="paragraph" w:customStyle="1" w:styleId="aff5">
    <w:name w:val="본문 가이드"/>
    <w:basedOn w:val="a6"/>
    <w:rsid w:val="00D52322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i/>
      <w:iCs/>
      <w:color w:val="0000FF"/>
      <w:kern w:val="2"/>
      <w:szCs w:val="24"/>
    </w:rPr>
  </w:style>
  <w:style w:type="paragraph" w:customStyle="1" w:styleId="aff6">
    <w:name w:val="코드 소스"/>
    <w:basedOn w:val="a6"/>
    <w:rsid w:val="00D52322"/>
    <w:pPr>
      <w:widowControl w:val="0"/>
      <w:wordWrap w:val="0"/>
      <w:autoSpaceDE w:val="0"/>
      <w:autoSpaceDN w:val="0"/>
      <w:adjustRightInd/>
      <w:snapToGrid w:val="0"/>
      <w:spacing w:line="240" w:lineRule="atLeast"/>
      <w:jc w:val="left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customStyle="1" w:styleId="aff7">
    <w:name w:val="표준내용"/>
    <w:basedOn w:val="a6"/>
    <w:rsid w:val="00D52322"/>
    <w:pPr>
      <w:overflowPunct w:val="0"/>
      <w:autoSpaceDE w:val="0"/>
      <w:autoSpaceDN w:val="0"/>
      <w:spacing w:line="240" w:lineRule="auto"/>
      <w:ind w:left="709"/>
      <w:jc w:val="left"/>
    </w:pPr>
    <w:rPr>
      <w:rFonts w:ascii="Book Antiqua" w:eastAsia="바탕체" w:hAnsi="Book Antiqua"/>
    </w:rPr>
  </w:style>
  <w:style w:type="paragraph" w:customStyle="1" w:styleId="20">
    <w:name w:val="자료 나열 2"/>
    <w:basedOn w:val="a6"/>
    <w:rsid w:val="00D52322"/>
    <w:pPr>
      <w:widowControl w:val="0"/>
      <w:numPr>
        <w:numId w:val="16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customStyle="1" w:styleId="10">
    <w:name w:val="자료 나열 1"/>
    <w:basedOn w:val="a6"/>
    <w:rsid w:val="00D52322"/>
    <w:pPr>
      <w:widowControl w:val="0"/>
      <w:numPr>
        <w:numId w:val="17"/>
      </w:numPr>
      <w:wordWrap w:val="0"/>
      <w:autoSpaceDE w:val="0"/>
      <w:autoSpaceDN w:val="0"/>
      <w:adjustRightInd/>
      <w:spacing w:line="240" w:lineRule="auto"/>
      <w:textAlignment w:val="auto"/>
    </w:pPr>
    <w:rPr>
      <w:rFonts w:eastAsia="굴림"/>
      <w:kern w:val="2"/>
      <w:szCs w:val="24"/>
    </w:rPr>
  </w:style>
  <w:style w:type="paragraph" w:styleId="aff8">
    <w:name w:val="Normal (Web)"/>
    <w:basedOn w:val="a6"/>
    <w:uiPriority w:val="99"/>
    <w:unhideWhenUsed/>
    <w:rsid w:val="00D52322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syntax">
    <w:name w:val="syntax"/>
    <w:basedOn w:val="a6"/>
    <w:rsid w:val="005C55C5"/>
    <w:pPr>
      <w:adjustRightInd/>
      <w:spacing w:before="120" w:after="120" w:line="240" w:lineRule="atLeast"/>
      <w:jc w:val="left"/>
      <w:textAlignment w:val="auto"/>
    </w:pPr>
    <w:rPr>
      <w:rFonts w:ascii="Courier New" w:eastAsia="Times New Roman" w:hAnsi="Courier New"/>
      <w:sz w:val="22"/>
      <w:lang w:eastAsia="en-US"/>
    </w:rPr>
  </w:style>
  <w:style w:type="paragraph" w:customStyle="1" w:styleId="17">
    <w:name w:val="1.표제목"/>
    <w:basedOn w:val="a6"/>
    <w:rsid w:val="00EB410C"/>
    <w:pPr>
      <w:keepNext/>
      <w:numPr>
        <w:ilvl w:val="12"/>
      </w:numPr>
      <w:overflowPunct w:val="0"/>
      <w:autoSpaceDE w:val="0"/>
      <w:autoSpaceDN w:val="0"/>
      <w:snapToGrid w:val="0"/>
      <w:spacing w:before="100" w:beforeAutospacing="1" w:after="100" w:afterAutospacing="1" w:line="240" w:lineRule="auto"/>
      <w:jc w:val="center"/>
    </w:pPr>
    <w:rPr>
      <w:rFonts w:ascii="바탕" w:eastAsia="바탕" w:hAnsi="바탕"/>
      <w:b/>
      <w:kern w:val="2"/>
    </w:rPr>
  </w:style>
  <w:style w:type="character" w:customStyle="1" w:styleId="exam">
    <w:name w:val="exam"/>
    <w:basedOn w:val="a8"/>
    <w:rsid w:val="004F3222"/>
  </w:style>
  <w:style w:type="character" w:customStyle="1" w:styleId="3Char">
    <w:name w:val="제목 3 Char"/>
    <w:aliases w:val="제목3 Char"/>
    <w:basedOn w:val="a8"/>
    <w:link w:val="3"/>
    <w:rsid w:val="00DF7E86"/>
    <w:rPr>
      <w:rFonts w:ascii="맑은 고딕" w:eastAsia="맑은 고딕" w:hAnsi="맑은 고딕"/>
      <w:b/>
      <w:sz w:val="24"/>
    </w:rPr>
  </w:style>
  <w:style w:type="character" w:customStyle="1" w:styleId="3Ctrl3Char">
    <w:name w:val="본수준3_Ctrl+3 Char"/>
    <w:basedOn w:val="a8"/>
    <w:link w:val="3Ctrl3"/>
    <w:rsid w:val="00710DA3"/>
    <w:rPr>
      <w:rFonts w:ascii="바탕체" w:hAnsi="바탕체" w:cs="Arial"/>
      <w:b/>
      <w:bCs/>
      <w:kern w:val="2"/>
      <w:sz w:val="22"/>
      <w:szCs w:val="22"/>
      <w:shd w:val="clear" w:color="auto" w:fill="DDE5E2"/>
    </w:rPr>
  </w:style>
  <w:style w:type="paragraph" w:customStyle="1" w:styleId="3Ctrl3">
    <w:name w:val="본수준3_Ctrl+3"/>
    <w:basedOn w:val="a6"/>
    <w:next w:val="15"/>
    <w:link w:val="3Ctrl3Char"/>
    <w:rsid w:val="00710DA3"/>
    <w:pPr>
      <w:widowControl w:val="0"/>
      <w:shd w:val="clear" w:color="auto" w:fill="DDE5E2"/>
      <w:tabs>
        <w:tab w:val="num" w:pos="1069"/>
      </w:tabs>
      <w:wordWrap w:val="0"/>
      <w:autoSpaceDE w:val="0"/>
      <w:autoSpaceDN w:val="0"/>
      <w:snapToGrid w:val="0"/>
      <w:spacing w:before="120" w:after="240" w:line="240" w:lineRule="auto"/>
      <w:ind w:left="1069" w:hanging="709"/>
      <w:outlineLvl w:val="2"/>
    </w:pPr>
    <w:rPr>
      <w:rFonts w:ascii="바탕체" w:eastAsia="바탕체" w:hAnsi="바탕체" w:cs="Arial"/>
      <w:b/>
      <w:bCs/>
      <w:kern w:val="2"/>
      <w:sz w:val="22"/>
      <w:szCs w:val="22"/>
    </w:rPr>
  </w:style>
  <w:style w:type="character" w:customStyle="1" w:styleId="1Char">
    <w:name w:val="본문1 Char"/>
    <w:basedOn w:val="a8"/>
    <w:link w:val="15"/>
    <w:rsid w:val="00710DA3"/>
    <w:rPr>
      <w:rFonts w:ascii="Arial" w:eastAsia="HY그래픽M" w:hAnsi="Arial" w:cs="Arial"/>
      <w:bCs/>
      <w:lang w:val="en-GB"/>
    </w:rPr>
  </w:style>
  <w:style w:type="paragraph" w:customStyle="1" w:styleId="aff9">
    <w:name w:val="스타일 그림 목차"/>
    <w:basedOn w:val="ae"/>
    <w:rsid w:val="00460285"/>
    <w:pPr>
      <w:widowControl w:val="0"/>
      <w:tabs>
        <w:tab w:val="clear" w:pos="9240"/>
      </w:tabs>
      <w:wordWrap w:val="0"/>
      <w:autoSpaceDE w:val="0"/>
      <w:autoSpaceDN w:val="0"/>
      <w:snapToGrid w:val="0"/>
      <w:spacing w:line="300" w:lineRule="auto"/>
      <w:ind w:left="1200" w:hanging="400"/>
    </w:pPr>
    <w:rPr>
      <w:rFonts w:eastAsia="바탕체"/>
      <w:b/>
      <w:kern w:val="2"/>
      <w:sz w:val="22"/>
    </w:rPr>
  </w:style>
  <w:style w:type="character" w:customStyle="1" w:styleId="4Char">
    <w:name w:val="제목 4 Char"/>
    <w:aliases w:val="제목4 Char"/>
    <w:basedOn w:val="a8"/>
    <w:link w:val="4"/>
    <w:rsid w:val="00AA6625"/>
    <w:rPr>
      <w:rFonts w:ascii="맑은 고딕" w:eastAsia="맑은 고딕" w:hAnsi="맑은 고딕" w:cs="맑은 고딕"/>
      <w:b/>
      <w:sz w:val="22"/>
    </w:rPr>
  </w:style>
  <w:style w:type="character" w:customStyle="1" w:styleId="8Char">
    <w:name w:val="제목 8 Char"/>
    <w:aliases w:val="8 Char"/>
    <w:basedOn w:val="a8"/>
    <w:link w:val="8"/>
    <w:rsid w:val="00C55123"/>
    <w:rPr>
      <w:rFonts w:ascii="굴림체" w:eastAsia="맑은 고딕"/>
    </w:rPr>
  </w:style>
  <w:style w:type="paragraph" w:styleId="affa">
    <w:name w:val="Date"/>
    <w:basedOn w:val="a6"/>
    <w:next w:val="a6"/>
    <w:link w:val="Char7"/>
    <w:uiPriority w:val="99"/>
    <w:semiHidden/>
    <w:unhideWhenUsed/>
    <w:rsid w:val="00997791"/>
  </w:style>
  <w:style w:type="character" w:customStyle="1" w:styleId="Char7">
    <w:name w:val="날짜 Char"/>
    <w:basedOn w:val="a8"/>
    <w:link w:val="affa"/>
    <w:uiPriority w:val="99"/>
    <w:semiHidden/>
    <w:rsid w:val="00997791"/>
    <w:rPr>
      <w:rFonts w:eastAsia="맑은 고딕"/>
    </w:rPr>
  </w:style>
  <w:style w:type="paragraph" w:customStyle="1" w:styleId="122pt">
    <w:name w:val="스타일 제목 1 + 22 pt"/>
    <w:basedOn w:val="1"/>
    <w:link w:val="122ptChar"/>
    <w:rsid w:val="00E41F13"/>
    <w:pPr>
      <w:widowControl/>
      <w:numPr>
        <w:numId w:val="0"/>
      </w:numPr>
      <w:wordWrap/>
      <w:adjustRightInd/>
      <w:spacing w:after="120" w:line="240" w:lineRule="auto"/>
      <w:ind w:left="900" w:hangingChars="225" w:hanging="900"/>
      <w:jc w:val="left"/>
      <w:textAlignment w:val="auto"/>
    </w:pPr>
    <w:rPr>
      <w:rFonts w:ascii="Arial Black" w:eastAsia="굴림" w:hAnsi="Arial Black"/>
      <w:color w:val="808080"/>
      <w:spacing w:val="-25"/>
      <w:sz w:val="44"/>
      <w:szCs w:val="20"/>
      <w:lang w:eastAsia="en-US"/>
    </w:rPr>
  </w:style>
  <w:style w:type="character" w:customStyle="1" w:styleId="122ptChar">
    <w:name w:val="스타일 제목 1 + 22 pt Char"/>
    <w:basedOn w:val="a8"/>
    <w:link w:val="122pt"/>
    <w:rsid w:val="00E41F13"/>
    <w:rPr>
      <w:rFonts w:ascii="Arial Black" w:eastAsia="굴림" w:hAnsi="Arial Black"/>
      <w:b/>
      <w:color w:val="808080"/>
      <w:spacing w:val="-25"/>
      <w:kern w:val="28"/>
      <w:sz w:val="44"/>
      <w:lang w:eastAsia="en-US"/>
    </w:rPr>
  </w:style>
  <w:style w:type="paragraph" w:customStyle="1" w:styleId="affb">
    <w:name w:val="표제목"/>
    <w:basedOn w:val="ad"/>
    <w:link w:val="Char8"/>
    <w:qFormat/>
    <w:rsid w:val="00776B1F"/>
    <w:pPr>
      <w:jc w:val="left"/>
    </w:pPr>
  </w:style>
  <w:style w:type="paragraph" w:styleId="a7">
    <w:name w:val="Normal Indent"/>
    <w:basedOn w:val="a6"/>
    <w:uiPriority w:val="99"/>
    <w:semiHidden/>
    <w:unhideWhenUsed/>
    <w:rsid w:val="00C55123"/>
    <w:pPr>
      <w:ind w:leftChars="400" w:left="800"/>
    </w:pPr>
  </w:style>
  <w:style w:type="paragraph" w:customStyle="1" w:styleId="-6">
    <w:name w:val="그림-표"/>
    <w:basedOn w:val="--"/>
    <w:next w:val="16"/>
    <w:link w:val="-Char"/>
    <w:rsid w:val="00030528"/>
    <w:pPr>
      <w:spacing w:after="100" w:afterAutospacing="1"/>
    </w:pPr>
    <w:rPr>
      <w:b w:val="0"/>
      <w:sz w:val="20"/>
    </w:rPr>
  </w:style>
  <w:style w:type="character" w:customStyle="1" w:styleId="Char">
    <w:name w:val="표머리 Char"/>
    <w:basedOn w:val="a8"/>
    <w:link w:val="ad"/>
    <w:rsid w:val="00776B1F"/>
    <w:rPr>
      <w:rFonts w:ascii="굴림체" w:eastAsia="굴림체"/>
      <w:b/>
    </w:rPr>
  </w:style>
  <w:style w:type="character" w:customStyle="1" w:styleId="Char8">
    <w:name w:val="표제목 Char"/>
    <w:basedOn w:val="Char"/>
    <w:link w:val="affb"/>
    <w:rsid w:val="00776B1F"/>
    <w:rPr>
      <w:rFonts w:ascii="굴림체" w:eastAsia="굴림체"/>
      <w:b/>
    </w:rPr>
  </w:style>
  <w:style w:type="character" w:customStyle="1" w:styleId="--Char">
    <w:name w:val="목차-표-그림 Char"/>
    <w:basedOn w:val="a8"/>
    <w:link w:val="--"/>
    <w:rsid w:val="00776B1F"/>
    <w:rPr>
      <w:rFonts w:ascii="맑은 고딕" w:eastAsia="맑은 고딕" w:hAnsi="맑은 고딕"/>
      <w:b/>
      <w:bCs/>
      <w:sz w:val="36"/>
    </w:rPr>
  </w:style>
  <w:style w:type="character" w:customStyle="1" w:styleId="-Char">
    <w:name w:val="그림-표 Char"/>
    <w:basedOn w:val="--Char"/>
    <w:link w:val="-6"/>
    <w:rsid w:val="00030528"/>
    <w:rPr>
      <w:rFonts w:ascii="맑은 고딕" w:eastAsia="맑은 고딕" w:hAnsi="맑은 고딕"/>
      <w:b/>
      <w:bCs/>
      <w:sz w:val="36"/>
    </w:rPr>
  </w:style>
  <w:style w:type="character" w:styleId="affc">
    <w:name w:val="Placeholder Text"/>
    <w:basedOn w:val="a8"/>
    <w:uiPriority w:val="99"/>
    <w:semiHidden/>
    <w:rsid w:val="00A029B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pPr>
      <w:widowControl w:val="0"/>
      <w:wordWrap w:val="0"/>
      <w:autoSpaceDE w:val="0"/>
      <w:autoSpaceDN w:val="0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1250">
              <w:marLeft w:val="-2928"/>
              <w:marRight w:val="0"/>
              <w:marTop w:val="48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5400">
                  <w:marLeft w:val="2928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90167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8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FFDD88"/>
                            <w:left w:val="single" w:sz="6" w:space="4" w:color="FFDD88"/>
                            <w:bottom w:val="single" w:sz="6" w:space="4" w:color="FFDD88"/>
                            <w:right w:val="single" w:sz="6" w:space="4" w:color="FFDD8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7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49067">
                      <w:marLeft w:val="0"/>
                      <w:marRight w:val="0"/>
                      <w:marTop w:val="135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57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3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1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19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2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4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hyperlink" Target="http://www.eglobalsys.co.kr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F07CFB-584F-402B-AC30-493F51A61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공공표준서식-템플릿-세로.dot</Template>
  <TotalTime>13605</TotalTime>
  <Pages>20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테스트관련문서</vt:lpstr>
    </vt:vector>
  </TitlesOfParts>
  <Company>Alox</Company>
  <LinksUpToDate>false</LinksUpToDate>
  <CharactersWithSpaces>9162</CharactersWithSpaces>
  <SharedDoc>false</SharedDoc>
  <HLinks>
    <vt:vector size="762" baseType="variant">
      <vt:variant>
        <vt:i4>1114171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_Toc259793975</vt:lpwstr>
      </vt:variant>
      <vt:variant>
        <vt:i4>1114171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_Toc259793974</vt:lpwstr>
      </vt:variant>
      <vt:variant>
        <vt:i4>1114171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_Toc259793973</vt:lpwstr>
      </vt:variant>
      <vt:variant>
        <vt:i4>1114171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_Toc259793972</vt:lpwstr>
      </vt:variant>
      <vt:variant>
        <vt:i4>1114171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_Toc259793971</vt:lpwstr>
      </vt:variant>
      <vt:variant>
        <vt:i4>1114171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_Toc259793970</vt:lpwstr>
      </vt:variant>
      <vt:variant>
        <vt:i4>1048635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_Toc259793969</vt:lpwstr>
      </vt:variant>
      <vt:variant>
        <vt:i4>1048635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_Toc259793968</vt:lpwstr>
      </vt:variant>
      <vt:variant>
        <vt:i4>1048635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_Toc259793967</vt:lpwstr>
      </vt:variant>
      <vt:variant>
        <vt:i4>1048635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_Toc259793966</vt:lpwstr>
      </vt:variant>
      <vt:variant>
        <vt:i4>1048635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_Toc259793965</vt:lpwstr>
      </vt:variant>
      <vt:variant>
        <vt:i4>1048635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_Toc259793964</vt:lpwstr>
      </vt:variant>
      <vt:variant>
        <vt:i4>1048635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_Toc259793963</vt:lpwstr>
      </vt:variant>
      <vt:variant>
        <vt:i4>1048635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_Toc259793962</vt:lpwstr>
      </vt:variant>
      <vt:variant>
        <vt:i4>1048635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_Toc259793961</vt:lpwstr>
      </vt:variant>
      <vt:variant>
        <vt:i4>1048635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_Toc259793960</vt:lpwstr>
      </vt:variant>
      <vt:variant>
        <vt:i4>1245243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_Toc259793959</vt:lpwstr>
      </vt:variant>
      <vt:variant>
        <vt:i4>1245243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_Toc259793958</vt:lpwstr>
      </vt:variant>
      <vt:variant>
        <vt:i4>1245243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_Toc259793957</vt:lpwstr>
      </vt:variant>
      <vt:variant>
        <vt:i4>1245243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_Toc259793956</vt:lpwstr>
      </vt:variant>
      <vt:variant>
        <vt:i4>1245243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_Toc259793955</vt:lpwstr>
      </vt:variant>
      <vt:variant>
        <vt:i4>1245243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_Toc259793954</vt:lpwstr>
      </vt:variant>
      <vt:variant>
        <vt:i4>1245243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_Toc259793953</vt:lpwstr>
      </vt:variant>
      <vt:variant>
        <vt:i4>1245243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_Toc259793952</vt:lpwstr>
      </vt:variant>
      <vt:variant>
        <vt:i4>1245243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_Toc259793951</vt:lpwstr>
      </vt:variant>
      <vt:variant>
        <vt:i4>1245243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_Toc259793950</vt:lpwstr>
      </vt:variant>
      <vt:variant>
        <vt:i4>1179707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_Toc259793949</vt:lpwstr>
      </vt:variant>
      <vt:variant>
        <vt:i4>1179707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_Toc259793948</vt:lpwstr>
      </vt:variant>
      <vt:variant>
        <vt:i4>1179707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_Toc259793947</vt:lpwstr>
      </vt:variant>
      <vt:variant>
        <vt:i4>1179707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_Toc259793946</vt:lpwstr>
      </vt:variant>
      <vt:variant>
        <vt:i4>1179707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_Toc259793945</vt:lpwstr>
      </vt:variant>
      <vt:variant>
        <vt:i4>1179707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_Toc259793944</vt:lpwstr>
      </vt:variant>
      <vt:variant>
        <vt:i4>1179707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_Toc259793943</vt:lpwstr>
      </vt:variant>
      <vt:variant>
        <vt:i4>1179707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_Toc259793942</vt:lpwstr>
      </vt:variant>
      <vt:variant>
        <vt:i4>1179707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_Toc259793941</vt:lpwstr>
      </vt:variant>
      <vt:variant>
        <vt:i4>1179707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_Toc259793940</vt:lpwstr>
      </vt:variant>
      <vt:variant>
        <vt:i4>1376315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_Toc259793939</vt:lpwstr>
      </vt:variant>
      <vt:variant>
        <vt:i4>1376315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_Toc259793938</vt:lpwstr>
      </vt:variant>
      <vt:variant>
        <vt:i4>1376315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_Toc259793937</vt:lpwstr>
      </vt:variant>
      <vt:variant>
        <vt:i4>1376315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_Toc259793936</vt:lpwstr>
      </vt:variant>
      <vt:variant>
        <vt:i4>1376315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_Toc259793935</vt:lpwstr>
      </vt:variant>
      <vt:variant>
        <vt:i4>1376315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_Toc259793934</vt:lpwstr>
      </vt:variant>
      <vt:variant>
        <vt:i4>1376315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_Toc259793933</vt:lpwstr>
      </vt:variant>
      <vt:variant>
        <vt:i4>1376315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_Toc259793932</vt:lpwstr>
      </vt:variant>
      <vt:variant>
        <vt:i4>1376315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_Toc259793931</vt:lpwstr>
      </vt:variant>
      <vt:variant>
        <vt:i4>1376315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_Toc259793930</vt:lpwstr>
      </vt:variant>
      <vt:variant>
        <vt:i4>1310779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_Toc259793929</vt:lpwstr>
      </vt:variant>
      <vt:variant>
        <vt:i4>1310779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_Toc259793928</vt:lpwstr>
      </vt:variant>
      <vt:variant>
        <vt:i4>1310779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_Toc259793927</vt:lpwstr>
      </vt:variant>
      <vt:variant>
        <vt:i4>1310779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_Toc259793926</vt:lpwstr>
      </vt:variant>
      <vt:variant>
        <vt:i4>1310779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_Toc259793925</vt:lpwstr>
      </vt:variant>
      <vt:variant>
        <vt:i4>1310779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_Toc259793924</vt:lpwstr>
      </vt:variant>
      <vt:variant>
        <vt:i4>1310779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_Toc259793923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_Toc259793922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_Toc259793921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_Toc259793920</vt:lpwstr>
      </vt:variant>
      <vt:variant>
        <vt:i4>1507387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_Toc259793919</vt:lpwstr>
      </vt:variant>
      <vt:variant>
        <vt:i4>1507387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_Toc259793918</vt:lpwstr>
      </vt:variant>
      <vt:variant>
        <vt:i4>1507387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_Toc259793917</vt:lpwstr>
      </vt:variant>
      <vt:variant>
        <vt:i4>1507387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_Toc259793916</vt:lpwstr>
      </vt:variant>
      <vt:variant>
        <vt:i4>1507387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_Toc259793915</vt:lpwstr>
      </vt:variant>
      <vt:variant>
        <vt:i4>1507387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_Toc259793914</vt:lpwstr>
      </vt:variant>
      <vt:variant>
        <vt:i4>1507387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_Toc259793913</vt:lpwstr>
      </vt:variant>
      <vt:variant>
        <vt:i4>1507387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_Toc259793912</vt:lpwstr>
      </vt:variant>
      <vt:variant>
        <vt:i4>1507387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_Toc259793911</vt:lpwstr>
      </vt:variant>
      <vt:variant>
        <vt:i4>1507387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_Toc259793910</vt:lpwstr>
      </vt:variant>
      <vt:variant>
        <vt:i4>1441851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_Toc259793909</vt:lpwstr>
      </vt:variant>
      <vt:variant>
        <vt:i4>1441851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_Toc259793908</vt:lpwstr>
      </vt:variant>
      <vt:variant>
        <vt:i4>1441851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_Toc259793907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_Toc259793906</vt:lpwstr>
      </vt:variant>
      <vt:variant>
        <vt:i4>1441851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_Toc259793905</vt:lpwstr>
      </vt:variant>
      <vt:variant>
        <vt:i4>1441851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_Toc259793904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_Toc259793903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_Toc259793902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_Toc259793901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_Toc259793900</vt:lpwstr>
      </vt:variant>
      <vt:variant>
        <vt:i4>2031674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_Toc259793899</vt:lpwstr>
      </vt:variant>
      <vt:variant>
        <vt:i4>2031674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_Toc259793898</vt:lpwstr>
      </vt:variant>
      <vt:variant>
        <vt:i4>2031674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_Toc259793897</vt:lpwstr>
      </vt:variant>
      <vt:variant>
        <vt:i4>2031674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_Toc259793896</vt:lpwstr>
      </vt:variant>
      <vt:variant>
        <vt:i4>2031674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_Toc259793895</vt:lpwstr>
      </vt:variant>
      <vt:variant>
        <vt:i4>2031674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_Toc259793894</vt:lpwstr>
      </vt:variant>
      <vt:variant>
        <vt:i4>2031674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_Toc259793893</vt:lpwstr>
      </vt:variant>
      <vt:variant>
        <vt:i4>2031674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_Toc259793892</vt:lpwstr>
      </vt:variant>
      <vt:variant>
        <vt:i4>2031674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_Toc259793891</vt:lpwstr>
      </vt:variant>
      <vt:variant>
        <vt:i4>2031674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_Toc259793890</vt:lpwstr>
      </vt:variant>
      <vt:variant>
        <vt:i4>1966138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_Toc259793889</vt:lpwstr>
      </vt:variant>
      <vt:variant>
        <vt:i4>1966138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_Toc259793888</vt:lpwstr>
      </vt:variant>
      <vt:variant>
        <vt:i4>1966138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_Toc259793887</vt:lpwstr>
      </vt:variant>
      <vt:variant>
        <vt:i4>1966138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_Toc259793886</vt:lpwstr>
      </vt:variant>
      <vt:variant>
        <vt:i4>1966138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_Toc259793885</vt:lpwstr>
      </vt:variant>
      <vt:variant>
        <vt:i4>1966138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_Toc259793884</vt:lpwstr>
      </vt:variant>
      <vt:variant>
        <vt:i4>1966138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_Toc259793883</vt:lpwstr>
      </vt:variant>
      <vt:variant>
        <vt:i4>1966138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_Toc259793882</vt:lpwstr>
      </vt:variant>
      <vt:variant>
        <vt:i4>1966138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_Toc259793881</vt:lpwstr>
      </vt:variant>
      <vt:variant>
        <vt:i4>1966138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_Toc259793880</vt:lpwstr>
      </vt:variant>
      <vt:variant>
        <vt:i4>1114170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_Toc259793879</vt:lpwstr>
      </vt:variant>
      <vt:variant>
        <vt:i4>1114170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_Toc259793878</vt:lpwstr>
      </vt:variant>
      <vt:variant>
        <vt:i4>1114170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_Toc259793877</vt:lpwstr>
      </vt:variant>
      <vt:variant>
        <vt:i4>1114170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_Toc259793876</vt:lpwstr>
      </vt:variant>
      <vt:variant>
        <vt:i4>1114170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_Toc259793875</vt:lpwstr>
      </vt:variant>
      <vt:variant>
        <vt:i4>1114170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_Toc259793874</vt:lpwstr>
      </vt:variant>
      <vt:variant>
        <vt:i4>1114170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_Toc259793873</vt:lpwstr>
      </vt:variant>
      <vt:variant>
        <vt:i4>1114170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_Toc259793872</vt:lpwstr>
      </vt:variant>
      <vt:variant>
        <vt:i4>1114170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_Toc259793871</vt:lpwstr>
      </vt:variant>
      <vt:variant>
        <vt:i4>1114170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_Toc259793870</vt:lpwstr>
      </vt:variant>
      <vt:variant>
        <vt:i4>1048634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_Toc259793869</vt:lpwstr>
      </vt:variant>
      <vt:variant>
        <vt:i4>1048634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_Toc259793868</vt:lpwstr>
      </vt:variant>
      <vt:variant>
        <vt:i4>1048634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_Toc259793867</vt:lpwstr>
      </vt:variant>
      <vt:variant>
        <vt:i4>1048634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_Toc259793866</vt:lpwstr>
      </vt:variant>
      <vt:variant>
        <vt:i4>1048634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_Toc259793865</vt:lpwstr>
      </vt:variant>
      <vt:variant>
        <vt:i4>1048634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_Toc259793864</vt:lpwstr>
      </vt:variant>
      <vt:variant>
        <vt:i4>1048634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_Toc259793863</vt:lpwstr>
      </vt:variant>
      <vt:variant>
        <vt:i4>1048634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_Toc259793862</vt:lpwstr>
      </vt:variant>
      <vt:variant>
        <vt:i4>1048634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_Toc259793861</vt:lpwstr>
      </vt:variant>
      <vt:variant>
        <vt:i4>1048634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_Toc259793860</vt:lpwstr>
      </vt:variant>
      <vt:variant>
        <vt:i4>1245242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_Toc259793859</vt:lpwstr>
      </vt:variant>
      <vt:variant>
        <vt:i4>1245242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_Toc259793858</vt:lpwstr>
      </vt:variant>
      <vt:variant>
        <vt:i4>1245242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_Toc259793857</vt:lpwstr>
      </vt:variant>
      <vt:variant>
        <vt:i4>1245242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_Toc259793856</vt:lpwstr>
      </vt:variant>
      <vt:variant>
        <vt:i4>1245242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_Toc259793855</vt:lpwstr>
      </vt:variant>
      <vt:variant>
        <vt:i4>1245242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_Toc259793854</vt:lpwstr>
      </vt:variant>
      <vt:variant>
        <vt:i4>1245242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_Toc259793853</vt:lpwstr>
      </vt:variant>
      <vt:variant>
        <vt:i4>1245242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_Toc259793852</vt:lpwstr>
      </vt:variant>
      <vt:variant>
        <vt:i4>1245242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_Toc259793851</vt:lpwstr>
      </vt:variant>
      <vt:variant>
        <vt:i4>1245242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_Toc259793850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_Toc259793849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테스트관련문서</dc:title>
  <dc:subject>문서번호 : XXXXXXX-###</dc:subject>
  <dc:creator>김정민</dc:creator>
  <dc:description>Ver 1.0</dc:description>
  <cp:lastModifiedBy>Windows 사용자</cp:lastModifiedBy>
  <cp:revision>185</cp:revision>
  <cp:lastPrinted>2015-11-24T00:56:00Z</cp:lastPrinted>
  <dcterms:created xsi:type="dcterms:W3CDTF">2015-10-21T01:35:00Z</dcterms:created>
  <dcterms:modified xsi:type="dcterms:W3CDTF">2017-07-07T09:13:00Z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1l9Cd5bZMC5R14CfpUubMeZB44pnTNAR0I_q9xDGz25U</vt:lpwstr>
  </property>
  <property fmtid="{D5CDD505-2E9C-101B-9397-08002B2CF9AE}" pid="4" name="Google.Documents.RevisionId">
    <vt:lpwstr>12035422610732761839</vt:lpwstr>
  </property>
  <property fmtid="{D5CDD505-2E9C-101B-9397-08002B2CF9AE}" pid="5" name="Google.Documents.PreviousRevisionId">
    <vt:lpwstr>07425155035313878729</vt:lpwstr>
  </property>
  <property fmtid="{D5CDD505-2E9C-101B-9397-08002B2CF9AE}" pid="6" name="Google.Documents.PluginVersion">
    <vt:lpwstr>2.0.2662.553</vt:lpwstr>
  </property>
  <property fmtid="{D5CDD505-2E9C-101B-9397-08002B2CF9AE}" pid="7" name="Google.Documents.MergeIncapabilityFlags">
    <vt:i4>0</vt:i4>
  </property>
</Properties>
</file>