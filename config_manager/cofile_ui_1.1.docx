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1F59D4" w:rsidP="004516E3">
      <w:pPr>
        <w:ind w:left="400"/>
        <w:jc w:val="right"/>
        <w:rPr>
          <w:rFonts w:asciiTheme="minorHAnsi" w:eastAsiaTheme="minorHAnsi" w:hAnsiTheme="minorHAnsi"/>
          <w:b/>
          <w:sz w:val="52"/>
          <w:szCs w:val="52"/>
        </w:rPr>
      </w:pPr>
      <w:proofErr w:type="spellStart"/>
      <w:r w:rsidRPr="00C644FA">
        <w:rPr>
          <w:rFonts w:asciiTheme="minorHAnsi" w:eastAsiaTheme="minorHAnsi" w:hAnsiTheme="minorHAnsi" w:hint="eastAsia"/>
          <w:b/>
          <w:sz w:val="52"/>
          <w:szCs w:val="52"/>
        </w:rPr>
        <w:t>CoFile</w:t>
      </w:r>
      <w:proofErr w:type="spellEnd"/>
      <w:r w:rsidRPr="00C644FA">
        <w:rPr>
          <w:rFonts w:asciiTheme="minorHAnsi" w:eastAsiaTheme="minorHAnsi" w:hAnsiTheme="minorHAnsi" w:hint="eastAsia"/>
          <w:b/>
          <w:sz w:val="52"/>
          <w:szCs w:val="52"/>
        </w:rPr>
        <w:t xml:space="preserve"> UI 가이드</w:t>
      </w: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1F59D4" w:rsidP="004516E3">
      <w:pPr>
        <w:ind w:left="400"/>
        <w:jc w:val="right"/>
        <w:rPr>
          <w:rFonts w:asciiTheme="minorHAnsi" w:eastAsiaTheme="minorHAnsi" w:hAnsiTheme="minorHAnsi"/>
          <w:b/>
          <w:sz w:val="44"/>
          <w:szCs w:val="44"/>
        </w:rPr>
      </w:pPr>
      <w:proofErr w:type="spellStart"/>
      <w:r w:rsidRPr="00C644FA">
        <w:rPr>
          <w:rFonts w:asciiTheme="minorHAnsi" w:eastAsiaTheme="minorHAnsi" w:hAnsiTheme="minorHAnsi" w:hint="eastAsia"/>
          <w:b/>
          <w:sz w:val="44"/>
          <w:szCs w:val="44"/>
        </w:rPr>
        <w:t>CubeOne</w:t>
      </w:r>
      <w:proofErr w:type="spellEnd"/>
      <w:r w:rsidRPr="00C644FA">
        <w:rPr>
          <w:rFonts w:asciiTheme="minorHAnsi" w:eastAsiaTheme="minorHAnsi" w:hAnsiTheme="minorHAnsi" w:hint="eastAsia"/>
          <w:b/>
          <w:sz w:val="44"/>
          <w:szCs w:val="44"/>
        </w:rPr>
        <w:t xml:space="preserve"> V2.5</w:t>
      </w: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  <w:sz w:val="32"/>
          <w:szCs w:val="32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  <w:sz w:val="32"/>
          <w:szCs w:val="32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3C3DE8" w:rsidP="004516E3">
      <w:pPr>
        <w:ind w:left="400"/>
        <w:jc w:val="righ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1.1</w:t>
      </w: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  <w:b/>
        </w:rPr>
      </w:pPr>
      <w:r w:rsidRPr="00C644FA">
        <w:rPr>
          <w:rFonts w:asciiTheme="minorHAnsi" w:eastAsiaTheme="minorHAnsi" w:hAnsiTheme="minorHAnsi"/>
          <w:b/>
        </w:rPr>
        <w:t>201</w:t>
      </w:r>
      <w:r w:rsidR="001F59D4" w:rsidRPr="00C644FA">
        <w:rPr>
          <w:rFonts w:asciiTheme="minorHAnsi" w:eastAsiaTheme="minorHAnsi" w:hAnsiTheme="minorHAnsi" w:hint="eastAsia"/>
          <w:b/>
        </w:rPr>
        <w:t>7</w:t>
      </w:r>
      <w:r w:rsidR="001F59D4" w:rsidRPr="00C644FA">
        <w:rPr>
          <w:rFonts w:asciiTheme="minorHAnsi" w:eastAsiaTheme="minorHAnsi" w:hAnsiTheme="minorHAnsi"/>
          <w:b/>
        </w:rPr>
        <w:t>-0</w:t>
      </w:r>
      <w:r w:rsidR="009A46FC">
        <w:rPr>
          <w:rFonts w:asciiTheme="minorHAnsi" w:eastAsiaTheme="minorHAnsi" w:hAnsiTheme="minorHAnsi" w:hint="eastAsia"/>
          <w:b/>
        </w:rPr>
        <w:t>7</w:t>
      </w:r>
      <w:r w:rsidRPr="00C644FA">
        <w:rPr>
          <w:rFonts w:asciiTheme="minorHAnsi" w:eastAsiaTheme="minorHAnsi" w:hAnsiTheme="minorHAnsi"/>
          <w:b/>
        </w:rPr>
        <w:t>-</w:t>
      </w:r>
      <w:r w:rsidR="009A46FC">
        <w:rPr>
          <w:rFonts w:asciiTheme="minorHAnsi" w:eastAsiaTheme="minorHAnsi" w:hAnsiTheme="minorHAnsi" w:hint="eastAsia"/>
          <w:b/>
        </w:rPr>
        <w:t>04</w:t>
      </w:r>
    </w:p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9570"/>
      </w:tblGrid>
      <w:tr w:rsidR="004516E3" w:rsidRPr="00C644FA" w:rsidTr="001E3D89">
        <w:tc>
          <w:tcPr>
            <w:tcW w:w="5000" w:type="pct"/>
          </w:tcPr>
          <w:p w:rsidR="004516E3" w:rsidRPr="00C644FA" w:rsidRDefault="004516E3" w:rsidP="001E3D89">
            <w:pPr>
              <w:pStyle w:val="af0"/>
              <w:jc w:val="right"/>
              <w:rPr>
                <w:rFonts w:asciiTheme="minorHAnsi" w:eastAsiaTheme="minorHAnsi" w:hAnsiTheme="minorHAnsi"/>
              </w:rPr>
            </w:pPr>
          </w:p>
          <w:p w:rsidR="004516E3" w:rsidRPr="00C644FA" w:rsidRDefault="004516E3" w:rsidP="001E3D89">
            <w:pPr>
              <w:pStyle w:val="af0"/>
              <w:jc w:val="right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0520FD9" wp14:editId="6736BB3A">
                  <wp:extent cx="1912620" cy="735965"/>
                  <wp:effectExtent l="0" t="0" r="0" b="0"/>
                  <wp:docPr id="3" name="그림 3" descr="eGlobalsys_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eGlobalsys_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620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16E3" w:rsidRPr="00C644FA" w:rsidRDefault="004516E3" w:rsidP="001E3D89">
            <w:pPr>
              <w:ind w:left="540" w:hanging="540"/>
              <w:jc w:val="right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/>
              </w:rPr>
              <w:t>(주)</w:t>
            </w:r>
            <w:proofErr w:type="spellStart"/>
            <w:r w:rsidRPr="00C644FA">
              <w:rPr>
                <w:rFonts w:asciiTheme="minorHAnsi" w:eastAsiaTheme="minorHAnsi" w:hAnsiTheme="minorHAnsi"/>
              </w:rPr>
              <w:t>이글로벌시스템</w:t>
            </w:r>
            <w:proofErr w:type="spellEnd"/>
            <w:r w:rsidRPr="00C644FA">
              <w:rPr>
                <w:rFonts w:asciiTheme="minorHAnsi" w:eastAsiaTheme="minorHAnsi" w:hAnsiTheme="minorHAnsi" w:hint="eastAsia"/>
              </w:rPr>
              <w:t xml:space="preserve"> </w:t>
            </w:r>
            <w:r w:rsidRPr="00C644FA">
              <w:rPr>
                <w:rFonts w:asciiTheme="minorHAnsi" w:eastAsiaTheme="minorHAnsi" w:hAnsiTheme="minorHAnsi"/>
                <w:color w:val="008080"/>
              </w:rPr>
              <w:t>/</w:t>
            </w:r>
            <w:r w:rsidRPr="00C644FA">
              <w:rPr>
                <w:rFonts w:asciiTheme="minorHAnsi" w:eastAsiaTheme="minorHAnsi" w:hAnsiTheme="minorHAnsi" w:hint="eastAsia"/>
                <w:color w:val="008080"/>
              </w:rPr>
              <w:t xml:space="preserve"> </w:t>
            </w:r>
            <w:proofErr w:type="spellStart"/>
            <w:r w:rsidRPr="00C644FA">
              <w:rPr>
                <w:rFonts w:asciiTheme="minorHAnsi" w:eastAsiaTheme="minorHAnsi" w:hAnsiTheme="minorHAnsi"/>
              </w:rPr>
              <w:t>eGlobal</w:t>
            </w:r>
            <w:proofErr w:type="spellEnd"/>
            <w:r w:rsidRPr="00C644FA">
              <w:rPr>
                <w:rFonts w:asciiTheme="minorHAnsi" w:eastAsiaTheme="minorHAnsi" w:hAnsiTheme="minorHAnsi"/>
              </w:rPr>
              <w:t xml:space="preserve"> Systems Co., Ltd</w:t>
            </w:r>
          </w:p>
          <w:p w:rsidR="004516E3" w:rsidRPr="00C644FA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644FA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644FA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644FA" w:rsidRDefault="004516E3" w:rsidP="001E3D89">
            <w:pPr>
              <w:pStyle w:val="af0"/>
              <w:jc w:val="right"/>
              <w:rPr>
                <w:rFonts w:asciiTheme="minorHAnsi" w:eastAsiaTheme="minorHAnsi" w:hAnsiTheme="minorHAnsi"/>
              </w:rPr>
            </w:pPr>
          </w:p>
          <w:p w:rsidR="004516E3" w:rsidRPr="00C644FA" w:rsidRDefault="004516E3" w:rsidP="001E3D89">
            <w:pPr>
              <w:pStyle w:val="af0"/>
              <w:rPr>
                <w:rFonts w:asciiTheme="minorHAnsi" w:eastAsiaTheme="minorHAnsi" w:hAnsiTheme="minorHAnsi"/>
              </w:rPr>
            </w:pPr>
          </w:p>
        </w:tc>
      </w:tr>
    </w:tbl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  <w:proofErr w:type="gramStart"/>
      <w:r w:rsidRPr="00C644FA">
        <w:rPr>
          <w:rFonts w:asciiTheme="minorHAnsi" w:eastAsiaTheme="minorHAnsi" w:hAnsiTheme="minorHAnsi"/>
        </w:rPr>
        <w:t>Copyright © 20</w:t>
      </w:r>
      <w:r w:rsidR="008B4E1D" w:rsidRPr="00C644FA">
        <w:rPr>
          <w:rFonts w:asciiTheme="minorHAnsi" w:eastAsiaTheme="minorHAnsi" w:hAnsiTheme="minorHAnsi" w:hint="eastAsia"/>
        </w:rPr>
        <w:t>17</w:t>
      </w:r>
      <w:r w:rsidRPr="00C644FA">
        <w:rPr>
          <w:rFonts w:asciiTheme="minorHAnsi" w:eastAsiaTheme="minorHAnsi" w:hAnsiTheme="minorHAnsi"/>
        </w:rPr>
        <w:t>.</w:t>
      </w:r>
      <w:proofErr w:type="gramEnd"/>
      <w:r w:rsidRPr="00C644FA">
        <w:rPr>
          <w:rFonts w:asciiTheme="minorHAnsi" w:eastAsiaTheme="minorHAnsi" w:hAnsiTheme="minorHAnsi"/>
        </w:rPr>
        <w:t xml:space="preserve"> All rights reserved </w:t>
      </w:r>
      <w:proofErr w:type="spellStart"/>
      <w:r w:rsidRPr="00C644FA">
        <w:rPr>
          <w:rFonts w:asciiTheme="minorHAnsi" w:eastAsiaTheme="minorHAnsi" w:hAnsiTheme="minorHAnsi"/>
        </w:rPr>
        <w:t>eGlobal</w:t>
      </w:r>
      <w:proofErr w:type="spellEnd"/>
      <w:r w:rsidRPr="00C644FA">
        <w:rPr>
          <w:rFonts w:asciiTheme="minorHAnsi" w:eastAsiaTheme="minorHAnsi" w:hAnsiTheme="minorHAnsi"/>
        </w:rPr>
        <w:t xml:space="preserve"> Systems Co., ltd.</w:t>
      </w: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</w:p>
    <w:p w:rsidR="004516E3" w:rsidRPr="00C644FA" w:rsidRDefault="001F59D4" w:rsidP="004516E3">
      <w:pPr>
        <w:ind w:left="540" w:hanging="540"/>
        <w:jc w:val="left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 Guide</w:t>
      </w: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/>
        </w:rPr>
        <w:t>CubeOne</w:t>
      </w:r>
      <w:r w:rsidRPr="00C644FA">
        <w:rPr>
          <w:rFonts w:asciiTheme="minorHAnsi" w:eastAsiaTheme="minorHAnsi" w:hAnsiTheme="minorHAnsi"/>
          <w:vertAlign w:val="superscript"/>
        </w:rPr>
        <w:t>TM</w:t>
      </w:r>
      <w:proofErr w:type="spellEnd"/>
      <w:r w:rsidRPr="00C644FA">
        <w:rPr>
          <w:rFonts w:asciiTheme="minorHAnsi" w:eastAsiaTheme="minorHAnsi" w:hAnsiTheme="minorHAnsi"/>
        </w:rPr>
        <w:t xml:space="preserve"> 프로그램의 상표, 본 설명서의 저작권은 ㈜</w:t>
      </w:r>
      <w:proofErr w:type="spellStart"/>
      <w:r w:rsidRPr="00C644FA">
        <w:rPr>
          <w:rFonts w:asciiTheme="minorHAnsi" w:eastAsiaTheme="minorHAnsi" w:hAnsiTheme="minorHAnsi"/>
        </w:rPr>
        <w:t>이글로벌시스템에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r w:rsidRPr="00C644FA">
        <w:rPr>
          <w:rFonts w:asciiTheme="minorHAnsi" w:eastAsiaTheme="minorHAnsi" w:hAnsiTheme="minorHAnsi"/>
        </w:rPr>
        <w:t xml:space="preserve">있습니다. </w:t>
      </w: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 xml:space="preserve">본사의 허락 없이 </w:t>
      </w:r>
      <w:proofErr w:type="spellStart"/>
      <w:r w:rsidRPr="00C644FA">
        <w:rPr>
          <w:rFonts w:asciiTheme="minorHAnsi" w:eastAsiaTheme="minorHAnsi" w:hAnsiTheme="minorHAnsi"/>
        </w:rPr>
        <w:t>CubeOne</w:t>
      </w:r>
      <w:r w:rsidRPr="00C644FA">
        <w:rPr>
          <w:rFonts w:asciiTheme="minorHAnsi" w:eastAsiaTheme="minorHAnsi" w:hAnsiTheme="minorHAnsi"/>
          <w:vertAlign w:val="superscript"/>
        </w:rPr>
        <w:t>TM</w:t>
      </w:r>
      <w:proofErr w:type="spellEnd"/>
      <w:r w:rsidRPr="00C644FA">
        <w:rPr>
          <w:rFonts w:asciiTheme="minorHAnsi" w:eastAsiaTheme="minorHAnsi" w:hAnsiTheme="minorHAnsi"/>
        </w:rPr>
        <w:t xml:space="preserve"> 의 무단 복제, 상표의 무단 사용, 그리고 본 설명서의 일부 혹은</w:t>
      </w:r>
    </w:p>
    <w:p w:rsidR="004516E3" w:rsidRPr="00C644FA" w:rsidRDefault="004516E3" w:rsidP="004516E3">
      <w:pPr>
        <w:jc w:val="left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>전체를 무단 복사, 전재하실 수 없습니다.</w:t>
      </w:r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Style w:val="122ptChar"/>
          <w:rFonts w:asciiTheme="minorHAnsi" w:eastAsiaTheme="minorHAnsi" w:hAnsiTheme="minorHAnsi" w:cs="Arial"/>
          <w:b w:val="0"/>
          <w:bCs/>
          <w:spacing w:val="-3"/>
          <w:lang w:val="ko-KR" w:eastAsia="ko-KR" w:bidi="ko-KR"/>
        </w:rPr>
      </w:pPr>
      <w:r w:rsidRPr="00C644FA">
        <w:rPr>
          <w:rFonts w:asciiTheme="minorHAnsi" w:eastAsiaTheme="minorHAnsi" w:hAnsiTheme="minorHAnsi"/>
        </w:rPr>
        <w:t xml:space="preserve">(주) </w:t>
      </w:r>
      <w:proofErr w:type="spellStart"/>
      <w:r w:rsidRPr="00C644FA">
        <w:rPr>
          <w:rFonts w:asciiTheme="minorHAnsi" w:eastAsiaTheme="minorHAnsi" w:hAnsiTheme="minorHAnsi"/>
        </w:rPr>
        <w:t>이글로벌시스템</w:t>
      </w:r>
      <w:proofErr w:type="spellEnd"/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 xml:space="preserve">서울특별시 강남구 </w:t>
      </w:r>
      <w:proofErr w:type="spellStart"/>
      <w:r w:rsidRPr="00C644FA">
        <w:rPr>
          <w:rFonts w:asciiTheme="minorHAnsi" w:eastAsiaTheme="minorHAnsi" w:hAnsiTheme="minorHAnsi" w:hint="eastAsia"/>
        </w:rPr>
        <w:t>선릉로</w:t>
      </w:r>
      <w:proofErr w:type="spellEnd"/>
      <w:r w:rsidRPr="00C644FA">
        <w:rPr>
          <w:rFonts w:asciiTheme="minorHAnsi" w:eastAsiaTheme="minorHAnsi" w:hAnsiTheme="minorHAnsi" w:hint="eastAsia"/>
        </w:rPr>
        <w:t>93길 54(역삼동) 일환빌딩 9층</w:t>
      </w: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 xml:space="preserve">전화 (02) 6447-6988 • 팩스 (02) 6447-6989 • </w:t>
      </w:r>
      <w:hyperlink r:id="rId10" w:history="1">
        <w:r w:rsidRPr="00C644FA">
          <w:rPr>
            <w:rStyle w:val="ab"/>
            <w:rFonts w:asciiTheme="minorHAnsi" w:eastAsiaTheme="minorHAnsi" w:hAnsiTheme="minorHAnsi" w:cs="Arial"/>
          </w:rPr>
          <w:t>www.eglobalsys.co.kr</w:t>
        </w:r>
      </w:hyperlink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center"/>
        <w:rPr>
          <w:rFonts w:asciiTheme="minorHAnsi" w:eastAsiaTheme="minorHAnsi" w:hAnsiTheme="minorHAnsi"/>
          <w:b/>
          <w:sz w:val="28"/>
        </w:rPr>
      </w:pPr>
    </w:p>
    <w:p w:rsidR="004516E3" w:rsidRPr="00C644FA" w:rsidRDefault="004516E3" w:rsidP="004516E3">
      <w:pPr>
        <w:ind w:left="400"/>
        <w:jc w:val="center"/>
        <w:rPr>
          <w:rFonts w:asciiTheme="minorHAnsi" w:eastAsiaTheme="minorHAnsi" w:hAnsiTheme="minorHAnsi"/>
          <w:b/>
          <w:sz w:val="28"/>
        </w:rPr>
      </w:pPr>
      <w:proofErr w:type="gramStart"/>
      <w:r w:rsidRPr="00C644FA">
        <w:rPr>
          <w:rFonts w:asciiTheme="minorHAnsi" w:eastAsiaTheme="minorHAnsi" w:hAnsiTheme="minorHAnsi"/>
          <w:b/>
          <w:sz w:val="28"/>
        </w:rPr>
        <w:t>제.개정</w:t>
      </w:r>
      <w:proofErr w:type="gramEnd"/>
      <w:r w:rsidRPr="00C644FA">
        <w:rPr>
          <w:rFonts w:asciiTheme="minorHAnsi" w:eastAsiaTheme="minorHAnsi" w:hAnsiTheme="minorHAnsi"/>
          <w:b/>
          <w:sz w:val="28"/>
        </w:rPr>
        <w:t xml:space="preserve"> 이력</w:t>
      </w:r>
    </w:p>
    <w:p w:rsidR="004516E3" w:rsidRPr="00C644FA" w:rsidRDefault="004516E3" w:rsidP="004516E3">
      <w:pPr>
        <w:ind w:left="720" w:hangingChars="300" w:hanging="720"/>
        <w:jc w:val="center"/>
        <w:rPr>
          <w:rFonts w:asciiTheme="minorHAnsi" w:eastAsiaTheme="minorHAnsi" w:hAnsiTheme="minorHAnsi"/>
          <w:b/>
          <w:sz w:val="24"/>
        </w:rPr>
      </w:pPr>
    </w:p>
    <w:tbl>
      <w:tblPr>
        <w:tblW w:w="924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9"/>
        <w:gridCol w:w="1560"/>
        <w:gridCol w:w="5528"/>
        <w:gridCol w:w="1076"/>
      </w:tblGrid>
      <w:tr w:rsidR="004516E3" w:rsidRPr="00C644FA" w:rsidTr="001E3D89">
        <w:trPr>
          <w:trHeight w:val="243"/>
          <w:jc w:val="center"/>
        </w:trPr>
        <w:tc>
          <w:tcPr>
            <w:tcW w:w="1079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버전</w:t>
            </w:r>
          </w:p>
        </w:tc>
        <w:tc>
          <w:tcPr>
            <w:tcW w:w="15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변경일자</w:t>
            </w:r>
          </w:p>
        </w:tc>
        <w:tc>
          <w:tcPr>
            <w:tcW w:w="5528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644FA" w:rsidRDefault="004516E3" w:rsidP="001E3D89">
            <w:pPr>
              <w:ind w:left="400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proofErr w:type="gramStart"/>
            <w:r w:rsidRPr="00C644FA">
              <w:rPr>
                <w:rFonts w:asciiTheme="minorHAnsi" w:eastAsiaTheme="minorHAnsi" w:hAnsiTheme="minorHAnsi"/>
                <w:b/>
                <w:sz w:val="18"/>
                <w:szCs w:val="18"/>
              </w:rPr>
              <w:t>제.개정</w:t>
            </w:r>
            <w:r w:rsidRPr="00C644F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내용</w:t>
            </w:r>
            <w:proofErr w:type="gramEnd"/>
          </w:p>
        </w:tc>
        <w:tc>
          <w:tcPr>
            <w:tcW w:w="1076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작성자</w:t>
            </w: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tcBorders>
              <w:top w:val="single" w:sz="6" w:space="0" w:color="auto"/>
            </w:tcBorders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 w:hint="eastAsia"/>
              </w:rPr>
              <w:t>1.0</w:t>
            </w:r>
          </w:p>
        </w:tc>
        <w:tc>
          <w:tcPr>
            <w:tcW w:w="1560" w:type="dxa"/>
            <w:tcBorders>
              <w:top w:val="single" w:sz="6" w:space="0" w:color="auto"/>
            </w:tcBorders>
            <w:vAlign w:val="center"/>
          </w:tcPr>
          <w:p w:rsidR="004516E3" w:rsidRPr="00C644FA" w:rsidRDefault="004516E3" w:rsidP="001F59D4">
            <w:pPr>
              <w:ind w:leftChars="-17" w:left="2" w:hangingChars="18" w:hanging="36"/>
              <w:jc w:val="center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 w:hint="eastAsia"/>
              </w:rPr>
              <w:t>201</w:t>
            </w:r>
            <w:r w:rsidR="001F59D4" w:rsidRPr="00C644FA">
              <w:rPr>
                <w:rFonts w:asciiTheme="minorHAnsi" w:eastAsiaTheme="minorHAnsi" w:hAnsiTheme="minorHAnsi" w:hint="eastAsia"/>
              </w:rPr>
              <w:t>7</w:t>
            </w:r>
            <w:r w:rsidRPr="00C644FA">
              <w:rPr>
                <w:rFonts w:asciiTheme="minorHAnsi" w:eastAsiaTheme="minorHAnsi" w:hAnsiTheme="minorHAnsi" w:hint="eastAsia"/>
              </w:rPr>
              <w:t>.06.</w:t>
            </w:r>
            <w:r w:rsidR="001F59D4" w:rsidRPr="00C644FA">
              <w:rPr>
                <w:rFonts w:asciiTheme="minorHAnsi" w:eastAsiaTheme="minorHAnsi" w:hAnsiTheme="minorHAnsi" w:hint="eastAsia"/>
              </w:rPr>
              <w:t>2</w:t>
            </w:r>
            <w:r w:rsidRPr="00C644FA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5528" w:type="dxa"/>
            <w:tcBorders>
              <w:top w:val="single" w:sz="6" w:space="0" w:color="auto"/>
            </w:tcBorders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 w:hint="eastAsia"/>
              </w:rPr>
              <w:t>- 초안작성</w:t>
            </w:r>
          </w:p>
        </w:tc>
        <w:tc>
          <w:tcPr>
            <w:tcW w:w="1076" w:type="dxa"/>
            <w:tcBorders>
              <w:top w:val="single" w:sz="6" w:space="0" w:color="auto"/>
            </w:tcBorders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 w:hint="eastAsia"/>
              </w:rPr>
              <w:t>김정민</w:t>
            </w: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715949" w:rsidP="001E3D89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1.1</w:t>
            </w:r>
          </w:p>
        </w:tc>
        <w:tc>
          <w:tcPr>
            <w:tcW w:w="1560" w:type="dxa"/>
            <w:vAlign w:val="center"/>
          </w:tcPr>
          <w:p w:rsidR="004516E3" w:rsidRPr="00C644FA" w:rsidRDefault="00715949" w:rsidP="001E3D89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2017.07.04</w:t>
            </w:r>
          </w:p>
        </w:tc>
        <w:tc>
          <w:tcPr>
            <w:tcW w:w="5528" w:type="dxa"/>
          </w:tcPr>
          <w:p w:rsidR="004516E3" w:rsidRPr="00C644FA" w:rsidRDefault="00715949" w:rsidP="001E3D89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- 변경사항 업데이트 </w:t>
            </w:r>
            <w:proofErr w:type="gramStart"/>
            <w:r>
              <w:rPr>
                <w:rFonts w:asciiTheme="minorHAnsi" w:eastAsiaTheme="minorHAnsi" w:hAnsiTheme="minorHAnsi" w:hint="eastAsia"/>
              </w:rPr>
              <w:t xml:space="preserve">(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Config</w:t>
            </w:r>
            <w:proofErr w:type="spellEnd"/>
            <w:proofErr w:type="gramEnd"/>
            <w:r>
              <w:rPr>
                <w:rFonts w:asciiTheme="minorHAnsi" w:eastAsiaTheme="minorHAnsi" w:hAnsiTheme="minorHAnsi" w:hint="eastAsia"/>
              </w:rPr>
              <w:t xml:space="preserve"> Tab )</w:t>
            </w:r>
          </w:p>
        </w:tc>
        <w:tc>
          <w:tcPr>
            <w:tcW w:w="1076" w:type="dxa"/>
            <w:vAlign w:val="center"/>
          </w:tcPr>
          <w:p w:rsidR="004516E3" w:rsidRPr="00715949" w:rsidRDefault="00715949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임지훈</w:t>
            </w: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</w:tbl>
    <w:p w:rsidR="004516E3" w:rsidRPr="00C644FA" w:rsidRDefault="004516E3" w:rsidP="004516E3">
      <w:pPr>
        <w:pStyle w:val="--"/>
        <w:rPr>
          <w:rFonts w:asciiTheme="minorHAnsi" w:eastAsiaTheme="minorHAnsi" w:hAnsiTheme="minorHAnsi"/>
        </w:rPr>
      </w:pPr>
      <w:bookmarkStart w:id="0" w:name="_Toc224361291"/>
      <w:bookmarkStart w:id="1" w:name="_Toc535136540"/>
      <w:bookmarkStart w:id="2" w:name="_Toc24797207"/>
      <w:bookmarkStart w:id="3" w:name="_Toc32050659"/>
      <w:bookmarkStart w:id="4" w:name="_Toc199054780"/>
      <w:bookmarkStart w:id="5" w:name="_Toc202061985"/>
      <w:r w:rsidRPr="00C644FA">
        <w:rPr>
          <w:rFonts w:asciiTheme="minorHAnsi" w:eastAsiaTheme="minorHAnsi" w:hAnsiTheme="minorHAnsi"/>
        </w:rPr>
        <w:br w:type="page"/>
      </w:r>
      <w:r w:rsidRPr="00C644FA">
        <w:rPr>
          <w:rFonts w:asciiTheme="minorHAnsi" w:eastAsiaTheme="minorHAnsi" w:hAnsiTheme="minorHAnsi" w:hint="eastAsia"/>
        </w:rPr>
        <w:lastRenderedPageBreak/>
        <w:t>목   차</w:t>
      </w:r>
    </w:p>
    <w:bookmarkStart w:id="6" w:name="_GoBack"/>
    <w:bookmarkEnd w:id="6"/>
    <w:p w:rsidR="00C174E8" w:rsidRDefault="004516E3" w:rsidP="00C174E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C644FA">
        <w:rPr>
          <w:rFonts w:asciiTheme="minorHAnsi" w:eastAsiaTheme="minorHAnsi" w:hAnsiTheme="minorHAnsi"/>
          <w:b w:val="0"/>
          <w:caps w:val="0"/>
        </w:rPr>
        <w:fldChar w:fldCharType="begin"/>
      </w:r>
      <w:r w:rsidRPr="00C644FA">
        <w:rPr>
          <w:rFonts w:asciiTheme="minorHAnsi" w:eastAsiaTheme="minorHAnsi" w:hAnsiTheme="minorHAnsi"/>
          <w:b w:val="0"/>
          <w:caps w:val="0"/>
        </w:rPr>
        <w:instrText xml:space="preserve"> TOC \o "1-4" \h \z \u </w:instrText>
      </w:r>
      <w:r w:rsidRPr="00C644FA">
        <w:rPr>
          <w:rFonts w:asciiTheme="minorHAnsi" w:eastAsiaTheme="minorHAnsi" w:hAnsiTheme="minorHAnsi"/>
          <w:b w:val="0"/>
          <w:caps w:val="0"/>
        </w:rPr>
        <w:fldChar w:fldCharType="separate"/>
      </w:r>
      <w:hyperlink w:anchor="_Toc486953037" w:history="1">
        <w:r w:rsidR="00C174E8" w:rsidRPr="00581432">
          <w:rPr>
            <w:rStyle w:val="ab"/>
            <w:noProof/>
          </w:rPr>
          <w:t>1.</w:t>
        </w:r>
        <w:r w:rsidR="00C174E8" w:rsidRPr="00581432">
          <w:rPr>
            <w:rStyle w:val="ab"/>
            <w:rFonts w:eastAsiaTheme="minorHAnsi"/>
            <w:noProof/>
          </w:rPr>
          <w:t xml:space="preserve"> </w:t>
        </w:r>
        <w:r w:rsidR="00C174E8" w:rsidRPr="00581432">
          <w:rPr>
            <w:rStyle w:val="ab"/>
            <w:rFonts w:eastAsiaTheme="minorHAnsi"/>
            <w:noProof/>
          </w:rPr>
          <w:t>설치</w:t>
        </w:r>
        <w:r w:rsidR="00C174E8">
          <w:rPr>
            <w:noProof/>
            <w:webHidden/>
          </w:rPr>
          <w:tab/>
        </w:r>
        <w:r w:rsidR="00C174E8">
          <w:rPr>
            <w:noProof/>
            <w:webHidden/>
          </w:rPr>
          <w:fldChar w:fldCharType="begin"/>
        </w:r>
        <w:r w:rsidR="00C174E8">
          <w:rPr>
            <w:noProof/>
            <w:webHidden/>
          </w:rPr>
          <w:instrText xml:space="preserve"> PAGEREF _Toc486953037 \h </w:instrText>
        </w:r>
        <w:r w:rsidR="00C174E8">
          <w:rPr>
            <w:noProof/>
            <w:webHidden/>
          </w:rPr>
        </w:r>
        <w:r w:rsidR="00C174E8">
          <w:rPr>
            <w:noProof/>
            <w:webHidden/>
          </w:rPr>
          <w:fldChar w:fldCharType="separate"/>
        </w:r>
        <w:r w:rsidR="00C174E8">
          <w:rPr>
            <w:noProof/>
            <w:webHidden/>
          </w:rPr>
          <w:t>5</w:t>
        </w:r>
        <w:r w:rsidR="00C174E8"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38" w:history="1">
        <w:r w:rsidRPr="00581432">
          <w:rPr>
            <w:rStyle w:val="ab"/>
            <w:noProof/>
          </w:rPr>
          <w:t xml:space="preserve">1.1. </w:t>
        </w:r>
        <w:r w:rsidRPr="00581432">
          <w:rPr>
            <w:rStyle w:val="ab"/>
            <w:noProof/>
          </w:rPr>
          <w:t>시스템</w:t>
        </w:r>
        <w:r w:rsidRPr="00581432">
          <w:rPr>
            <w:rStyle w:val="ab"/>
            <w:noProof/>
          </w:rPr>
          <w:t xml:space="preserve"> </w:t>
        </w:r>
        <w:r w:rsidRPr="00581432">
          <w:rPr>
            <w:rStyle w:val="ab"/>
            <w:noProof/>
          </w:rPr>
          <w:t>요구</w:t>
        </w:r>
        <w:r w:rsidRPr="00581432">
          <w:rPr>
            <w:rStyle w:val="ab"/>
            <w:noProof/>
          </w:rPr>
          <w:t xml:space="preserve"> </w:t>
        </w:r>
        <w:r w:rsidRPr="00581432">
          <w:rPr>
            <w:rStyle w:val="ab"/>
            <w:noProof/>
          </w:rPr>
          <w:t>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174E8" w:rsidRDefault="00C174E8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6953039" w:history="1">
        <w:r w:rsidRPr="00581432">
          <w:rPr>
            <w:rStyle w:val="ab"/>
            <w:noProof/>
          </w:rPr>
          <w:t xml:space="preserve">1.1.1. </w:t>
        </w:r>
        <w:r w:rsidRPr="00581432">
          <w:rPr>
            <w:rStyle w:val="ab"/>
            <w:noProof/>
          </w:rPr>
          <w:t>하드웨어</w:t>
        </w:r>
        <w:r w:rsidRPr="00581432">
          <w:rPr>
            <w:rStyle w:val="ab"/>
            <w:noProof/>
          </w:rPr>
          <w:t xml:space="preserve"> </w:t>
        </w:r>
        <w:r w:rsidRPr="00581432">
          <w:rPr>
            <w:rStyle w:val="ab"/>
            <w:noProof/>
          </w:rPr>
          <w:t>요구</w:t>
        </w:r>
        <w:r w:rsidRPr="00581432">
          <w:rPr>
            <w:rStyle w:val="ab"/>
            <w:noProof/>
          </w:rPr>
          <w:t xml:space="preserve"> </w:t>
        </w:r>
        <w:r w:rsidRPr="00581432">
          <w:rPr>
            <w:rStyle w:val="ab"/>
            <w:noProof/>
          </w:rPr>
          <w:t>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174E8" w:rsidRDefault="00C174E8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6953040" w:history="1">
        <w:r w:rsidRPr="00581432">
          <w:rPr>
            <w:rStyle w:val="ab"/>
            <w:noProof/>
          </w:rPr>
          <w:t xml:space="preserve">1.1.2. </w:t>
        </w:r>
        <w:r w:rsidRPr="00581432">
          <w:rPr>
            <w:rStyle w:val="ab"/>
            <w:noProof/>
          </w:rPr>
          <w:t>운영</w:t>
        </w:r>
        <w:r w:rsidRPr="00581432">
          <w:rPr>
            <w:rStyle w:val="ab"/>
            <w:noProof/>
          </w:rPr>
          <w:t xml:space="preserve"> </w:t>
        </w:r>
        <w:r w:rsidRPr="00581432">
          <w:rPr>
            <w:rStyle w:val="ab"/>
            <w:noProof/>
          </w:rPr>
          <w:t>체제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174E8" w:rsidRDefault="00C174E8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6953041" w:history="1">
        <w:r w:rsidRPr="00581432">
          <w:rPr>
            <w:rStyle w:val="ab"/>
            <w:noProof/>
          </w:rPr>
          <w:t xml:space="preserve">1.1.3. </w:t>
        </w:r>
        <w:r w:rsidRPr="00581432">
          <w:rPr>
            <w:rStyle w:val="ab"/>
            <w:noProof/>
          </w:rPr>
          <w:t>추가</w:t>
        </w:r>
        <w:r w:rsidRPr="00581432">
          <w:rPr>
            <w:rStyle w:val="ab"/>
            <w:noProof/>
          </w:rPr>
          <w:t xml:space="preserve"> </w:t>
        </w:r>
        <w:r w:rsidRPr="00581432">
          <w:rPr>
            <w:rStyle w:val="ab"/>
            <w:noProof/>
          </w:rPr>
          <w:t>소프트웨어</w:t>
        </w:r>
        <w:r w:rsidRPr="00581432">
          <w:rPr>
            <w:rStyle w:val="ab"/>
            <w:noProof/>
          </w:rPr>
          <w:t xml:space="preserve"> </w:t>
        </w:r>
        <w:r w:rsidRPr="00581432">
          <w:rPr>
            <w:rStyle w:val="ab"/>
            <w:noProof/>
          </w:rPr>
          <w:t>요구</w:t>
        </w:r>
        <w:r w:rsidRPr="00581432">
          <w:rPr>
            <w:rStyle w:val="ab"/>
            <w:noProof/>
          </w:rPr>
          <w:t xml:space="preserve"> </w:t>
        </w:r>
        <w:r w:rsidRPr="00581432">
          <w:rPr>
            <w:rStyle w:val="ab"/>
            <w:noProof/>
          </w:rPr>
          <w:t>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174E8" w:rsidRDefault="00C174E8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6953042" w:history="1">
        <w:r w:rsidRPr="00581432">
          <w:rPr>
            <w:rStyle w:val="ab"/>
            <w:noProof/>
          </w:rPr>
          <w:t xml:space="preserve">1.1.4. </w:t>
        </w:r>
        <w:r w:rsidRPr="00581432">
          <w:rPr>
            <w:rStyle w:val="ab"/>
            <w:noProof/>
          </w:rPr>
          <w:t>접속</w:t>
        </w:r>
        <w:r w:rsidRPr="00581432">
          <w:rPr>
            <w:rStyle w:val="ab"/>
            <w:noProof/>
          </w:rPr>
          <w:t xml:space="preserve"> </w:t>
        </w:r>
        <w:r w:rsidRPr="00581432">
          <w:rPr>
            <w:rStyle w:val="ab"/>
            <w:noProof/>
          </w:rPr>
          <w:t>할</w:t>
        </w:r>
        <w:r w:rsidRPr="00581432">
          <w:rPr>
            <w:rStyle w:val="ab"/>
            <w:noProof/>
          </w:rPr>
          <w:t xml:space="preserve"> </w:t>
        </w:r>
        <w:r w:rsidRPr="00581432">
          <w:rPr>
            <w:rStyle w:val="ab"/>
            <w:noProof/>
          </w:rPr>
          <w:t>서버에</w:t>
        </w:r>
        <w:r w:rsidRPr="00581432">
          <w:rPr>
            <w:rStyle w:val="ab"/>
            <w:noProof/>
          </w:rPr>
          <w:t xml:space="preserve"> SSH </w:t>
        </w:r>
        <w:r w:rsidRPr="00581432">
          <w:rPr>
            <w:rStyle w:val="ab"/>
            <w:noProof/>
          </w:rPr>
          <w:t>필수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43" w:history="1">
        <w:r w:rsidRPr="00581432">
          <w:rPr>
            <w:rStyle w:val="ab"/>
            <w:noProof/>
          </w:rPr>
          <w:t>1.2.</w:t>
        </w:r>
        <w:r w:rsidRPr="00581432">
          <w:rPr>
            <w:rStyle w:val="ab"/>
            <w:rFonts w:eastAsiaTheme="minorHAnsi"/>
            <w:noProof/>
          </w:rPr>
          <w:t xml:space="preserve"> cofile_ui_1.0.exe </w:t>
        </w:r>
        <w:r w:rsidRPr="00581432">
          <w:rPr>
            <w:rStyle w:val="ab"/>
            <w:rFonts w:eastAsiaTheme="minorHAnsi"/>
            <w:noProof/>
          </w:rPr>
          <w:t>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44" w:history="1">
        <w:r w:rsidRPr="00581432">
          <w:rPr>
            <w:rStyle w:val="ab"/>
            <w:noProof/>
          </w:rPr>
          <w:t>1.3.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언어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선택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45" w:history="1">
        <w:r w:rsidRPr="00581432">
          <w:rPr>
            <w:rStyle w:val="ab"/>
            <w:noProof/>
          </w:rPr>
          <w:t>1.4.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사용자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동의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46" w:history="1">
        <w:r w:rsidRPr="00581432">
          <w:rPr>
            <w:rStyle w:val="ab"/>
            <w:noProof/>
          </w:rPr>
          <w:t>1.5.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설치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위치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선택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174E8" w:rsidRDefault="00C174E8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6953047" w:history="1">
        <w:r w:rsidRPr="00581432">
          <w:rPr>
            <w:rStyle w:val="ab"/>
            <w:noProof/>
          </w:rPr>
          <w:t>1.5.1.</w:t>
        </w:r>
        <w:r w:rsidRPr="00581432">
          <w:rPr>
            <w:rStyle w:val="ab"/>
            <w:rFonts w:eastAsiaTheme="minorHAnsi"/>
            <w:noProof/>
          </w:rPr>
          <w:t xml:space="preserve"> .NET Framework 4.0 </w:t>
        </w:r>
        <w:r w:rsidRPr="00581432">
          <w:rPr>
            <w:rStyle w:val="ab"/>
            <w:rFonts w:eastAsiaTheme="minorHAnsi"/>
            <w:noProof/>
          </w:rPr>
          <w:t>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48" w:history="1">
        <w:r w:rsidRPr="00581432">
          <w:rPr>
            <w:rStyle w:val="ab"/>
            <w:noProof/>
          </w:rPr>
          <w:t>1.6.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설치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완료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6953049" w:history="1">
        <w:r w:rsidRPr="00581432">
          <w:rPr>
            <w:rStyle w:val="ab"/>
            <w:noProof/>
          </w:rPr>
          <w:t>2.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실행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50" w:history="1">
        <w:r w:rsidRPr="00581432">
          <w:rPr>
            <w:rStyle w:val="ab"/>
            <w:noProof/>
          </w:rPr>
          <w:t>2.1.</w:t>
        </w:r>
        <w:r w:rsidRPr="00581432">
          <w:rPr>
            <w:rStyle w:val="ab"/>
            <w:rFonts w:eastAsiaTheme="minorHAnsi"/>
            <w:noProof/>
          </w:rPr>
          <w:t xml:space="preserve"> Cofile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51" w:history="1">
        <w:r w:rsidRPr="00581432">
          <w:rPr>
            <w:rStyle w:val="ab"/>
            <w:noProof/>
          </w:rPr>
          <w:t>2.2.</w:t>
        </w:r>
        <w:r w:rsidRPr="00581432">
          <w:rPr>
            <w:rStyle w:val="ab"/>
            <w:rFonts w:eastAsiaTheme="minorHAnsi"/>
            <w:noProof/>
          </w:rPr>
          <w:t xml:space="preserve"> 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52" w:history="1">
        <w:r w:rsidRPr="00581432">
          <w:rPr>
            <w:rStyle w:val="ab"/>
            <w:noProof/>
          </w:rPr>
          <w:t>2.3.</w:t>
        </w:r>
        <w:r w:rsidRPr="00581432">
          <w:rPr>
            <w:rStyle w:val="ab"/>
            <w:rFonts w:eastAsiaTheme="minorHAnsi"/>
            <w:noProof/>
          </w:rPr>
          <w:t xml:space="preserve"> 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53" w:history="1">
        <w:r w:rsidRPr="00581432">
          <w:rPr>
            <w:rStyle w:val="ab"/>
            <w:noProof/>
          </w:rPr>
          <w:t>2.4.</w:t>
        </w:r>
        <w:r w:rsidRPr="00581432">
          <w:rPr>
            <w:rStyle w:val="ab"/>
            <w:rFonts w:eastAsiaTheme="minorHAnsi"/>
            <w:noProof/>
          </w:rPr>
          <w:t xml:space="preserve"> Monitor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6953054" w:history="1">
        <w:r w:rsidRPr="00581432">
          <w:rPr>
            <w:rStyle w:val="ab"/>
            <w:noProof/>
          </w:rPr>
          <w:t>3.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서버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55" w:history="1">
        <w:r w:rsidRPr="00581432">
          <w:rPr>
            <w:rStyle w:val="ab"/>
            <w:noProof/>
          </w:rPr>
          <w:t>3.1.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서버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추가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56" w:history="1">
        <w:r w:rsidRPr="00581432">
          <w:rPr>
            <w:rStyle w:val="ab"/>
            <w:noProof/>
          </w:rPr>
          <w:t>3.2.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서버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메뉴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57" w:history="1">
        <w:r w:rsidRPr="00581432">
          <w:rPr>
            <w:rStyle w:val="ab"/>
            <w:noProof/>
          </w:rPr>
          <w:t>3.3.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서버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접속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58" w:history="1">
        <w:r w:rsidRPr="00581432">
          <w:rPr>
            <w:rStyle w:val="ab"/>
            <w:noProof/>
          </w:rPr>
          <w:t>3.4.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서버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접속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성공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174E8" w:rsidRDefault="00C174E8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6953059" w:history="1">
        <w:r w:rsidRPr="00581432">
          <w:rPr>
            <w:rStyle w:val="ab"/>
            <w:noProof/>
          </w:rPr>
          <w:t>3.4.1.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접속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정보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6953060" w:history="1">
        <w:r w:rsidRPr="00581432">
          <w:rPr>
            <w:rStyle w:val="ab"/>
            <w:noProof/>
          </w:rPr>
          <w:t>4.</w:t>
        </w:r>
        <w:r w:rsidRPr="00581432">
          <w:rPr>
            <w:rStyle w:val="ab"/>
            <w:rFonts w:eastAsiaTheme="minorHAnsi"/>
            <w:noProof/>
          </w:rPr>
          <w:t xml:space="preserve"> Cofile TAB (</w:t>
        </w:r>
        <w:r w:rsidRPr="00581432">
          <w:rPr>
            <w:rStyle w:val="ab"/>
            <w:rFonts w:eastAsiaTheme="minorHAnsi"/>
            <w:noProof/>
          </w:rPr>
          <w:t>암</w:t>
        </w:r>
        <w:r w:rsidRPr="00581432">
          <w:rPr>
            <w:rStyle w:val="ab"/>
            <w:rFonts w:eastAsiaTheme="minorHAnsi"/>
            <w:noProof/>
          </w:rPr>
          <w:t>/</w:t>
        </w:r>
        <w:r w:rsidRPr="00581432">
          <w:rPr>
            <w:rStyle w:val="ab"/>
            <w:rFonts w:eastAsiaTheme="minorHAnsi"/>
            <w:noProof/>
          </w:rPr>
          <w:t>복호화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메뉴</w:t>
        </w:r>
        <w:r w:rsidRPr="00581432">
          <w:rPr>
            <w:rStyle w:val="ab"/>
            <w:rFonts w:eastAsiaTheme="minorHAnsi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61" w:history="1">
        <w:r w:rsidRPr="00581432">
          <w:rPr>
            <w:rStyle w:val="ab"/>
            <w:noProof/>
          </w:rPr>
          <w:t>4.1.</w:t>
        </w:r>
        <w:r w:rsidRPr="00581432">
          <w:rPr>
            <w:rStyle w:val="ab"/>
            <w:rFonts w:eastAsiaTheme="minorHAnsi"/>
            <w:noProof/>
          </w:rPr>
          <w:t xml:space="preserve"> config </w:t>
        </w:r>
        <w:r w:rsidRPr="00581432">
          <w:rPr>
            <w:rStyle w:val="ab"/>
            <w:rFonts w:eastAsiaTheme="minorHAnsi"/>
            <w:noProof/>
          </w:rPr>
          <w:t>파일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선택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174E8" w:rsidRDefault="00C174E8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6953062" w:history="1">
        <w:r w:rsidRPr="00581432">
          <w:rPr>
            <w:rStyle w:val="ab"/>
            <w:noProof/>
          </w:rPr>
          <w:t>4.1.1.</w:t>
        </w:r>
        <w:r w:rsidRPr="00581432">
          <w:rPr>
            <w:rStyle w:val="ab"/>
            <w:rFonts w:eastAsiaTheme="minorHAnsi"/>
            <w:noProof/>
          </w:rPr>
          <w:t xml:space="preserve"> SELECT 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63" w:history="1">
        <w:r w:rsidRPr="00581432">
          <w:rPr>
            <w:rStyle w:val="ab"/>
            <w:noProof/>
          </w:rPr>
          <w:t>4.2.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파일</w:t>
        </w:r>
        <w:r w:rsidRPr="00581432">
          <w:rPr>
            <w:rStyle w:val="ab"/>
            <w:rFonts w:eastAsiaTheme="minorHAnsi"/>
            <w:noProof/>
          </w:rPr>
          <w:t xml:space="preserve">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174E8" w:rsidRDefault="00C174E8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6953064" w:history="1">
        <w:r w:rsidRPr="00581432">
          <w:rPr>
            <w:rStyle w:val="ab"/>
            <w:noProof/>
          </w:rPr>
          <w:t>4.2.1.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바구니로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이동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174E8" w:rsidRDefault="00C174E8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6953065" w:history="1">
        <w:r w:rsidRPr="00581432">
          <w:rPr>
            <w:rStyle w:val="ab"/>
            <w:noProof/>
          </w:rPr>
          <w:t>4.2.2.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암</w:t>
        </w:r>
        <w:r w:rsidRPr="00581432">
          <w:rPr>
            <w:rStyle w:val="ab"/>
            <w:rFonts w:eastAsiaTheme="minorHAnsi"/>
            <w:noProof/>
          </w:rPr>
          <w:t>/</w:t>
        </w:r>
        <w:r w:rsidRPr="00581432">
          <w:rPr>
            <w:rStyle w:val="ab"/>
            <w:rFonts w:eastAsiaTheme="minorHAnsi"/>
            <w:noProof/>
          </w:rPr>
          <w:t>복호화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기능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수행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6953066" w:history="1">
        <w:r w:rsidRPr="00581432">
          <w:rPr>
            <w:rStyle w:val="ab"/>
            <w:rFonts w:eastAsiaTheme="minorHAnsi"/>
            <w:noProof/>
          </w:rPr>
          <w:t xml:space="preserve">4.2.2.1. </w:t>
        </w:r>
        <w:r w:rsidRPr="00581432">
          <w:rPr>
            <w:rStyle w:val="ab"/>
            <w:rFonts w:eastAsiaTheme="minorHAnsi"/>
            <w:noProof/>
          </w:rPr>
          <w:t>파일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하나에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대한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암호화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수행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6953067" w:history="1">
        <w:r w:rsidRPr="00581432">
          <w:rPr>
            <w:rStyle w:val="ab"/>
            <w:rFonts w:eastAsiaTheme="minorHAnsi"/>
            <w:noProof/>
          </w:rPr>
          <w:t xml:space="preserve">4.2.2.2. </w:t>
        </w:r>
        <w:r w:rsidRPr="00581432">
          <w:rPr>
            <w:rStyle w:val="ab"/>
            <w:rFonts w:eastAsiaTheme="minorHAnsi"/>
            <w:noProof/>
          </w:rPr>
          <w:t>여러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파일에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대한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암호화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수행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6953068" w:history="1">
        <w:r w:rsidRPr="00581432">
          <w:rPr>
            <w:rStyle w:val="ab"/>
            <w:rFonts w:eastAsiaTheme="minorHAnsi"/>
            <w:noProof/>
          </w:rPr>
          <w:t xml:space="preserve">4.2.2.3. Tail Type </w:t>
        </w:r>
        <w:r w:rsidRPr="00581432">
          <w:rPr>
            <w:rStyle w:val="ab"/>
            <w:rFonts w:eastAsiaTheme="minorHAnsi"/>
            <w:noProof/>
          </w:rPr>
          <w:t>암호화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69" w:history="1">
        <w:r w:rsidRPr="00581432">
          <w:rPr>
            <w:rStyle w:val="ab"/>
            <w:noProof/>
          </w:rPr>
          <w:t>4.3.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암</w:t>
        </w:r>
        <w:r w:rsidRPr="00581432">
          <w:rPr>
            <w:rStyle w:val="ab"/>
            <w:rFonts w:eastAsiaTheme="minorHAnsi"/>
            <w:noProof/>
          </w:rPr>
          <w:t>/</w:t>
        </w:r>
        <w:r w:rsidRPr="00581432">
          <w:rPr>
            <w:rStyle w:val="ab"/>
            <w:rFonts w:eastAsiaTheme="minorHAnsi"/>
            <w:noProof/>
          </w:rPr>
          <w:t>복호화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바구니</w:t>
        </w:r>
        <w:r w:rsidRPr="00581432">
          <w:rPr>
            <w:rStyle w:val="ab"/>
            <w:rFonts w:eastAsiaTheme="minorHAnsi"/>
            <w:noProof/>
          </w:rPr>
          <w:t xml:space="preserve">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70" w:history="1">
        <w:r w:rsidRPr="00581432">
          <w:rPr>
            <w:rStyle w:val="ab"/>
            <w:noProof/>
          </w:rPr>
          <w:t>4.4.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상태창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71" w:history="1">
        <w:r w:rsidRPr="00581432">
          <w:rPr>
            <w:rStyle w:val="ab"/>
            <w:noProof/>
          </w:rPr>
          <w:t>4.5.</w:t>
        </w:r>
        <w:r w:rsidRPr="00581432">
          <w:rPr>
            <w:rStyle w:val="ab"/>
            <w:rFonts w:eastAsiaTheme="minorHAnsi"/>
            <w:noProof/>
          </w:rPr>
          <w:t xml:space="preserve"> Preview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6953072" w:history="1">
        <w:r w:rsidRPr="00581432">
          <w:rPr>
            <w:rStyle w:val="ab"/>
            <w:noProof/>
          </w:rPr>
          <w:t>5.</w:t>
        </w:r>
        <w:r w:rsidRPr="00581432">
          <w:rPr>
            <w:rStyle w:val="ab"/>
            <w:rFonts w:eastAsiaTheme="minorHAnsi"/>
            <w:noProof/>
          </w:rPr>
          <w:t xml:space="preserve"> Config TAB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73" w:history="1">
        <w:r w:rsidRPr="00581432">
          <w:rPr>
            <w:rStyle w:val="ab"/>
            <w:noProof/>
          </w:rPr>
          <w:t>5.1.</w:t>
        </w:r>
        <w:r w:rsidRPr="00581432">
          <w:rPr>
            <w:rStyle w:val="ab"/>
            <w:rFonts w:eastAsiaTheme="minorHAnsi"/>
            <w:noProof/>
          </w:rPr>
          <w:t xml:space="preserve"> config </w:t>
        </w:r>
        <w:r w:rsidRPr="00581432">
          <w:rPr>
            <w:rStyle w:val="ab"/>
            <w:rFonts w:eastAsiaTheme="minorHAnsi"/>
            <w:noProof/>
          </w:rPr>
          <w:t>파일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74" w:history="1">
        <w:r w:rsidRPr="00581432">
          <w:rPr>
            <w:rStyle w:val="ab"/>
            <w:noProof/>
          </w:rPr>
          <w:t>5.2.</w:t>
        </w:r>
        <w:r w:rsidRPr="00581432">
          <w:rPr>
            <w:rStyle w:val="ab"/>
            <w:rFonts w:eastAsiaTheme="minorHAnsi"/>
            <w:noProof/>
          </w:rPr>
          <w:t xml:space="preserve"> Config </w:t>
        </w:r>
        <w:r w:rsidRPr="00581432">
          <w:rPr>
            <w:rStyle w:val="ab"/>
            <w:rFonts w:eastAsiaTheme="minorHAnsi"/>
            <w:noProof/>
          </w:rPr>
          <w:t>불러오기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75" w:history="1">
        <w:r w:rsidRPr="00581432">
          <w:rPr>
            <w:rStyle w:val="ab"/>
            <w:noProof/>
          </w:rPr>
          <w:t>5.3.</w:t>
        </w:r>
        <w:r w:rsidRPr="00581432">
          <w:rPr>
            <w:rStyle w:val="ab"/>
            <w:rFonts w:eastAsiaTheme="minorHAnsi"/>
            <w:noProof/>
          </w:rPr>
          <w:t xml:space="preserve"> Config </w:t>
        </w:r>
        <w:r w:rsidRPr="00581432">
          <w:rPr>
            <w:rStyle w:val="ab"/>
            <w:rFonts w:eastAsiaTheme="minorHAnsi"/>
            <w:noProof/>
          </w:rPr>
          <w:t>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174E8" w:rsidRDefault="00C174E8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6953076" w:history="1">
        <w:r w:rsidRPr="00581432">
          <w:rPr>
            <w:rStyle w:val="ab"/>
            <w:noProof/>
          </w:rPr>
          <w:t>5.3.1.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키</w:t>
        </w:r>
        <w:r w:rsidRPr="00581432">
          <w:rPr>
            <w:rStyle w:val="ab"/>
            <w:rFonts w:eastAsiaTheme="minorHAnsi"/>
            <w:noProof/>
          </w:rPr>
          <w:t>/</w:t>
        </w:r>
        <w:r w:rsidRPr="00581432">
          <w:rPr>
            <w:rStyle w:val="ab"/>
            <w:rFonts w:eastAsiaTheme="minorHAnsi"/>
            <w:noProof/>
          </w:rPr>
          <w:t>값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수정</w:t>
        </w:r>
        <w:r w:rsidRPr="00581432">
          <w:rPr>
            <w:rStyle w:val="ab"/>
            <w:rFonts w:eastAsiaTheme="minorHAnsi"/>
            <w:noProof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174E8" w:rsidRDefault="00C174E8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6953077" w:history="1">
        <w:r w:rsidRPr="00581432">
          <w:rPr>
            <w:rStyle w:val="ab"/>
            <w:noProof/>
          </w:rPr>
          <w:t>5.3.2.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키</w:t>
        </w:r>
        <w:r w:rsidRPr="00581432">
          <w:rPr>
            <w:rStyle w:val="ab"/>
            <w:rFonts w:eastAsiaTheme="minorHAnsi"/>
            <w:noProof/>
          </w:rPr>
          <w:t>/</w:t>
        </w:r>
        <w:r w:rsidRPr="00581432">
          <w:rPr>
            <w:rStyle w:val="ab"/>
            <w:rFonts w:eastAsiaTheme="minorHAnsi"/>
            <w:noProof/>
          </w:rPr>
          <w:t>값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수정</w:t>
        </w:r>
        <w:r w:rsidRPr="00581432">
          <w:rPr>
            <w:rStyle w:val="ab"/>
            <w:rFonts w:eastAsiaTheme="minorHAnsi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78" w:history="1">
        <w:r w:rsidRPr="00581432">
          <w:rPr>
            <w:rStyle w:val="ab"/>
            <w:noProof/>
          </w:rPr>
          <w:t>5.4.</w:t>
        </w:r>
        <w:r w:rsidRPr="00581432">
          <w:rPr>
            <w:rStyle w:val="ab"/>
            <w:rFonts w:eastAsiaTheme="minorHAnsi"/>
            <w:noProof/>
          </w:rPr>
          <w:t xml:space="preserve"> Config </w:t>
        </w:r>
        <w:r w:rsidRPr="00581432">
          <w:rPr>
            <w:rStyle w:val="ab"/>
            <w:rFonts w:eastAsiaTheme="minorHAnsi"/>
            <w:noProof/>
          </w:rPr>
          <w:t>저장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6953079" w:history="1">
        <w:r w:rsidRPr="00581432">
          <w:rPr>
            <w:rStyle w:val="ab"/>
            <w:noProof/>
          </w:rPr>
          <w:t>6.</w:t>
        </w:r>
        <w:r w:rsidRPr="00581432">
          <w:rPr>
            <w:rStyle w:val="ab"/>
            <w:rFonts w:eastAsiaTheme="minorHAnsi"/>
            <w:noProof/>
          </w:rPr>
          <w:t xml:space="preserve"> Log TAB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80" w:history="1">
        <w:r w:rsidRPr="00581432">
          <w:rPr>
            <w:rStyle w:val="ab"/>
            <w:noProof/>
          </w:rPr>
          <w:t>6.1.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검색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영역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81" w:history="1">
        <w:r w:rsidRPr="00581432">
          <w:rPr>
            <w:rStyle w:val="ab"/>
            <w:noProof/>
          </w:rPr>
          <w:t>6.2.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결과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영역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82" w:history="1">
        <w:r w:rsidRPr="00581432">
          <w:rPr>
            <w:rStyle w:val="ab"/>
            <w:noProof/>
          </w:rPr>
          <w:t>6.3.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페이징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영역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6953083" w:history="1">
        <w:r w:rsidRPr="00581432">
          <w:rPr>
            <w:rStyle w:val="ab"/>
            <w:noProof/>
          </w:rPr>
          <w:t>7.</w:t>
        </w:r>
        <w:r w:rsidRPr="00581432">
          <w:rPr>
            <w:rStyle w:val="ab"/>
            <w:rFonts w:eastAsiaTheme="minorHAnsi"/>
            <w:noProof/>
          </w:rPr>
          <w:t xml:space="preserve"> Monitor TAB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84" w:history="1">
        <w:r w:rsidRPr="00581432">
          <w:rPr>
            <w:rStyle w:val="ab"/>
            <w:noProof/>
          </w:rPr>
          <w:t>7.1.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상세화면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85" w:history="1">
        <w:r w:rsidRPr="00581432">
          <w:rPr>
            <w:rStyle w:val="ab"/>
            <w:noProof/>
          </w:rPr>
          <w:t>7.2.</w:t>
        </w:r>
        <w:r w:rsidRPr="00581432">
          <w:rPr>
            <w:rStyle w:val="ab"/>
            <w:rFonts w:eastAsiaTheme="minorHAnsi"/>
            <w:noProof/>
          </w:rPr>
          <w:t xml:space="preserve"> Daemon </w:t>
        </w:r>
        <w:r w:rsidRPr="00581432">
          <w:rPr>
            <w:rStyle w:val="ab"/>
            <w:rFonts w:eastAsiaTheme="minorHAnsi"/>
            <w:noProof/>
          </w:rPr>
          <w:t>종료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86" w:history="1">
        <w:r w:rsidRPr="00581432">
          <w:rPr>
            <w:rStyle w:val="ab"/>
            <w:noProof/>
          </w:rPr>
          <w:t>7.3.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화면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갱신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6953087" w:history="1">
        <w:r w:rsidRPr="00581432">
          <w:rPr>
            <w:rStyle w:val="ab"/>
            <w:noProof/>
          </w:rPr>
          <w:t>8.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주의사항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88" w:history="1">
        <w:r w:rsidRPr="00581432">
          <w:rPr>
            <w:rStyle w:val="ab"/>
            <w:noProof/>
          </w:rPr>
          <w:t>8.1.</w:t>
        </w:r>
        <w:r w:rsidRPr="00581432">
          <w:rPr>
            <w:rStyle w:val="ab"/>
            <w:rFonts w:eastAsiaTheme="minorHAnsi"/>
            <w:noProof/>
          </w:rPr>
          <w:t xml:space="preserve"> V3 </w:t>
        </w:r>
        <w:r w:rsidRPr="00581432">
          <w:rPr>
            <w:rStyle w:val="ab"/>
            <w:rFonts w:eastAsiaTheme="minorHAnsi"/>
            <w:noProof/>
          </w:rPr>
          <w:t>실행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허용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89" w:history="1">
        <w:r w:rsidRPr="00581432">
          <w:rPr>
            <w:rStyle w:val="ab"/>
            <w:noProof/>
          </w:rPr>
          <w:t>8.2.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방화벽</w:t>
        </w:r>
        <w:r w:rsidRPr="00581432">
          <w:rPr>
            <w:rStyle w:val="ab"/>
            <w:rFonts w:eastAsiaTheme="minorHAnsi"/>
            <w:noProof/>
          </w:rPr>
          <w:t xml:space="preserve"> </w:t>
        </w:r>
        <w:r w:rsidRPr="00581432">
          <w:rPr>
            <w:rStyle w:val="ab"/>
            <w:rFonts w:eastAsiaTheme="minorHAnsi"/>
            <w:noProof/>
          </w:rPr>
          <w:t>허용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174E8" w:rsidRDefault="00C174E8" w:rsidP="00C174E8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6953090" w:history="1">
        <w:r w:rsidRPr="00581432">
          <w:rPr>
            <w:rStyle w:val="ab"/>
            <w:noProof/>
          </w:rPr>
          <w:t xml:space="preserve">8.3. </w:t>
        </w:r>
        <w:r w:rsidRPr="00581432">
          <w:rPr>
            <w:rStyle w:val="ab"/>
            <w:noProof/>
          </w:rPr>
          <w:t>삭제</w:t>
        </w:r>
        <w:r w:rsidRPr="00581432">
          <w:rPr>
            <w:rStyle w:val="ab"/>
            <w:noProof/>
          </w:rPr>
          <w:t>(Uninstall)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_Toc486953090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913C04" w:rsidRPr="00C644FA" w:rsidRDefault="004516E3" w:rsidP="001258F6">
      <w:pPr>
        <w:rPr>
          <w:rFonts w:asciiTheme="minorHAnsi" w:eastAsiaTheme="minorHAnsi" w:hAnsiTheme="minorHAnsi"/>
          <w:b/>
          <w:caps/>
          <w:sz w:val="24"/>
        </w:rPr>
      </w:pPr>
      <w:r w:rsidRPr="00C644FA">
        <w:rPr>
          <w:rFonts w:asciiTheme="minorHAnsi" w:eastAsiaTheme="minorHAnsi" w:hAnsiTheme="minorHAnsi"/>
          <w:b/>
          <w:caps/>
          <w:sz w:val="24"/>
        </w:rPr>
        <w:fldChar w:fldCharType="end"/>
      </w:r>
    </w:p>
    <w:p w:rsidR="004516E3" w:rsidRPr="00C644FA" w:rsidRDefault="00913C04" w:rsidP="004516E3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caps/>
          <w:sz w:val="24"/>
        </w:rPr>
      </w:pPr>
      <w:r w:rsidRPr="00C644FA">
        <w:rPr>
          <w:rFonts w:asciiTheme="minorHAnsi" w:eastAsiaTheme="minorHAnsi" w:hAnsiTheme="minorHAnsi"/>
          <w:b/>
          <w:caps/>
          <w:sz w:val="24"/>
        </w:rPr>
        <w:br w:type="page"/>
      </w:r>
    </w:p>
    <w:p w:rsidR="004516E3" w:rsidRDefault="001F59D4" w:rsidP="004516E3">
      <w:pPr>
        <w:pStyle w:val="1"/>
        <w:rPr>
          <w:rFonts w:asciiTheme="minorHAnsi" w:eastAsiaTheme="minorHAnsi" w:hAnsiTheme="minorHAnsi"/>
        </w:rPr>
      </w:pPr>
      <w:bookmarkStart w:id="7" w:name="_Toc486953037"/>
      <w:bookmarkEnd w:id="0"/>
      <w:r w:rsidRPr="00C644FA">
        <w:rPr>
          <w:rFonts w:asciiTheme="minorHAnsi" w:eastAsiaTheme="minorHAnsi" w:hAnsiTheme="minorHAnsi" w:hint="eastAsia"/>
        </w:rPr>
        <w:lastRenderedPageBreak/>
        <w:t>설치</w:t>
      </w:r>
      <w:bookmarkEnd w:id="7"/>
    </w:p>
    <w:p w:rsidR="00F058F3" w:rsidRDefault="00F058F3" w:rsidP="00F058F3">
      <w:pPr>
        <w:pStyle w:val="2"/>
      </w:pPr>
      <w:bookmarkStart w:id="8" w:name="_Toc486953038"/>
      <w:r>
        <w:rPr>
          <w:rFonts w:hint="eastAsia"/>
        </w:rPr>
        <w:t>시스템 요구 사항</w:t>
      </w:r>
      <w:bookmarkEnd w:id="8"/>
    </w:p>
    <w:p w:rsidR="00F058F3" w:rsidRDefault="00F058F3" w:rsidP="00F058F3">
      <w:pPr>
        <w:pStyle w:val="-4"/>
      </w:pPr>
      <w:proofErr w:type="spellStart"/>
      <w:r>
        <w:rPr>
          <w:rFonts w:hint="eastAsia"/>
        </w:rPr>
        <w:t>Cofile</w:t>
      </w:r>
      <w:proofErr w:type="spellEnd"/>
      <w:r>
        <w:rPr>
          <w:rFonts w:hint="eastAsia"/>
        </w:rPr>
        <w:t xml:space="preserve"> UI의 시스템 요구 사항은 .NET Framework 4.0</w:t>
      </w:r>
      <w:r w:rsidR="00B20D25">
        <w:rPr>
          <w:rFonts w:hint="eastAsia"/>
        </w:rPr>
        <w:t>(Client Profile) 이상</w:t>
      </w:r>
      <w:r>
        <w:rPr>
          <w:rFonts w:hint="eastAsia"/>
        </w:rPr>
        <w:t xml:space="preserve">을 요구하기에, .NET Framework 4.0의 하드웨어 및 소프트웨어 </w:t>
      </w:r>
      <w:r w:rsidR="00B20D25">
        <w:rPr>
          <w:rFonts w:hint="eastAsia"/>
        </w:rPr>
        <w:t xml:space="preserve">최소 </w:t>
      </w:r>
      <w:r>
        <w:rPr>
          <w:rFonts w:hint="eastAsia"/>
        </w:rPr>
        <w:t xml:space="preserve">요구 사항과 동일합니다. </w:t>
      </w:r>
    </w:p>
    <w:p w:rsidR="00F058F3" w:rsidRDefault="00F058F3" w:rsidP="00F058F3">
      <w:pPr>
        <w:pStyle w:val="3"/>
      </w:pPr>
      <w:bookmarkStart w:id="9" w:name="_Toc486953039"/>
      <w:r>
        <w:rPr>
          <w:rFonts w:hint="eastAsia"/>
        </w:rPr>
        <w:t>하드웨어 요구 사항</w:t>
      </w:r>
      <w:bookmarkEnd w:id="9"/>
    </w:p>
    <w:tbl>
      <w:tblPr>
        <w:tblW w:w="2375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20"/>
        <w:gridCol w:w="834"/>
        <w:gridCol w:w="1683"/>
      </w:tblGrid>
      <w:tr w:rsidR="00F058F3" w:rsidRPr="00C644FA" w:rsidTr="00B20D25">
        <w:trPr>
          <w:trHeight w:val="383"/>
          <w:tblHeader/>
          <w:jc w:val="center"/>
        </w:trPr>
        <w:tc>
          <w:tcPr>
            <w:tcW w:w="3145" w:type="pct"/>
            <w:gridSpan w:val="2"/>
            <w:shd w:val="clear" w:color="auto" w:fill="BFBFBF" w:themeFill="background1" w:themeFillShade="BF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1855" w:type="pct"/>
            <w:shd w:val="clear" w:color="auto" w:fill="BFBFBF" w:themeFill="background1" w:themeFillShade="BF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요구 사항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 w:val="restart"/>
            <w:vAlign w:val="center"/>
          </w:tcPr>
          <w:p w:rsidR="00F058F3" w:rsidRP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F058F3">
              <w:rPr>
                <w:rFonts w:asciiTheme="minorHAnsi" w:eastAsiaTheme="minorHAnsi" w:hAnsiTheme="minorHAnsi" w:hint="eastAsia"/>
                <w:b/>
                <w:szCs w:val="18"/>
              </w:rPr>
              <w:t>프로세서</w:t>
            </w:r>
          </w:p>
        </w:tc>
        <w:tc>
          <w:tcPr>
            <w:tcW w:w="919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최소</w:t>
            </w:r>
          </w:p>
        </w:tc>
        <w:tc>
          <w:tcPr>
            <w:tcW w:w="1855" w:type="pct"/>
            <w:vAlign w:val="center"/>
          </w:tcPr>
          <w:p w:rsidR="00F058F3" w:rsidRPr="00C644FA" w:rsidRDefault="00B20D25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 xml:space="preserve">Pentium </w:t>
            </w:r>
            <w:r w:rsidR="00F058F3">
              <w:rPr>
                <w:rFonts w:asciiTheme="minorHAnsi" w:eastAsiaTheme="minorHAnsi" w:hAnsiTheme="minorHAnsi" w:hint="eastAsia"/>
                <w:szCs w:val="18"/>
              </w:rPr>
              <w:t>1GHz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/>
            <w:vAlign w:val="center"/>
          </w:tcPr>
          <w:p w:rsidR="00F058F3" w:rsidRP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</w:p>
        </w:tc>
        <w:tc>
          <w:tcPr>
            <w:tcW w:w="919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권장</w:t>
            </w:r>
          </w:p>
        </w:tc>
        <w:tc>
          <w:tcPr>
            <w:tcW w:w="1855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1GHz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 w:val="restart"/>
            <w:vAlign w:val="center"/>
          </w:tcPr>
          <w:p w:rsidR="00F058F3" w:rsidRP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F058F3">
              <w:rPr>
                <w:rFonts w:asciiTheme="minorHAnsi" w:eastAsiaTheme="minorHAnsi" w:hAnsiTheme="minorHAnsi" w:hint="eastAsia"/>
                <w:b/>
                <w:szCs w:val="18"/>
              </w:rPr>
              <w:t>RAM</w:t>
            </w:r>
          </w:p>
        </w:tc>
        <w:tc>
          <w:tcPr>
            <w:tcW w:w="919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최소</w:t>
            </w:r>
          </w:p>
        </w:tc>
        <w:tc>
          <w:tcPr>
            <w:tcW w:w="1855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512MB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/>
            <w:vAlign w:val="center"/>
          </w:tcPr>
          <w:p w:rsidR="00F058F3" w:rsidRP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</w:p>
        </w:tc>
        <w:tc>
          <w:tcPr>
            <w:tcW w:w="919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권장</w:t>
            </w:r>
          </w:p>
        </w:tc>
        <w:tc>
          <w:tcPr>
            <w:tcW w:w="1855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512MB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 w:val="restart"/>
            <w:vAlign w:val="center"/>
          </w:tcPr>
          <w:p w:rsidR="00F058F3" w:rsidRP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F058F3">
              <w:rPr>
                <w:rFonts w:asciiTheme="minorHAnsi" w:eastAsiaTheme="minorHAnsi" w:hAnsiTheme="minorHAnsi" w:hint="eastAsia"/>
                <w:b/>
                <w:szCs w:val="18"/>
              </w:rPr>
              <w:t>디스크 공간(최소)</w:t>
            </w:r>
          </w:p>
        </w:tc>
        <w:tc>
          <w:tcPr>
            <w:tcW w:w="919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32Bit</w:t>
            </w:r>
          </w:p>
        </w:tc>
        <w:tc>
          <w:tcPr>
            <w:tcW w:w="1855" w:type="pct"/>
            <w:vAlign w:val="center"/>
          </w:tcPr>
          <w:p w:rsidR="00F058F3" w:rsidRPr="00C644FA" w:rsidRDefault="00B20D25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600</w:t>
            </w:r>
            <w:r w:rsidR="00F058F3">
              <w:rPr>
                <w:rFonts w:asciiTheme="minorHAnsi" w:eastAsiaTheme="minorHAnsi" w:hAnsiTheme="minorHAnsi" w:hint="eastAsia"/>
                <w:szCs w:val="18"/>
              </w:rPr>
              <w:t>MB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919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64Bit</w:t>
            </w:r>
          </w:p>
        </w:tc>
        <w:tc>
          <w:tcPr>
            <w:tcW w:w="1855" w:type="pct"/>
            <w:vAlign w:val="center"/>
          </w:tcPr>
          <w:p w:rsidR="00F058F3" w:rsidRPr="00C644FA" w:rsidRDefault="00B20D25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1.5</w:t>
            </w:r>
            <w:r w:rsidR="00F058F3">
              <w:rPr>
                <w:rFonts w:asciiTheme="minorHAnsi" w:eastAsiaTheme="minorHAnsi" w:hAnsiTheme="minorHAnsi" w:hint="eastAsia"/>
                <w:szCs w:val="18"/>
              </w:rPr>
              <w:t>GB</w:t>
            </w:r>
          </w:p>
        </w:tc>
      </w:tr>
    </w:tbl>
    <w:p w:rsidR="00F058F3" w:rsidRDefault="00F058F3" w:rsidP="00F058F3">
      <w:pPr>
        <w:pStyle w:val="3"/>
      </w:pPr>
      <w:bookmarkStart w:id="10" w:name="_Toc486953040"/>
      <w:r>
        <w:rPr>
          <w:rFonts w:hint="eastAsia"/>
        </w:rPr>
        <w:t>운영 체제</w:t>
      </w:r>
      <w:bookmarkEnd w:id="10"/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38"/>
        <w:gridCol w:w="3234"/>
        <w:gridCol w:w="4980"/>
      </w:tblGrid>
      <w:tr w:rsidR="00F058F3" w:rsidRPr="00C644FA" w:rsidTr="006459A0">
        <w:trPr>
          <w:trHeight w:val="383"/>
          <w:tblHeader/>
          <w:jc w:val="center"/>
        </w:trPr>
        <w:tc>
          <w:tcPr>
            <w:tcW w:w="700" w:type="pct"/>
            <w:shd w:val="clear" w:color="auto" w:fill="BFBFBF" w:themeFill="background1" w:themeFillShade="BF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1693" w:type="pct"/>
            <w:shd w:val="clear" w:color="auto" w:fill="BFBFBF" w:themeFill="background1" w:themeFillShade="BF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요구 사항</w:t>
            </w:r>
          </w:p>
        </w:tc>
        <w:tc>
          <w:tcPr>
            <w:tcW w:w="2607" w:type="pct"/>
            <w:shd w:val="clear" w:color="auto" w:fill="BFBFBF" w:themeFill="background1" w:themeFillShade="BF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비고</w:t>
            </w:r>
          </w:p>
        </w:tc>
      </w:tr>
      <w:tr w:rsidR="00F058F3" w:rsidRPr="00C644FA" w:rsidTr="006459A0">
        <w:trPr>
          <w:trHeight w:val="406"/>
          <w:jc w:val="center"/>
        </w:trPr>
        <w:tc>
          <w:tcPr>
            <w:tcW w:w="700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클라이언트</w:t>
            </w:r>
          </w:p>
        </w:tc>
        <w:tc>
          <w:tcPr>
            <w:tcW w:w="1693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Windows XP Home Edition 이상</w:t>
            </w:r>
          </w:p>
        </w:tc>
        <w:tc>
          <w:tcPr>
            <w:tcW w:w="2607" w:type="pct"/>
            <w:vAlign w:val="center"/>
          </w:tcPr>
          <w:p w:rsidR="006459A0" w:rsidRDefault="006459A0" w:rsidP="006459A0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- Windows XP Home은 SP3 설치 필요</w:t>
            </w:r>
          </w:p>
        </w:tc>
      </w:tr>
      <w:tr w:rsidR="00F058F3" w:rsidRPr="00C644FA" w:rsidTr="006459A0">
        <w:trPr>
          <w:trHeight w:val="406"/>
          <w:jc w:val="center"/>
        </w:trPr>
        <w:tc>
          <w:tcPr>
            <w:tcW w:w="700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서버</w:t>
            </w:r>
          </w:p>
        </w:tc>
        <w:tc>
          <w:tcPr>
            <w:tcW w:w="1693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Windows Server 2003 이상</w:t>
            </w:r>
          </w:p>
        </w:tc>
        <w:tc>
          <w:tcPr>
            <w:tcW w:w="2607" w:type="pct"/>
            <w:vAlign w:val="center"/>
          </w:tcPr>
          <w:p w:rsidR="00F058F3" w:rsidRDefault="006459A0" w:rsidP="006459A0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 xml:space="preserve">- </w:t>
            </w:r>
            <w:r w:rsidR="00F058F3">
              <w:rPr>
                <w:rFonts w:asciiTheme="minorHAnsi" w:eastAsiaTheme="minorHAnsi" w:hAnsiTheme="minorHAnsi" w:hint="eastAsia"/>
                <w:szCs w:val="18"/>
              </w:rPr>
              <w:t xml:space="preserve">Windows 2003 Server의 경우 WIC(Windows Imaging Component)도 설치해야 합니다. </w:t>
            </w:r>
          </w:p>
          <w:p w:rsidR="006459A0" w:rsidRDefault="006459A0" w:rsidP="006459A0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 xml:space="preserve">- </w:t>
            </w:r>
            <w:proofErr w:type="spellStart"/>
            <w:r>
              <w:rPr>
                <w:rFonts w:asciiTheme="minorHAnsi" w:eastAsiaTheme="minorHAnsi" w:hAnsiTheme="minorHAnsi" w:hint="eastAsia"/>
                <w:szCs w:val="18"/>
              </w:rPr>
              <w:t>Wndows</w:t>
            </w:r>
            <w:proofErr w:type="spellEnd"/>
            <w:r>
              <w:rPr>
                <w:rFonts w:asciiTheme="minorHAnsi" w:eastAsiaTheme="minorHAnsi" w:hAnsiTheme="minorHAnsi" w:hint="eastAsia"/>
                <w:szCs w:val="18"/>
              </w:rPr>
              <w:t xml:space="preserve"> Server 2003은 SP2이상 필요</w:t>
            </w:r>
          </w:p>
        </w:tc>
      </w:tr>
    </w:tbl>
    <w:p w:rsidR="00F058F3" w:rsidRDefault="00B20D25" w:rsidP="00B20D25">
      <w:pPr>
        <w:pStyle w:val="3"/>
      </w:pPr>
      <w:bookmarkStart w:id="11" w:name="_Toc486953041"/>
      <w:r>
        <w:rPr>
          <w:rFonts w:hint="eastAsia"/>
        </w:rPr>
        <w:t>추가 소프트웨어 요구 사항</w:t>
      </w:r>
      <w:bookmarkEnd w:id="11"/>
    </w:p>
    <w:tbl>
      <w:tblPr>
        <w:tblW w:w="2144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818"/>
        <w:gridCol w:w="1278"/>
      </w:tblGrid>
      <w:tr w:rsidR="00B20D25" w:rsidRPr="00C644FA" w:rsidTr="00B20D25">
        <w:trPr>
          <w:trHeight w:val="383"/>
          <w:tblHeader/>
          <w:jc w:val="center"/>
        </w:trPr>
        <w:tc>
          <w:tcPr>
            <w:tcW w:w="3440" w:type="pct"/>
            <w:shd w:val="clear" w:color="auto" w:fill="BFBFBF" w:themeFill="background1" w:themeFillShade="BF"/>
            <w:vAlign w:val="center"/>
          </w:tcPr>
          <w:p w:rsidR="00B20D25" w:rsidRDefault="00B20D25" w:rsidP="002E580D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1560" w:type="pct"/>
            <w:shd w:val="clear" w:color="auto" w:fill="BFBFBF" w:themeFill="background1" w:themeFillShade="BF"/>
            <w:vAlign w:val="center"/>
          </w:tcPr>
          <w:p w:rsidR="00B20D25" w:rsidRPr="00C644FA" w:rsidRDefault="00B20D25" w:rsidP="002E580D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요구 사항</w:t>
            </w:r>
          </w:p>
        </w:tc>
      </w:tr>
      <w:tr w:rsidR="00B20D25" w:rsidRPr="00C644FA" w:rsidTr="00B20D25">
        <w:trPr>
          <w:trHeight w:val="406"/>
          <w:jc w:val="center"/>
        </w:trPr>
        <w:tc>
          <w:tcPr>
            <w:tcW w:w="3440" w:type="pct"/>
            <w:vAlign w:val="center"/>
          </w:tcPr>
          <w:p w:rsidR="00B20D25" w:rsidRPr="00C644FA" w:rsidRDefault="00B20D25" w:rsidP="002E580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Microsoft Internet Explorer</w:t>
            </w:r>
          </w:p>
        </w:tc>
        <w:tc>
          <w:tcPr>
            <w:tcW w:w="1560" w:type="pct"/>
            <w:vAlign w:val="center"/>
          </w:tcPr>
          <w:p w:rsidR="00B20D25" w:rsidRPr="00C644FA" w:rsidRDefault="00B20D25" w:rsidP="002E580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6.0 이상</w:t>
            </w:r>
          </w:p>
        </w:tc>
      </w:tr>
      <w:tr w:rsidR="00B20D25" w:rsidRPr="00C644FA" w:rsidTr="00B20D25">
        <w:trPr>
          <w:trHeight w:val="406"/>
          <w:jc w:val="center"/>
        </w:trPr>
        <w:tc>
          <w:tcPr>
            <w:tcW w:w="3440" w:type="pct"/>
            <w:vAlign w:val="center"/>
          </w:tcPr>
          <w:p w:rsidR="00B20D25" w:rsidRDefault="00B20D25" w:rsidP="002E580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Cs w:val="18"/>
              </w:rPr>
              <w:t>Winodws</w:t>
            </w:r>
            <w:proofErr w:type="spellEnd"/>
            <w:r>
              <w:rPr>
                <w:rFonts w:asciiTheme="minorHAnsi" w:eastAsiaTheme="minorHAnsi" w:hAnsiTheme="minorHAnsi" w:hint="eastAsia"/>
                <w:szCs w:val="18"/>
              </w:rPr>
              <w:t xml:space="preserve"> Installer</w:t>
            </w:r>
          </w:p>
        </w:tc>
        <w:tc>
          <w:tcPr>
            <w:tcW w:w="1560" w:type="pct"/>
            <w:vAlign w:val="center"/>
          </w:tcPr>
          <w:p w:rsidR="00B20D25" w:rsidRDefault="00B20D25" w:rsidP="002E580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3.1 이상</w:t>
            </w:r>
          </w:p>
        </w:tc>
      </w:tr>
    </w:tbl>
    <w:p w:rsidR="00B20D25" w:rsidRDefault="00E53A58" w:rsidP="00E53A58">
      <w:pPr>
        <w:pStyle w:val="3"/>
      </w:pPr>
      <w:bookmarkStart w:id="12" w:name="_Toc486953042"/>
      <w:r>
        <w:rPr>
          <w:rFonts w:hint="eastAsia"/>
        </w:rPr>
        <w:t>접속 할 서버에 SSH 필수</w:t>
      </w:r>
      <w:bookmarkEnd w:id="12"/>
    </w:p>
    <w:p w:rsidR="00E53A58" w:rsidRPr="00E53A58" w:rsidRDefault="00E53A58" w:rsidP="00E53A58">
      <w:pPr>
        <w:pStyle w:val="-4"/>
      </w:pPr>
      <w:proofErr w:type="spellStart"/>
      <w:r>
        <w:rPr>
          <w:rFonts w:hint="eastAsia"/>
        </w:rPr>
        <w:t>Cofile</w:t>
      </w:r>
      <w:proofErr w:type="spellEnd"/>
      <w:r>
        <w:rPr>
          <w:rFonts w:hint="eastAsia"/>
        </w:rPr>
        <w:t xml:space="preserve"> UI 는 서버와의 통신을 SSH(Secure Shell)을 통해서 동작하므로, 서버에 SSH이 지원해야 </w:t>
      </w:r>
      <w:proofErr w:type="spellStart"/>
      <w:r>
        <w:rPr>
          <w:rFonts w:hint="eastAsia"/>
        </w:rPr>
        <w:t>사용가능합니다</w:t>
      </w:r>
      <w:proofErr w:type="spellEnd"/>
      <w:r>
        <w:rPr>
          <w:rFonts w:hint="eastAsia"/>
        </w:rPr>
        <w:t xml:space="preserve">. </w:t>
      </w:r>
    </w:p>
    <w:p w:rsidR="001F59D4" w:rsidRPr="00C644FA" w:rsidRDefault="00C96B7C" w:rsidP="001F59D4">
      <w:pPr>
        <w:pStyle w:val="2"/>
        <w:rPr>
          <w:rFonts w:asciiTheme="minorHAnsi" w:eastAsiaTheme="minorHAnsi" w:hAnsiTheme="minorHAnsi"/>
        </w:rPr>
      </w:pPr>
      <w:bookmarkStart w:id="13" w:name="_Toc486953043"/>
      <w:r w:rsidRPr="00C644FA">
        <w:rPr>
          <w:rFonts w:asciiTheme="minorHAnsi" w:eastAsiaTheme="minorHAnsi" w:hAnsiTheme="minorHAnsi" w:hint="eastAsia"/>
        </w:rPr>
        <w:lastRenderedPageBreak/>
        <w:t>cofile_ui_1.0.exe 실행</w:t>
      </w:r>
      <w:bookmarkEnd w:id="13"/>
    </w:p>
    <w:p w:rsidR="004E4E80" w:rsidRPr="00C644FA" w:rsidRDefault="004E4E80" w:rsidP="004E4E8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배포한 cofile_ui_1.0.exe 실행합니다.</w:t>
      </w:r>
    </w:p>
    <w:p w:rsidR="00C96B7C" w:rsidRPr="00C644FA" w:rsidRDefault="00C96B7C" w:rsidP="00C96B7C">
      <w:pPr>
        <w:pStyle w:val="2"/>
        <w:rPr>
          <w:rFonts w:asciiTheme="minorHAnsi" w:eastAsiaTheme="minorHAnsi" w:hAnsiTheme="minorHAnsi"/>
        </w:rPr>
      </w:pPr>
      <w:bookmarkStart w:id="14" w:name="_Toc486953044"/>
      <w:r w:rsidRPr="00C644FA">
        <w:rPr>
          <w:rFonts w:asciiTheme="minorHAnsi" w:eastAsiaTheme="minorHAnsi" w:hAnsiTheme="minorHAnsi" w:hint="eastAsia"/>
        </w:rPr>
        <w:t>언어 선택</w:t>
      </w:r>
      <w:bookmarkEnd w:id="14"/>
    </w:p>
    <w:p w:rsidR="00C96B7C" w:rsidRPr="00C644FA" w:rsidRDefault="00F863F0" w:rsidP="00C96B7C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언어를 선택하는 화면으로 영어/</w:t>
      </w:r>
      <w:proofErr w:type="spellStart"/>
      <w:r w:rsidRPr="00C644FA">
        <w:rPr>
          <w:rFonts w:asciiTheme="minorHAnsi" w:eastAsiaTheme="minorHAnsi" w:hAnsiTheme="minorHAnsi" w:hint="eastAsia"/>
        </w:rPr>
        <w:t>한글를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(을) 선택할 수 있습니다. </w:t>
      </w:r>
    </w:p>
    <w:p w:rsidR="00C96B7C" w:rsidRPr="00C644FA" w:rsidRDefault="00F863F0" w:rsidP="00C96B7C">
      <w:pPr>
        <w:pStyle w:val="-4"/>
        <w:rPr>
          <w:rFonts w:asciiTheme="minorHAnsi" w:eastAsiaTheme="minorHAnsi" w:hAnsiTheme="minorHAnsi"/>
          <w:b/>
        </w:rPr>
      </w:pPr>
      <w:proofErr w:type="gramStart"/>
      <w:r w:rsidRPr="00C644FA">
        <w:rPr>
          <w:rFonts w:asciiTheme="minorHAnsi" w:eastAsiaTheme="minorHAnsi" w:hAnsiTheme="minorHAnsi" w:hint="eastAsia"/>
          <w:b/>
        </w:rPr>
        <w:t>PS.</w:t>
      </w:r>
      <w:r w:rsidR="00172EE4" w:rsidRPr="00C644FA">
        <w:rPr>
          <w:rFonts w:asciiTheme="minorHAnsi" w:eastAsiaTheme="minorHAnsi" w:hAnsiTheme="minorHAnsi" w:hint="eastAsia"/>
          <w:b/>
        </w:rPr>
        <w:t xml:space="preserve"> </w:t>
      </w:r>
      <w:r w:rsidRPr="00C644FA">
        <w:rPr>
          <w:rFonts w:asciiTheme="minorHAnsi" w:eastAsiaTheme="minorHAnsi" w:hAnsiTheme="minorHAnsi" w:hint="eastAsia"/>
          <w:b/>
        </w:rPr>
        <w:t>현재는 한글 버전만 지원합니다.</w:t>
      </w:r>
      <w:proofErr w:type="gramEnd"/>
      <w:r w:rsidRPr="00C644FA">
        <w:rPr>
          <w:rFonts w:asciiTheme="minorHAnsi" w:eastAsiaTheme="minorHAnsi" w:hAnsiTheme="minorHAnsi" w:hint="eastAsia"/>
          <w:b/>
        </w:rPr>
        <w:t xml:space="preserve"> </w:t>
      </w:r>
    </w:p>
    <w:p w:rsidR="00C96B7C" w:rsidRPr="00C644FA" w:rsidRDefault="00C96B7C" w:rsidP="00C96B7C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A96A95A" wp14:editId="50EB9878">
            <wp:extent cx="2895600" cy="15811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F0" w:rsidRPr="00C644FA" w:rsidRDefault="00F863F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15" w:name="_Toc486953045"/>
      <w:r w:rsidRPr="00C644FA">
        <w:rPr>
          <w:rFonts w:asciiTheme="minorHAnsi" w:eastAsiaTheme="minorHAnsi" w:hAnsiTheme="minorHAnsi" w:hint="eastAsia"/>
        </w:rPr>
        <w:lastRenderedPageBreak/>
        <w:t>사용자 동의</w:t>
      </w:r>
      <w:bookmarkEnd w:id="15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 설치에 대한 사용자 동의입니다. 다음을 선택합니다. </w:t>
      </w:r>
    </w:p>
    <w:p w:rsidR="00C96B7C" w:rsidRPr="00C644FA" w:rsidRDefault="00C96B7C" w:rsidP="00C96B7C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794504F6" wp14:editId="67DC5B9C">
            <wp:extent cx="5667375" cy="35337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F0" w:rsidRPr="00C644FA" w:rsidRDefault="00F863F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sz w:val="28"/>
        </w:rPr>
      </w:pPr>
      <w:r w:rsidRPr="00C644FA">
        <w:rPr>
          <w:rFonts w:asciiTheme="minorHAnsi" w:eastAsiaTheme="minorHAnsi" w:hAnsiTheme="minorHAnsi"/>
          <w:b/>
          <w:sz w:val="28"/>
        </w:rPr>
        <w:br w:type="page"/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16" w:name="_Toc486953046"/>
      <w:r w:rsidRPr="00C644FA">
        <w:rPr>
          <w:rFonts w:asciiTheme="minorHAnsi" w:eastAsiaTheme="minorHAnsi" w:hAnsiTheme="minorHAnsi" w:hint="eastAsia"/>
        </w:rPr>
        <w:lastRenderedPageBreak/>
        <w:t>설치 위치 선택</w:t>
      </w:r>
      <w:bookmarkEnd w:id="16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UI를 설치 할 폴더를 선택합니다. </w:t>
      </w:r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(Default: </w:t>
      </w:r>
      <w:r w:rsidRPr="00C644FA">
        <w:rPr>
          <w:rFonts w:asciiTheme="minorHAnsi" w:eastAsiaTheme="minorHAnsi" w:hAnsiTheme="minorHAnsi"/>
        </w:rPr>
        <w:t>C:\Program Files (x86)\</w:t>
      </w:r>
      <w:proofErr w:type="spellStart"/>
      <w:r w:rsidRPr="00C644FA">
        <w:rPr>
          <w:rFonts w:asciiTheme="minorHAnsi" w:eastAsiaTheme="minorHAnsi" w:hAnsiTheme="minorHAnsi"/>
        </w:rPr>
        <w:t>CofileUI</w:t>
      </w:r>
      <w:proofErr w:type="spellEnd"/>
      <w:r w:rsidRPr="00C644FA">
        <w:rPr>
          <w:rFonts w:asciiTheme="minorHAnsi" w:eastAsiaTheme="minorHAnsi" w:hAnsiTheme="minorHAnsi" w:hint="eastAsia"/>
        </w:rPr>
        <w:t>)</w:t>
      </w:r>
    </w:p>
    <w:p w:rsidR="00C96B7C" w:rsidRPr="00C644FA" w:rsidRDefault="00C96B7C" w:rsidP="00C96B7C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BB34E76" wp14:editId="78D5AFB9">
            <wp:extent cx="5667375" cy="35337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F0" w:rsidRPr="00C644FA" w:rsidRDefault="00F863F0" w:rsidP="00F863F0">
      <w:pPr>
        <w:pStyle w:val="3"/>
        <w:rPr>
          <w:rFonts w:asciiTheme="minorHAnsi" w:eastAsiaTheme="minorHAnsi" w:hAnsiTheme="minorHAnsi"/>
        </w:rPr>
      </w:pPr>
      <w:bookmarkStart w:id="17" w:name="_Toc486953047"/>
      <w:proofErr w:type="gramStart"/>
      <w:r w:rsidRPr="00C644FA">
        <w:rPr>
          <w:rFonts w:asciiTheme="minorHAnsi" w:eastAsiaTheme="minorHAnsi" w:hAnsiTheme="minorHAnsi" w:hint="eastAsia"/>
        </w:rPr>
        <w:t>.NET</w:t>
      </w:r>
      <w:proofErr w:type="gramEnd"/>
      <w:r w:rsidRPr="00C644FA">
        <w:rPr>
          <w:rFonts w:asciiTheme="minorHAnsi" w:eastAsiaTheme="minorHAnsi" w:hAnsiTheme="minorHAnsi" w:hint="eastAsia"/>
        </w:rPr>
        <w:t xml:space="preserve"> Framework 4.0 설치</w:t>
      </w:r>
      <w:bookmarkEnd w:id="17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UI는 .NET Framework 4.0이상이 필요합니다. 4.0이상 설치되지 않았다면, .NET Framework 4.0을 설치 됩니다.</w:t>
      </w:r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</w:p>
    <w:p w:rsidR="00F863F0" w:rsidRPr="00C644FA" w:rsidRDefault="00F863F0" w:rsidP="00C96B7C">
      <w:pPr>
        <w:pStyle w:val="-4"/>
        <w:jc w:val="center"/>
        <w:rPr>
          <w:rFonts w:asciiTheme="minorHAnsi" w:eastAsiaTheme="minorHAnsi" w:hAnsiTheme="minorHAnsi"/>
        </w:rPr>
      </w:pPr>
    </w:p>
    <w:p w:rsidR="00F863F0" w:rsidRPr="00C644FA" w:rsidRDefault="00F863F0" w:rsidP="00C96B7C">
      <w:pPr>
        <w:pStyle w:val="-4"/>
        <w:jc w:val="center"/>
        <w:rPr>
          <w:rFonts w:asciiTheme="minorHAnsi" w:eastAsiaTheme="minorHAnsi" w:hAnsiTheme="minorHAnsi"/>
        </w:rPr>
      </w:pPr>
    </w:p>
    <w:p w:rsidR="00F863F0" w:rsidRPr="00C644FA" w:rsidRDefault="00F863F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18" w:name="_Toc486953048"/>
      <w:r w:rsidRPr="00C644FA">
        <w:rPr>
          <w:rFonts w:asciiTheme="minorHAnsi" w:eastAsiaTheme="minorHAnsi" w:hAnsiTheme="minorHAnsi" w:hint="eastAsia"/>
        </w:rPr>
        <w:lastRenderedPageBreak/>
        <w:t>설치 완료</w:t>
      </w:r>
      <w:bookmarkEnd w:id="18"/>
    </w:p>
    <w:p w:rsidR="00C96B7C" w:rsidRPr="00C644FA" w:rsidRDefault="00C96B7C" w:rsidP="00C96B7C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38C34884" wp14:editId="36C1B09E">
            <wp:extent cx="5667375" cy="35337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F0" w:rsidRPr="00C644FA" w:rsidRDefault="00F863F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F863F0" w:rsidRPr="00C644FA" w:rsidRDefault="00F863F0" w:rsidP="00F863F0">
      <w:pPr>
        <w:pStyle w:val="1"/>
        <w:rPr>
          <w:rFonts w:asciiTheme="minorHAnsi" w:eastAsiaTheme="minorHAnsi" w:hAnsiTheme="minorHAnsi"/>
        </w:rPr>
      </w:pPr>
      <w:bookmarkStart w:id="19" w:name="_Toc486953049"/>
      <w:r w:rsidRPr="00C644FA">
        <w:rPr>
          <w:rFonts w:asciiTheme="minorHAnsi" w:eastAsiaTheme="minorHAnsi" w:hAnsiTheme="minorHAnsi" w:hint="eastAsia"/>
        </w:rPr>
        <w:lastRenderedPageBreak/>
        <w:t>실행 화면</w:t>
      </w:r>
      <w:bookmarkEnd w:id="19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최초 실행 화면은 아래와 같습니다.</w:t>
      </w:r>
    </w:p>
    <w:p w:rsidR="00F863F0" w:rsidRPr="00C644FA" w:rsidRDefault="00C10C6D" w:rsidP="00F863F0">
      <w:pPr>
        <w:pStyle w:val="-4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3FA16DDF" wp14:editId="2F00E100">
            <wp:extent cx="5939790" cy="4385037"/>
            <wp:effectExtent l="19050" t="1905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5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"/>
      <w:bookmarkEnd w:id="2"/>
      <w:bookmarkEnd w:id="3"/>
      <w:bookmarkEnd w:id="4"/>
      <w:bookmarkEnd w:id="5"/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20" w:name="_Toc486953050"/>
      <w:proofErr w:type="spellStart"/>
      <w:r w:rsidRPr="00C644FA">
        <w:rPr>
          <w:rFonts w:asciiTheme="minorHAnsi" w:eastAsiaTheme="minorHAnsi" w:hAnsiTheme="minorHAnsi" w:hint="eastAsia"/>
        </w:rPr>
        <w:t>Cofile</w:t>
      </w:r>
      <w:bookmarkEnd w:id="20"/>
      <w:proofErr w:type="spellEnd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수행할 수 있는 화면입니다. </w:t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21" w:name="_Toc486953051"/>
      <w:proofErr w:type="spellStart"/>
      <w:r w:rsidRPr="00C644FA">
        <w:rPr>
          <w:rFonts w:asciiTheme="minorHAnsi" w:eastAsiaTheme="minorHAnsi" w:hAnsiTheme="minorHAnsi" w:hint="eastAsia"/>
        </w:rPr>
        <w:t>Config</w:t>
      </w:r>
      <w:bookmarkEnd w:id="21"/>
      <w:proofErr w:type="spellEnd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에서 사용하는 각 type에 대한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파일을 추가/수정을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있는 화면입니다. </w:t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22" w:name="_Toc486953052"/>
      <w:r w:rsidRPr="00C644FA">
        <w:rPr>
          <w:rFonts w:asciiTheme="minorHAnsi" w:eastAsiaTheme="minorHAnsi" w:hAnsiTheme="minorHAnsi" w:hint="eastAsia"/>
        </w:rPr>
        <w:t>Log</w:t>
      </w:r>
      <w:bookmarkEnd w:id="22"/>
    </w:p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각 서버에서 </w:t>
      </w: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수행한 이력을 확인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있는 화면입니다. </w:t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23" w:name="_Toc486953053"/>
      <w:r w:rsidRPr="00C644FA">
        <w:rPr>
          <w:rFonts w:asciiTheme="minorHAnsi" w:eastAsiaTheme="minorHAnsi" w:hAnsiTheme="minorHAnsi" w:hint="eastAsia"/>
        </w:rPr>
        <w:lastRenderedPageBreak/>
        <w:t>Monitor</w:t>
      </w:r>
      <w:bookmarkEnd w:id="23"/>
    </w:p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각 서버의 </w:t>
      </w: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daemon 모니터링 할 수 있는 화면입니다. </w:t>
      </w:r>
    </w:p>
    <w:p w:rsidR="000F0534" w:rsidRPr="00C644FA" w:rsidRDefault="000F053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F863F0" w:rsidRPr="00C644FA" w:rsidRDefault="00F863F0" w:rsidP="00F863F0">
      <w:pPr>
        <w:pStyle w:val="1"/>
        <w:rPr>
          <w:rFonts w:asciiTheme="minorHAnsi" w:eastAsiaTheme="minorHAnsi" w:hAnsiTheme="minorHAnsi"/>
        </w:rPr>
      </w:pPr>
      <w:bookmarkStart w:id="24" w:name="_Toc486953054"/>
      <w:r w:rsidRPr="00C644FA">
        <w:rPr>
          <w:rFonts w:asciiTheme="minorHAnsi" w:eastAsiaTheme="minorHAnsi" w:hAnsiTheme="minorHAnsi" w:hint="eastAsia"/>
        </w:rPr>
        <w:lastRenderedPageBreak/>
        <w:t>서버</w:t>
      </w:r>
      <w:bookmarkEnd w:id="24"/>
    </w:p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서버는 Group개념으로 관리되며, </w:t>
      </w:r>
      <w:proofErr w:type="spellStart"/>
      <w:r w:rsidRPr="00C644FA">
        <w:rPr>
          <w:rFonts w:asciiTheme="minorHAnsi" w:eastAsiaTheme="minorHAnsi" w:hAnsiTheme="minorHAnsi" w:hint="eastAsia"/>
        </w:rPr>
        <w:t>그룹명에서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오른쪽 버튼을 클릭하면 3가지 메뉴를 선택 할 수 있습니다. </w:t>
      </w:r>
    </w:p>
    <w:tbl>
      <w:tblPr>
        <w:tblW w:w="2445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976"/>
        <w:gridCol w:w="2695"/>
      </w:tblGrid>
      <w:tr w:rsidR="000F0534" w:rsidRPr="00C644FA" w:rsidTr="005C5879">
        <w:trPr>
          <w:trHeight w:val="383"/>
          <w:tblHeader/>
          <w:jc w:val="center"/>
        </w:trPr>
        <w:tc>
          <w:tcPr>
            <w:tcW w:w="2115" w:type="pct"/>
            <w:shd w:val="clear" w:color="auto" w:fill="BFBFBF" w:themeFill="background1" w:themeFillShade="BF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메뉴명</w:t>
            </w:r>
            <w:proofErr w:type="spellEnd"/>
          </w:p>
        </w:tc>
        <w:tc>
          <w:tcPr>
            <w:tcW w:w="2885" w:type="pct"/>
            <w:shd w:val="clear" w:color="auto" w:fill="BFBFBF" w:themeFill="background1" w:themeFillShade="BF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0F0534" w:rsidRPr="00C644FA" w:rsidTr="005C5879">
        <w:trPr>
          <w:trHeight w:val="406"/>
          <w:jc w:val="center"/>
        </w:trPr>
        <w:tc>
          <w:tcPr>
            <w:tcW w:w="2115" w:type="pct"/>
            <w:vAlign w:val="center"/>
          </w:tcPr>
          <w:p w:rsidR="000F0534" w:rsidRPr="00C644FA" w:rsidRDefault="0069380A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Add Server Group</w:t>
            </w:r>
          </w:p>
        </w:tc>
        <w:tc>
          <w:tcPr>
            <w:tcW w:w="2885" w:type="pct"/>
            <w:vAlign w:val="center"/>
          </w:tcPr>
          <w:p w:rsidR="000F0534" w:rsidRPr="00C644FA" w:rsidRDefault="000F0534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서버 Group 추가</w:t>
            </w:r>
          </w:p>
        </w:tc>
      </w:tr>
      <w:tr w:rsidR="000F0534" w:rsidRPr="00C644FA" w:rsidTr="005C5879">
        <w:trPr>
          <w:trHeight w:val="406"/>
          <w:jc w:val="center"/>
        </w:trPr>
        <w:tc>
          <w:tcPr>
            <w:tcW w:w="2115" w:type="pct"/>
            <w:vAlign w:val="center"/>
          </w:tcPr>
          <w:p w:rsidR="000F0534" w:rsidRPr="00C644FA" w:rsidRDefault="0069380A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Del Server Group</w:t>
            </w:r>
          </w:p>
        </w:tc>
        <w:tc>
          <w:tcPr>
            <w:tcW w:w="2885" w:type="pct"/>
            <w:vAlign w:val="center"/>
          </w:tcPr>
          <w:p w:rsidR="000F0534" w:rsidRPr="00C644FA" w:rsidRDefault="000F0534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서버 Group 삭제</w:t>
            </w:r>
          </w:p>
        </w:tc>
      </w:tr>
      <w:tr w:rsidR="000F0534" w:rsidRPr="00C644FA" w:rsidTr="005C5879">
        <w:trPr>
          <w:trHeight w:val="406"/>
          <w:jc w:val="center"/>
        </w:trPr>
        <w:tc>
          <w:tcPr>
            <w:tcW w:w="2115" w:type="pct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Add Server</w:t>
            </w:r>
          </w:p>
        </w:tc>
        <w:tc>
          <w:tcPr>
            <w:tcW w:w="2885" w:type="pct"/>
            <w:vAlign w:val="center"/>
          </w:tcPr>
          <w:p w:rsidR="000F0534" w:rsidRPr="00C644FA" w:rsidRDefault="000F0534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서버 Group에 서버 추가</w:t>
            </w:r>
          </w:p>
        </w:tc>
      </w:tr>
    </w:tbl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</w:p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기능에 대한 화면은 아래와 같습니다. </w:t>
      </w:r>
    </w:p>
    <w:p w:rsidR="0069380A" w:rsidRPr="00C644FA" w:rsidRDefault="0069380A" w:rsidP="0069380A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93CD7E3" wp14:editId="7E32DC01">
            <wp:extent cx="3076575" cy="235267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534" w:rsidRPr="00C644FA" w:rsidRDefault="000F0534" w:rsidP="00E00C6B">
      <w:pPr>
        <w:pStyle w:val="-4"/>
        <w:jc w:val="center"/>
        <w:rPr>
          <w:rFonts w:asciiTheme="minorHAnsi" w:eastAsiaTheme="minorHAnsi" w:hAnsiTheme="minorHAnsi"/>
        </w:rPr>
      </w:pPr>
    </w:p>
    <w:p w:rsidR="000F0534" w:rsidRPr="00C644FA" w:rsidRDefault="000F0534" w:rsidP="001B1FF1">
      <w:pPr>
        <w:pStyle w:val="2"/>
        <w:rPr>
          <w:rFonts w:asciiTheme="minorHAnsi" w:eastAsiaTheme="minorHAnsi" w:hAnsiTheme="minorHAnsi"/>
        </w:rPr>
      </w:pPr>
      <w:bookmarkStart w:id="25" w:name="_Toc486953055"/>
      <w:r w:rsidRPr="00C644FA">
        <w:rPr>
          <w:rFonts w:asciiTheme="minorHAnsi" w:eastAsiaTheme="minorHAnsi" w:hAnsiTheme="minorHAnsi" w:hint="eastAsia"/>
        </w:rPr>
        <w:t>서버 추가</w:t>
      </w:r>
      <w:bookmarkEnd w:id="25"/>
    </w:p>
    <w:p w:rsidR="00D06CDF" w:rsidRPr="00C644FA" w:rsidRDefault="000F0534" w:rsidP="000F053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>“</w:t>
      </w:r>
      <w:r w:rsidRPr="00C644FA">
        <w:rPr>
          <w:rFonts w:asciiTheme="minorHAnsi" w:eastAsiaTheme="minorHAnsi" w:hAnsiTheme="minorHAnsi" w:hint="eastAsia"/>
        </w:rPr>
        <w:t>Add Server</w:t>
      </w:r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 xml:space="preserve">를 선택하면 서버를 추가 할 수 있으며, 아래 항목을 입력 후 추가 합니다. </w:t>
      </w:r>
    </w:p>
    <w:tbl>
      <w:tblPr>
        <w:tblW w:w="2457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81"/>
        <w:gridCol w:w="3813"/>
      </w:tblGrid>
      <w:tr w:rsidR="000F0534" w:rsidRPr="00C644FA" w:rsidTr="000F0534">
        <w:trPr>
          <w:trHeight w:val="383"/>
          <w:tblHeader/>
          <w:jc w:val="center"/>
        </w:trPr>
        <w:tc>
          <w:tcPr>
            <w:tcW w:w="938" w:type="pct"/>
            <w:shd w:val="clear" w:color="auto" w:fill="BFBFBF" w:themeFill="background1" w:themeFillShade="BF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4062" w:type="pct"/>
            <w:shd w:val="clear" w:color="auto" w:fill="BFBFBF" w:themeFill="background1" w:themeFillShade="BF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내용</w:t>
            </w:r>
          </w:p>
        </w:tc>
      </w:tr>
      <w:tr w:rsidR="000F0534" w:rsidRPr="00C644FA" w:rsidTr="000F0534">
        <w:trPr>
          <w:trHeight w:val="406"/>
          <w:jc w:val="center"/>
        </w:trPr>
        <w:tc>
          <w:tcPr>
            <w:tcW w:w="938" w:type="pct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name</w:t>
            </w:r>
          </w:p>
        </w:tc>
        <w:tc>
          <w:tcPr>
            <w:tcW w:w="4062" w:type="pct"/>
            <w:vAlign w:val="center"/>
          </w:tcPr>
          <w:p w:rsidR="000F0534" w:rsidRPr="00C644FA" w:rsidRDefault="000F0534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서버명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(Nickname)</w:t>
            </w:r>
          </w:p>
        </w:tc>
      </w:tr>
      <w:tr w:rsidR="000F0534" w:rsidRPr="00C644FA" w:rsidTr="000F0534">
        <w:trPr>
          <w:trHeight w:val="406"/>
          <w:jc w:val="center"/>
        </w:trPr>
        <w:tc>
          <w:tcPr>
            <w:tcW w:w="938" w:type="pct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ip</w:t>
            </w:r>
            <w:proofErr w:type="spellEnd"/>
          </w:p>
        </w:tc>
        <w:tc>
          <w:tcPr>
            <w:tcW w:w="4062" w:type="pct"/>
            <w:vAlign w:val="center"/>
          </w:tcPr>
          <w:p w:rsidR="000F0534" w:rsidRPr="00C644FA" w:rsidRDefault="000F0534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접속할 서버의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ip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주소</w:t>
            </w:r>
          </w:p>
        </w:tc>
      </w:tr>
      <w:tr w:rsidR="000F0534" w:rsidRPr="00C644FA" w:rsidTr="000F0534">
        <w:trPr>
          <w:trHeight w:val="406"/>
          <w:jc w:val="center"/>
        </w:trPr>
        <w:tc>
          <w:tcPr>
            <w:tcW w:w="938" w:type="pct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port</w:t>
            </w:r>
          </w:p>
        </w:tc>
        <w:tc>
          <w:tcPr>
            <w:tcW w:w="4062" w:type="pct"/>
            <w:vAlign w:val="center"/>
          </w:tcPr>
          <w:p w:rsidR="000F0534" w:rsidRPr="00C644FA" w:rsidRDefault="000F0534" w:rsidP="0069380A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접속할 서버의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ssh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port (default: 22)</w:t>
            </w:r>
          </w:p>
        </w:tc>
      </w:tr>
    </w:tbl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</w:p>
    <w:p w:rsidR="005C5879" w:rsidRPr="00C644FA" w:rsidRDefault="000F0534" w:rsidP="005C5879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02F0994" wp14:editId="278F25F2">
            <wp:extent cx="1905000" cy="20478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79" w:rsidRPr="00C644FA" w:rsidRDefault="005C5879" w:rsidP="005C5879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테스트할 서버정보를 </w:t>
      </w:r>
      <w:proofErr w:type="spellStart"/>
      <w:r w:rsidRPr="00C644FA">
        <w:rPr>
          <w:rFonts w:asciiTheme="minorHAnsi" w:eastAsiaTheme="minorHAnsi" w:hAnsiTheme="minorHAnsi" w:hint="eastAsia"/>
        </w:rPr>
        <w:t>입력후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r w:rsidRPr="00C644FA">
        <w:rPr>
          <w:rFonts w:asciiTheme="minorHAnsi" w:eastAsiaTheme="minorHAnsi" w:hAnsiTheme="minorHAnsi"/>
        </w:rPr>
        <w:t>“</w:t>
      </w:r>
      <w:r w:rsidRPr="00C644FA">
        <w:rPr>
          <w:rFonts w:asciiTheme="minorHAnsi" w:eastAsiaTheme="minorHAnsi" w:hAnsiTheme="minorHAnsi" w:hint="eastAsia"/>
        </w:rPr>
        <w:t>OK</w:t>
      </w:r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 xml:space="preserve">를 선택합니다. </w:t>
      </w:r>
    </w:p>
    <w:tbl>
      <w:tblPr>
        <w:tblW w:w="1247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81"/>
        <w:gridCol w:w="1501"/>
      </w:tblGrid>
      <w:tr w:rsidR="005C5879" w:rsidRPr="00C644FA" w:rsidTr="005C5879">
        <w:trPr>
          <w:trHeight w:val="383"/>
          <w:tblHeader/>
          <w:jc w:val="center"/>
        </w:trPr>
        <w:tc>
          <w:tcPr>
            <w:tcW w:w="1849" w:type="pct"/>
            <w:shd w:val="clear" w:color="auto" w:fill="BFBFBF" w:themeFill="background1" w:themeFillShade="BF"/>
            <w:vAlign w:val="center"/>
          </w:tcPr>
          <w:p w:rsidR="005C5879" w:rsidRPr="00C644FA" w:rsidRDefault="005C5879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3151" w:type="pct"/>
            <w:shd w:val="clear" w:color="auto" w:fill="BFBFBF" w:themeFill="background1" w:themeFillShade="BF"/>
            <w:vAlign w:val="center"/>
          </w:tcPr>
          <w:p w:rsidR="005C5879" w:rsidRPr="00C644FA" w:rsidRDefault="005C5879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내용</w:t>
            </w:r>
          </w:p>
        </w:tc>
      </w:tr>
      <w:tr w:rsidR="005C5879" w:rsidRPr="00C644FA" w:rsidTr="005C5879">
        <w:trPr>
          <w:trHeight w:val="406"/>
          <w:jc w:val="center"/>
        </w:trPr>
        <w:tc>
          <w:tcPr>
            <w:tcW w:w="1849" w:type="pct"/>
            <w:vAlign w:val="center"/>
          </w:tcPr>
          <w:p w:rsidR="005C5879" w:rsidRPr="00C644FA" w:rsidRDefault="005C5879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name</w:t>
            </w:r>
          </w:p>
        </w:tc>
        <w:tc>
          <w:tcPr>
            <w:tcW w:w="3151" w:type="pct"/>
            <w:vAlign w:val="center"/>
          </w:tcPr>
          <w:p w:rsidR="005C5879" w:rsidRPr="00C644FA" w:rsidRDefault="005C5879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aix7.1</w:t>
            </w:r>
          </w:p>
        </w:tc>
      </w:tr>
      <w:tr w:rsidR="005C5879" w:rsidRPr="00C644FA" w:rsidTr="005C5879">
        <w:trPr>
          <w:trHeight w:val="406"/>
          <w:jc w:val="center"/>
        </w:trPr>
        <w:tc>
          <w:tcPr>
            <w:tcW w:w="1849" w:type="pct"/>
            <w:vAlign w:val="center"/>
          </w:tcPr>
          <w:p w:rsidR="005C5879" w:rsidRPr="00C644FA" w:rsidRDefault="005C5879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ip</w:t>
            </w:r>
            <w:proofErr w:type="spellEnd"/>
          </w:p>
        </w:tc>
        <w:tc>
          <w:tcPr>
            <w:tcW w:w="3151" w:type="pct"/>
            <w:vAlign w:val="center"/>
          </w:tcPr>
          <w:p w:rsidR="005C5879" w:rsidRPr="00C644FA" w:rsidRDefault="00813FBD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192.168.1.210</w:t>
            </w:r>
          </w:p>
        </w:tc>
      </w:tr>
      <w:tr w:rsidR="005C5879" w:rsidRPr="00C644FA" w:rsidTr="005C5879">
        <w:trPr>
          <w:trHeight w:val="406"/>
          <w:jc w:val="center"/>
        </w:trPr>
        <w:tc>
          <w:tcPr>
            <w:tcW w:w="1849" w:type="pct"/>
            <w:vAlign w:val="center"/>
          </w:tcPr>
          <w:p w:rsidR="005C5879" w:rsidRPr="00C644FA" w:rsidRDefault="005C5879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port</w:t>
            </w:r>
          </w:p>
        </w:tc>
        <w:tc>
          <w:tcPr>
            <w:tcW w:w="3151" w:type="pct"/>
            <w:vAlign w:val="center"/>
          </w:tcPr>
          <w:p w:rsidR="005C5879" w:rsidRPr="00C644FA" w:rsidRDefault="005C5879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22</w:t>
            </w:r>
          </w:p>
        </w:tc>
      </w:tr>
    </w:tbl>
    <w:p w:rsidR="00172EE4" w:rsidRPr="00C644FA" w:rsidRDefault="00172EE4" w:rsidP="005C5879">
      <w:pPr>
        <w:pStyle w:val="-4"/>
        <w:jc w:val="center"/>
        <w:rPr>
          <w:rFonts w:asciiTheme="minorHAnsi" w:eastAsiaTheme="minorHAnsi" w:hAnsiTheme="minorHAnsi"/>
        </w:rPr>
      </w:pPr>
    </w:p>
    <w:p w:rsidR="00813FBD" w:rsidRPr="00C644FA" w:rsidRDefault="00813FBD" w:rsidP="005C5879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39AF6AB7" wp14:editId="199DC061">
            <wp:extent cx="1905000" cy="20478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BD" w:rsidRPr="00C644FA" w:rsidRDefault="00813FBD" w:rsidP="005C5879">
      <w:pPr>
        <w:pStyle w:val="-4"/>
        <w:jc w:val="center"/>
        <w:rPr>
          <w:rFonts w:asciiTheme="minorHAnsi" w:eastAsiaTheme="minorHAnsi" w:hAnsiTheme="minorHAnsi"/>
        </w:rPr>
      </w:pPr>
    </w:p>
    <w:p w:rsidR="00F863F0" w:rsidRPr="00C644FA" w:rsidRDefault="00F863F0" w:rsidP="005C5879">
      <w:pPr>
        <w:pStyle w:val="-4"/>
        <w:jc w:val="center"/>
        <w:rPr>
          <w:rFonts w:asciiTheme="minorHAnsi" w:eastAsiaTheme="minorHAnsi" w:hAnsiTheme="minorHAnsi"/>
        </w:rPr>
      </w:pPr>
    </w:p>
    <w:p w:rsidR="00696C68" w:rsidRPr="00C644FA" w:rsidRDefault="00696C6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5C5879" w:rsidRPr="00C644FA" w:rsidRDefault="005C5879" w:rsidP="001B1FF1">
      <w:pPr>
        <w:pStyle w:val="2"/>
        <w:rPr>
          <w:rFonts w:asciiTheme="minorHAnsi" w:eastAsiaTheme="minorHAnsi" w:hAnsiTheme="minorHAnsi"/>
        </w:rPr>
      </w:pPr>
      <w:bookmarkStart w:id="26" w:name="_Toc486953056"/>
      <w:r w:rsidRPr="00C644FA">
        <w:rPr>
          <w:rFonts w:asciiTheme="minorHAnsi" w:eastAsiaTheme="minorHAnsi" w:hAnsiTheme="minorHAnsi" w:hint="eastAsia"/>
        </w:rPr>
        <w:lastRenderedPageBreak/>
        <w:t>서버 메뉴</w:t>
      </w:r>
      <w:bookmarkEnd w:id="26"/>
    </w:p>
    <w:p w:rsidR="005C5879" w:rsidRPr="00C644FA" w:rsidRDefault="005C5879" w:rsidP="005C5879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서버를 추가하면 5가지 메뉴를 선택 할 수 있습니다. (오른쪽 버튼)</w:t>
      </w:r>
    </w:p>
    <w:tbl>
      <w:tblPr>
        <w:tblW w:w="2351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14"/>
        <w:gridCol w:w="2477"/>
      </w:tblGrid>
      <w:tr w:rsidR="00813FBD" w:rsidRPr="00C644FA" w:rsidTr="00813FBD">
        <w:trPr>
          <w:trHeight w:val="383"/>
          <w:tblHeader/>
          <w:jc w:val="center"/>
        </w:trPr>
        <w:tc>
          <w:tcPr>
            <w:tcW w:w="2242" w:type="pct"/>
            <w:shd w:val="clear" w:color="auto" w:fill="BFBFBF" w:themeFill="background1" w:themeFillShade="BF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메뉴</w:t>
            </w:r>
          </w:p>
        </w:tc>
        <w:tc>
          <w:tcPr>
            <w:tcW w:w="2758" w:type="pct"/>
            <w:shd w:val="clear" w:color="auto" w:fill="BFBFBF" w:themeFill="background1" w:themeFillShade="BF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813FBD" w:rsidRPr="00C644FA" w:rsidTr="00813FBD">
        <w:trPr>
          <w:trHeight w:val="406"/>
          <w:jc w:val="center"/>
        </w:trPr>
        <w:tc>
          <w:tcPr>
            <w:tcW w:w="2242" w:type="pct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Delete Server</w:t>
            </w:r>
          </w:p>
        </w:tc>
        <w:tc>
          <w:tcPr>
            <w:tcW w:w="2758" w:type="pct"/>
            <w:vAlign w:val="center"/>
          </w:tcPr>
          <w:p w:rsidR="00813FBD" w:rsidRPr="00C644FA" w:rsidRDefault="00813FBD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선택한 서버 삭제 기능</w:t>
            </w:r>
          </w:p>
        </w:tc>
      </w:tr>
      <w:tr w:rsidR="00813FBD" w:rsidRPr="00C644FA" w:rsidTr="00813FBD">
        <w:trPr>
          <w:trHeight w:val="406"/>
          <w:jc w:val="center"/>
        </w:trPr>
        <w:tc>
          <w:tcPr>
            <w:tcW w:w="2242" w:type="pct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Connect Server</w:t>
            </w:r>
          </w:p>
        </w:tc>
        <w:tc>
          <w:tcPr>
            <w:tcW w:w="2758" w:type="pct"/>
            <w:vAlign w:val="center"/>
          </w:tcPr>
          <w:p w:rsidR="00813FBD" w:rsidRPr="00C644FA" w:rsidRDefault="00813FBD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선택한 서버 접속</w:t>
            </w:r>
          </w:p>
        </w:tc>
      </w:tr>
      <w:tr w:rsidR="00813FBD" w:rsidRPr="00C644FA" w:rsidTr="00813FBD">
        <w:trPr>
          <w:trHeight w:val="406"/>
          <w:jc w:val="center"/>
        </w:trPr>
        <w:tc>
          <w:tcPr>
            <w:tcW w:w="2242" w:type="pct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DisConnect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Server</w:t>
            </w:r>
          </w:p>
        </w:tc>
        <w:tc>
          <w:tcPr>
            <w:tcW w:w="2758" w:type="pct"/>
            <w:vAlign w:val="center"/>
          </w:tcPr>
          <w:p w:rsidR="00813FBD" w:rsidRPr="00C644FA" w:rsidRDefault="00813FBD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선택한 서버 접속 해제</w:t>
            </w:r>
          </w:p>
        </w:tc>
      </w:tr>
      <w:tr w:rsidR="00813FBD" w:rsidRPr="00C644FA" w:rsidTr="00813FBD">
        <w:trPr>
          <w:trHeight w:val="406"/>
          <w:jc w:val="center"/>
        </w:trPr>
        <w:tc>
          <w:tcPr>
            <w:tcW w:w="2242" w:type="pct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Modify Server</w:t>
            </w:r>
          </w:p>
        </w:tc>
        <w:tc>
          <w:tcPr>
            <w:tcW w:w="2758" w:type="pct"/>
            <w:vAlign w:val="center"/>
          </w:tcPr>
          <w:p w:rsidR="00813FBD" w:rsidRPr="00C644FA" w:rsidRDefault="00813FBD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선택한 서버 정보 수정</w:t>
            </w:r>
          </w:p>
        </w:tc>
      </w:tr>
    </w:tbl>
    <w:p w:rsidR="005C5879" w:rsidRPr="00C644FA" w:rsidRDefault="005C5879" w:rsidP="005C5879">
      <w:pPr>
        <w:pStyle w:val="-4"/>
        <w:rPr>
          <w:rFonts w:asciiTheme="minorHAnsi" w:eastAsiaTheme="minorHAnsi" w:hAnsiTheme="minorHAnsi"/>
        </w:rPr>
      </w:pPr>
    </w:p>
    <w:p w:rsidR="005C5879" w:rsidRPr="00C644FA" w:rsidRDefault="00813FBD" w:rsidP="00696C68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53EA112B" wp14:editId="55A186D8">
            <wp:extent cx="2505075" cy="2657475"/>
            <wp:effectExtent l="19050" t="1905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6C68" w:rsidRPr="00C644FA" w:rsidRDefault="00696C6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5C5879" w:rsidRPr="00C644FA" w:rsidRDefault="005C5879" w:rsidP="001B1FF1">
      <w:pPr>
        <w:pStyle w:val="2"/>
        <w:rPr>
          <w:rFonts w:asciiTheme="minorHAnsi" w:eastAsiaTheme="minorHAnsi" w:hAnsiTheme="minorHAnsi"/>
        </w:rPr>
      </w:pPr>
      <w:bookmarkStart w:id="27" w:name="_Toc486953057"/>
      <w:r w:rsidRPr="00C644FA">
        <w:rPr>
          <w:rFonts w:asciiTheme="minorHAnsi" w:eastAsiaTheme="minorHAnsi" w:hAnsiTheme="minorHAnsi" w:hint="eastAsia"/>
        </w:rPr>
        <w:lastRenderedPageBreak/>
        <w:t>서버 접속</w:t>
      </w:r>
      <w:bookmarkEnd w:id="27"/>
    </w:p>
    <w:p w:rsidR="005C5879" w:rsidRPr="00C644FA" w:rsidRDefault="005C5879" w:rsidP="005C5879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서버의 접속은 서버리스트에서 서버를 더블클릭 하거나, 메뉴에서 </w:t>
      </w:r>
      <w:r w:rsidRPr="00C644FA">
        <w:rPr>
          <w:rFonts w:asciiTheme="minorHAnsi" w:eastAsiaTheme="minorHAnsi" w:hAnsiTheme="minorHAnsi"/>
        </w:rPr>
        <w:t>“</w:t>
      </w:r>
      <w:r w:rsidRPr="00C644FA">
        <w:rPr>
          <w:rFonts w:asciiTheme="minorHAnsi" w:eastAsiaTheme="minorHAnsi" w:hAnsiTheme="minorHAnsi" w:hint="eastAsia"/>
        </w:rPr>
        <w:t>Connect Server</w:t>
      </w:r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 xml:space="preserve">를 선택하면 로그인 </w:t>
      </w:r>
      <w:r w:rsidR="00A149B8" w:rsidRPr="00C644FA">
        <w:rPr>
          <w:rFonts w:asciiTheme="minorHAnsi" w:eastAsiaTheme="minorHAnsi" w:hAnsiTheme="minorHAnsi" w:hint="eastAsia"/>
        </w:rPr>
        <w:t xml:space="preserve">화면이 뜨며, ID/PW을 입력해서 접속 할 수 있습니다. </w:t>
      </w:r>
    </w:p>
    <w:p w:rsidR="00A149B8" w:rsidRPr="00C644FA" w:rsidRDefault="00A149B8" w:rsidP="005C5879">
      <w:pPr>
        <w:pStyle w:val="-4"/>
        <w:rPr>
          <w:rFonts w:asciiTheme="minorHAnsi" w:eastAsiaTheme="minorHAnsi" w:hAnsiTheme="minorHAnsi"/>
          <w:b/>
        </w:rPr>
      </w:pPr>
      <w:proofErr w:type="gramStart"/>
      <w:r w:rsidRPr="00C644FA">
        <w:rPr>
          <w:rFonts w:asciiTheme="minorHAnsi" w:eastAsiaTheme="minorHAnsi" w:hAnsiTheme="minorHAnsi" w:hint="eastAsia"/>
          <w:b/>
        </w:rPr>
        <w:t>PS.</w:t>
      </w:r>
      <w:r w:rsidR="00E00C6B" w:rsidRPr="00C644FA">
        <w:rPr>
          <w:rFonts w:asciiTheme="minorHAnsi" w:eastAsiaTheme="minorHAnsi" w:hAnsiTheme="minorHAnsi" w:hint="eastAsia"/>
          <w:b/>
        </w:rPr>
        <w:t xml:space="preserve"> </w:t>
      </w:r>
      <w:r w:rsidRPr="00C644FA">
        <w:rPr>
          <w:rFonts w:asciiTheme="minorHAnsi" w:eastAsiaTheme="minorHAnsi" w:hAnsiTheme="minorHAnsi" w:hint="eastAsia"/>
          <w:b/>
        </w:rPr>
        <w:t>ID/PW는 별도로 저장하지 않습니다.</w:t>
      </w:r>
      <w:proofErr w:type="gramEnd"/>
      <w:r w:rsidRPr="00C644FA">
        <w:rPr>
          <w:rFonts w:asciiTheme="minorHAnsi" w:eastAsiaTheme="minorHAnsi" w:hAnsiTheme="minorHAnsi" w:hint="eastAsia"/>
          <w:b/>
        </w:rPr>
        <w:t xml:space="preserve"> </w:t>
      </w:r>
    </w:p>
    <w:p w:rsidR="00A149B8" w:rsidRPr="00C644FA" w:rsidRDefault="00A149B8" w:rsidP="005C5879">
      <w:pPr>
        <w:pStyle w:val="-4"/>
        <w:rPr>
          <w:rFonts w:asciiTheme="minorHAnsi" w:eastAsiaTheme="minorHAnsi" w:hAnsiTheme="minorHAnsi"/>
        </w:rPr>
      </w:pPr>
    </w:p>
    <w:p w:rsidR="005C5879" w:rsidRPr="00C644FA" w:rsidRDefault="005C5879" w:rsidP="00552EAF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4171EFBD" wp14:editId="4B06FC34">
            <wp:extent cx="1905000" cy="14763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6D" w:rsidRDefault="00C10C6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ID/PW을 입력해서 서버에 접속하게 되면 서버에서 가져온 $CO_HOME 환경변수를 확인합니다. 환경변수가 올바르게 </w:t>
      </w:r>
      <w:proofErr w:type="spellStart"/>
      <w:r>
        <w:rPr>
          <w:rFonts w:asciiTheme="minorHAnsi" w:eastAsiaTheme="minorHAnsi" w:hAnsiTheme="minorHAnsi" w:hint="eastAsia"/>
        </w:rPr>
        <w:t>셋팅되어</w:t>
      </w:r>
      <w:proofErr w:type="spellEnd"/>
      <w:r>
        <w:rPr>
          <w:rFonts w:asciiTheme="minorHAnsi" w:eastAsiaTheme="minorHAnsi" w:hAnsiTheme="minorHAnsi" w:hint="eastAsia"/>
        </w:rPr>
        <w:t xml:space="preserve"> 있으면 OK 나 CANCEL 버튼을 누르고, 잘못된 값이 입력되어 있을 경우, 서버의 $CO_HOME의 환경변수를 입력한 뒤, OK 버튼을 눌러서 환경변수를 초기화 할 수 있습니다.</w:t>
      </w:r>
    </w:p>
    <w:p w:rsidR="00C10C6D" w:rsidRPr="00C10C6D" w:rsidRDefault="00C10C6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 w:hint="eastAsia"/>
        </w:rPr>
      </w:pPr>
    </w:p>
    <w:p w:rsidR="00C10C6D" w:rsidRDefault="00C10C6D" w:rsidP="00C10C6D">
      <w:pPr>
        <w:adjustRightInd/>
        <w:spacing w:line="240" w:lineRule="auto"/>
        <w:jc w:val="center"/>
        <w:textAlignment w:val="auto"/>
        <w:rPr>
          <w:rFonts w:asciiTheme="minorHAnsi" w:eastAsiaTheme="minorHAnsi" w:hAnsiTheme="minorHAnsi" w:hint="eastAsia"/>
        </w:rPr>
      </w:pPr>
      <w:r>
        <w:rPr>
          <w:noProof/>
        </w:rPr>
        <w:drawing>
          <wp:inline distT="0" distB="0" distL="0" distR="0" wp14:anchorId="25A9B0EB" wp14:editId="44176A80">
            <wp:extent cx="2066925" cy="12954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6D" w:rsidRDefault="00C10C6D" w:rsidP="00C10C6D">
      <w:pPr>
        <w:adjustRightInd/>
        <w:spacing w:line="240" w:lineRule="auto"/>
        <w:jc w:val="center"/>
        <w:textAlignment w:val="auto"/>
        <w:rPr>
          <w:rFonts w:asciiTheme="minorHAnsi" w:eastAsiaTheme="minorHAnsi" w:hAnsiTheme="minorHAnsi" w:hint="eastAsia"/>
        </w:rPr>
      </w:pPr>
    </w:p>
    <w:p w:rsidR="00C10C6D" w:rsidRDefault="00C10C6D" w:rsidP="00C10C6D">
      <w:pPr>
        <w:adjustRightInd/>
        <w:spacing w:line="240" w:lineRule="auto"/>
        <w:jc w:val="center"/>
        <w:textAlignment w:val="auto"/>
        <w:rPr>
          <w:rFonts w:asciiTheme="minorHAnsi" w:eastAsiaTheme="minorHAnsi" w:hAnsiTheme="minorHAnsi" w:hint="eastAsia"/>
        </w:rPr>
      </w:pPr>
    </w:p>
    <w:p w:rsidR="00C10C6D" w:rsidRDefault="00C10C6D" w:rsidP="00C10C6D">
      <w:pPr>
        <w:adjustRightInd/>
        <w:spacing w:line="240" w:lineRule="auto"/>
        <w:jc w:val="center"/>
        <w:textAlignment w:val="auto"/>
        <w:rPr>
          <w:rFonts w:asciiTheme="minorHAnsi" w:eastAsiaTheme="minorHAnsi" w:hAnsiTheme="minorHAnsi" w:hint="eastAsia"/>
        </w:rPr>
      </w:pPr>
    </w:p>
    <w:p w:rsidR="00C10C6D" w:rsidRDefault="00C10C6D" w:rsidP="00C10C6D">
      <w:pPr>
        <w:adjustRightInd/>
        <w:spacing w:line="240" w:lineRule="auto"/>
        <w:jc w:val="center"/>
        <w:textAlignment w:val="auto"/>
        <w:rPr>
          <w:rFonts w:asciiTheme="minorHAnsi" w:eastAsiaTheme="minorHAnsi" w:hAnsiTheme="minorHAnsi" w:hint="eastAsia"/>
        </w:rPr>
      </w:pPr>
    </w:p>
    <w:p w:rsidR="00C10C6D" w:rsidRDefault="00C10C6D" w:rsidP="00C10C6D">
      <w:pPr>
        <w:adjustRightInd/>
        <w:spacing w:line="240" w:lineRule="auto"/>
        <w:jc w:val="center"/>
        <w:textAlignment w:val="auto"/>
        <w:rPr>
          <w:rFonts w:asciiTheme="minorHAnsi" w:eastAsiaTheme="minorHAnsi" w:hAnsiTheme="minorHAnsi" w:hint="eastAsia"/>
        </w:rPr>
      </w:pPr>
    </w:p>
    <w:p w:rsidR="00C10C6D" w:rsidRDefault="00C10C6D" w:rsidP="00C10C6D">
      <w:pPr>
        <w:adjustRightInd/>
        <w:spacing w:line="240" w:lineRule="auto"/>
        <w:jc w:val="center"/>
        <w:textAlignment w:val="auto"/>
        <w:rPr>
          <w:rFonts w:asciiTheme="minorHAnsi" w:eastAsiaTheme="minorHAnsi" w:hAnsiTheme="minorHAnsi" w:hint="eastAsia"/>
        </w:rPr>
      </w:pPr>
    </w:p>
    <w:p w:rsidR="0003350A" w:rsidRDefault="0003350A" w:rsidP="00C10C6D">
      <w:pPr>
        <w:adjustRightInd/>
        <w:spacing w:line="240" w:lineRule="auto"/>
        <w:jc w:val="center"/>
        <w:textAlignment w:val="auto"/>
        <w:rPr>
          <w:rFonts w:asciiTheme="minorHAnsi" w:eastAsiaTheme="minorHAnsi" w:hAnsiTheme="minorHAnsi" w:hint="eastAsia"/>
        </w:rPr>
      </w:pPr>
    </w:p>
    <w:p w:rsidR="0003350A" w:rsidRDefault="0003350A" w:rsidP="00C10C6D">
      <w:pPr>
        <w:adjustRightInd/>
        <w:spacing w:line="240" w:lineRule="auto"/>
        <w:jc w:val="center"/>
        <w:textAlignment w:val="auto"/>
        <w:rPr>
          <w:rFonts w:asciiTheme="minorHAnsi" w:eastAsiaTheme="minorHAnsi" w:hAnsiTheme="minorHAnsi" w:hint="eastAsia"/>
        </w:rPr>
      </w:pPr>
    </w:p>
    <w:p w:rsidR="00C10C6D" w:rsidRDefault="00C10C6D" w:rsidP="00C10C6D">
      <w:pPr>
        <w:adjustRightInd/>
        <w:spacing w:line="240" w:lineRule="auto"/>
        <w:jc w:val="center"/>
        <w:textAlignment w:val="auto"/>
        <w:rPr>
          <w:rFonts w:asciiTheme="minorHAnsi" w:eastAsiaTheme="minorHAnsi" w:hAnsiTheme="minorHAnsi" w:hint="eastAsia"/>
        </w:rPr>
      </w:pPr>
    </w:p>
    <w:p w:rsidR="00C10C6D" w:rsidRPr="00C10C6D" w:rsidRDefault="00C10C6D" w:rsidP="00C10C6D">
      <w:pPr>
        <w:adjustRightInd/>
        <w:spacing w:line="240" w:lineRule="auto"/>
        <w:jc w:val="center"/>
        <w:textAlignment w:val="auto"/>
        <w:rPr>
          <w:rFonts w:asciiTheme="minorHAnsi" w:eastAsiaTheme="minorHAnsi" w:hAnsiTheme="minorHAnsi"/>
        </w:rPr>
      </w:pPr>
    </w:p>
    <w:p w:rsidR="005C5879" w:rsidRPr="00C644FA" w:rsidRDefault="00A149B8" w:rsidP="001B1FF1">
      <w:pPr>
        <w:pStyle w:val="2"/>
        <w:rPr>
          <w:rFonts w:asciiTheme="minorHAnsi" w:eastAsiaTheme="minorHAnsi" w:hAnsiTheme="minorHAnsi"/>
        </w:rPr>
      </w:pPr>
      <w:bookmarkStart w:id="28" w:name="_Toc486953058"/>
      <w:r w:rsidRPr="00C644FA">
        <w:rPr>
          <w:rFonts w:asciiTheme="minorHAnsi" w:eastAsiaTheme="minorHAnsi" w:hAnsiTheme="minorHAnsi" w:hint="eastAsia"/>
        </w:rPr>
        <w:lastRenderedPageBreak/>
        <w:t>서버 접속 성공 화면</w:t>
      </w:r>
      <w:bookmarkEnd w:id="28"/>
    </w:p>
    <w:p w:rsidR="00A149B8" w:rsidRDefault="00A149B8" w:rsidP="00A149B8">
      <w:pPr>
        <w:pStyle w:val="-4"/>
        <w:rPr>
          <w:rFonts w:asciiTheme="minorHAnsi" w:eastAsiaTheme="minorHAnsi" w:hAnsiTheme="minorHAnsi" w:hint="eastAsia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Tab은 기본적으로 FTP화면과 유사합니다. 아래는 서버에 성공적으로 접속했을 때 화면입니다. </w:t>
      </w:r>
    </w:p>
    <w:p w:rsidR="00380F4A" w:rsidRPr="00C644FA" w:rsidRDefault="00380F4A" w:rsidP="00A149B8">
      <w:pPr>
        <w:pStyle w:val="-4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492B791F" wp14:editId="598F3435">
            <wp:extent cx="5939790" cy="4385037"/>
            <wp:effectExtent l="19050" t="1905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5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49B8" w:rsidRPr="00C644FA" w:rsidRDefault="00A149B8" w:rsidP="00A149B8">
      <w:pPr>
        <w:pStyle w:val="-4"/>
        <w:rPr>
          <w:rFonts w:asciiTheme="minorHAnsi" w:eastAsiaTheme="minorHAnsi" w:hAnsiTheme="minorHAnsi"/>
        </w:rPr>
      </w:pPr>
    </w:p>
    <w:p w:rsidR="00A149B8" w:rsidRPr="00C644FA" w:rsidRDefault="00A149B8" w:rsidP="001B1FF1">
      <w:pPr>
        <w:pStyle w:val="3"/>
        <w:rPr>
          <w:rFonts w:asciiTheme="minorHAnsi" w:eastAsiaTheme="minorHAnsi" w:hAnsiTheme="minorHAnsi"/>
        </w:rPr>
      </w:pPr>
      <w:bookmarkStart w:id="29" w:name="_Toc486953059"/>
      <w:r w:rsidRPr="00C644FA">
        <w:rPr>
          <w:rFonts w:asciiTheme="minorHAnsi" w:eastAsiaTheme="minorHAnsi" w:hAnsiTheme="minorHAnsi" w:hint="eastAsia"/>
        </w:rPr>
        <w:t>접속 정보</w:t>
      </w:r>
      <w:bookmarkEnd w:id="29"/>
    </w:p>
    <w:p w:rsidR="00A149B8" w:rsidRPr="00C644FA" w:rsidRDefault="00A149B8" w:rsidP="00A149B8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화면의 우측 상단에 접속 한 </w:t>
      </w:r>
      <w:proofErr w:type="spellStart"/>
      <w:r w:rsidRPr="00C644FA">
        <w:rPr>
          <w:rFonts w:asciiTheme="minorHAnsi" w:eastAsiaTheme="minorHAnsi" w:hAnsiTheme="minorHAnsi" w:hint="eastAsia"/>
        </w:rPr>
        <w:t>서버명</w:t>
      </w:r>
      <w:proofErr w:type="spellEnd"/>
      <w:r w:rsidRPr="00C644FA">
        <w:rPr>
          <w:rFonts w:asciiTheme="minorHAnsi" w:eastAsiaTheme="minorHAnsi" w:hAnsiTheme="minorHAnsi" w:hint="eastAsia"/>
        </w:rPr>
        <w:t>(aix7.1)과 접속한 user(</w:t>
      </w: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>)을 확인 할 수 있습니다.</w:t>
      </w:r>
    </w:p>
    <w:p w:rsidR="00A149B8" w:rsidRPr="00C644FA" w:rsidRDefault="002E580D" w:rsidP="00A149B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_x0000_s1026" style="position:absolute;left:0;text-align:left;margin-left:312.35pt;margin-top:19pt;width:156.75pt;height:13.5pt;z-index:251658240;v-text-anchor:middle" filled="f" fillcolor="#36f" strokecolor="red" strokeweight="1.25pt">
            <v:shadow color="#5f5f5f"/>
            <v:textbox inset="2.48919mm,2mm,2.48919mm,1.2446mm"/>
          </v:rect>
        </w:pict>
      </w:r>
      <w:r w:rsidR="00D37813" w:rsidRPr="00C644FA">
        <w:rPr>
          <w:rFonts w:asciiTheme="minorHAnsi" w:eastAsiaTheme="minorHAnsi" w:hAnsiTheme="minorHAnsi"/>
          <w:noProof/>
        </w:rPr>
        <w:drawing>
          <wp:inline distT="0" distB="0" distL="0" distR="0" wp14:anchorId="5B35505B" wp14:editId="2758A94C">
            <wp:extent cx="5943600" cy="409575"/>
            <wp:effectExtent l="19050" t="1905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49B8" w:rsidRPr="00C644FA" w:rsidRDefault="00A149B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A149B8" w:rsidRPr="00C644FA" w:rsidRDefault="00A149B8" w:rsidP="00A149B8">
      <w:pPr>
        <w:pStyle w:val="1"/>
        <w:rPr>
          <w:rFonts w:asciiTheme="minorHAnsi" w:eastAsiaTheme="minorHAnsi" w:hAnsiTheme="minorHAnsi"/>
        </w:rPr>
      </w:pPr>
      <w:bookmarkStart w:id="30" w:name="_Toc486953060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TAB (암/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메뉴)</w:t>
      </w:r>
      <w:bookmarkEnd w:id="30"/>
    </w:p>
    <w:p w:rsidR="00E00C6B" w:rsidRPr="00C644FA" w:rsidRDefault="00D76205" w:rsidP="00E00C6B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서버의 폴더 및 파일을 확인 할 수 있으며, 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수행할 수 있는 화면입니다. </w:t>
      </w:r>
    </w:p>
    <w:p w:rsidR="00E00C6B" w:rsidRPr="00C644FA" w:rsidRDefault="00E27F3B" w:rsidP="00E00C6B">
      <w:pPr>
        <w:pStyle w:val="-4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42133D06" wp14:editId="7718D6BC">
            <wp:extent cx="5939790" cy="4384675"/>
            <wp:effectExtent l="19050" t="1905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4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0C6B" w:rsidRPr="00C644FA" w:rsidRDefault="00E00C6B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sz w:val="28"/>
        </w:rPr>
      </w:pPr>
      <w:r w:rsidRPr="00C644FA">
        <w:rPr>
          <w:rFonts w:asciiTheme="minorHAnsi" w:eastAsiaTheme="minorHAnsi" w:hAnsiTheme="minorHAnsi"/>
          <w:b/>
          <w:sz w:val="28"/>
        </w:rPr>
        <w:br w:type="page"/>
      </w:r>
    </w:p>
    <w:p w:rsidR="00A66946" w:rsidRPr="00C644FA" w:rsidRDefault="00A66946" w:rsidP="00A66946">
      <w:pPr>
        <w:pStyle w:val="2"/>
        <w:rPr>
          <w:rFonts w:asciiTheme="minorHAnsi" w:eastAsiaTheme="minorHAnsi" w:hAnsiTheme="minorHAnsi"/>
        </w:rPr>
      </w:pPr>
      <w:bookmarkStart w:id="31" w:name="_Toc486953061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 선택</w:t>
      </w:r>
      <w:bookmarkEnd w:id="31"/>
      <w:r w:rsidRPr="00C644FA">
        <w:rPr>
          <w:rFonts w:asciiTheme="minorHAnsi" w:eastAsiaTheme="minorHAnsi" w:hAnsiTheme="minorHAnsi" w:hint="eastAsia"/>
        </w:rPr>
        <w:t xml:space="preserve"> </w:t>
      </w:r>
    </w:p>
    <w:p w:rsidR="00A66946" w:rsidRPr="00C644FA" w:rsidRDefault="00A66946" w:rsidP="00A66946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TAB의 </w:t>
      </w:r>
      <w:proofErr w:type="spellStart"/>
      <w:r w:rsidRPr="00C644FA">
        <w:rPr>
          <w:rFonts w:asciiTheme="minorHAnsi" w:eastAsiaTheme="minorHAnsi" w:hAnsiTheme="minorHAnsi" w:hint="eastAsia"/>
        </w:rPr>
        <w:t>최상단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부분</w:t>
      </w:r>
      <w:r w:rsidR="009708D9" w:rsidRPr="00C644FA">
        <w:rPr>
          <w:rFonts w:asciiTheme="minorHAnsi" w:eastAsiaTheme="minorHAnsi" w:hAnsiTheme="minorHAnsi" w:hint="eastAsia"/>
        </w:rPr>
        <w:t xml:space="preserve">으로 아래와 같이 구분 됩니다. </w:t>
      </w:r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78"/>
        <w:gridCol w:w="6874"/>
      </w:tblGrid>
      <w:tr w:rsidR="009708D9" w:rsidRPr="00C644FA" w:rsidTr="009708D9">
        <w:trPr>
          <w:trHeight w:val="383"/>
          <w:tblHeader/>
          <w:jc w:val="center"/>
        </w:trPr>
        <w:tc>
          <w:tcPr>
            <w:tcW w:w="1402" w:type="pct"/>
            <w:shd w:val="clear" w:color="auto" w:fill="BFBFBF" w:themeFill="background1" w:themeFillShade="BF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메뉴</w:t>
            </w:r>
          </w:p>
        </w:tc>
        <w:tc>
          <w:tcPr>
            <w:tcW w:w="3598" w:type="pct"/>
            <w:shd w:val="clear" w:color="auto" w:fill="BFBFBF" w:themeFill="background1" w:themeFillShade="BF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9708D9" w:rsidRPr="00C644FA" w:rsidTr="009708D9">
        <w:trPr>
          <w:trHeight w:val="406"/>
          <w:jc w:val="center"/>
        </w:trPr>
        <w:tc>
          <w:tcPr>
            <w:tcW w:w="1402" w:type="pct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Filter Regular Expression</w:t>
            </w:r>
          </w:p>
        </w:tc>
        <w:tc>
          <w:tcPr>
            <w:tcW w:w="3598" w:type="pct"/>
            <w:vAlign w:val="center"/>
          </w:tcPr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아래에서 설명하는 파일 화면에서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필터링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기능을 제공하며,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정규표현식을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사용합니다. </w:t>
            </w:r>
          </w:p>
        </w:tc>
      </w:tr>
      <w:tr w:rsidR="009708D9" w:rsidRPr="00C644FA" w:rsidTr="009708D9">
        <w:trPr>
          <w:trHeight w:val="406"/>
          <w:jc w:val="center"/>
        </w:trPr>
        <w:tc>
          <w:tcPr>
            <w:tcW w:w="1402" w:type="pct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숨김 파일 표시</w:t>
            </w:r>
          </w:p>
        </w:tc>
        <w:tc>
          <w:tcPr>
            <w:tcW w:w="3598" w:type="pct"/>
            <w:vAlign w:val="center"/>
          </w:tcPr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서버의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숨김파일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(.xxx)에 대한 파일 표시 여부를 선택합니다. </w:t>
            </w:r>
          </w:p>
        </w:tc>
      </w:tr>
      <w:tr w:rsidR="009708D9" w:rsidRPr="00C644FA" w:rsidTr="009708D9">
        <w:trPr>
          <w:trHeight w:val="406"/>
          <w:jc w:val="center"/>
        </w:trPr>
        <w:tc>
          <w:tcPr>
            <w:tcW w:w="1402" w:type="pct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file/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sam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/tail 선택</w:t>
            </w:r>
          </w:p>
        </w:tc>
        <w:tc>
          <w:tcPr>
            <w:tcW w:w="3598" w:type="pct"/>
            <w:vAlign w:val="center"/>
          </w:tcPr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Type을 선택합니다.</w:t>
            </w:r>
          </w:p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- FILE</w:t>
            </w:r>
          </w:p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- SAM</w:t>
            </w:r>
          </w:p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- TAIL</w:t>
            </w:r>
          </w:p>
        </w:tc>
      </w:tr>
      <w:tr w:rsidR="009708D9" w:rsidRPr="00C644FA" w:rsidTr="009708D9">
        <w:trPr>
          <w:trHeight w:val="406"/>
          <w:jc w:val="center"/>
        </w:trPr>
        <w:tc>
          <w:tcPr>
            <w:tcW w:w="1402" w:type="pct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SELECT CONFIG</w:t>
            </w:r>
          </w:p>
        </w:tc>
        <w:tc>
          <w:tcPr>
            <w:tcW w:w="3598" w:type="pct"/>
            <w:vAlign w:val="center"/>
          </w:tcPr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사용할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를 선택하는 메뉴입니다. </w:t>
            </w:r>
          </w:p>
          <w:p w:rsidR="00813FBD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PS</w:t>
            </w:r>
            <w:r w:rsidRPr="00C644FA">
              <w:rPr>
                <w:rFonts w:asciiTheme="minorHAnsi" w:eastAsiaTheme="minorHAnsi" w:hAnsiTheme="minorHAnsi"/>
                <w:szCs w:val="18"/>
              </w:rPr>
              <w:t>.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서버에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파일이 있어야 선택 가능하며, 하나도 없다면 생성해야 보입니다. </w:t>
            </w:r>
            <w:r w:rsidRPr="00C644FA">
              <w:rPr>
                <w:rFonts w:asciiTheme="minorHAnsi" w:eastAsiaTheme="minorHAnsi" w:hAnsiTheme="minorHAnsi"/>
                <w:szCs w:val="18"/>
              </w:rPr>
              <w:t>“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>5.Config TAB</w:t>
            </w:r>
            <w:r w:rsidRPr="00C644FA">
              <w:rPr>
                <w:rFonts w:asciiTheme="minorHAnsi" w:eastAsiaTheme="minorHAnsi" w:hAnsiTheme="minorHAnsi"/>
                <w:szCs w:val="18"/>
              </w:rPr>
              <w:t>”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참조</w:t>
            </w:r>
          </w:p>
        </w:tc>
      </w:tr>
      <w:tr w:rsidR="009708D9" w:rsidRPr="00C644FA" w:rsidTr="009708D9">
        <w:trPr>
          <w:trHeight w:val="406"/>
          <w:jc w:val="center"/>
        </w:trPr>
        <w:tc>
          <w:tcPr>
            <w:tcW w:w="1402" w:type="pct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Not Selected</w:t>
            </w:r>
          </w:p>
        </w:tc>
        <w:tc>
          <w:tcPr>
            <w:tcW w:w="3598" w:type="pct"/>
            <w:vAlign w:val="center"/>
          </w:tcPr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선택된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명</w:t>
            </w:r>
            <w:r w:rsidR="00D76205" w:rsidRPr="00C644FA">
              <w:rPr>
                <w:rFonts w:asciiTheme="minorHAnsi" w:eastAsiaTheme="minorHAnsi" w:hAnsiTheme="minorHAnsi" w:hint="eastAsia"/>
                <w:szCs w:val="18"/>
              </w:rPr>
              <w:t>.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(선택된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가 없으면 </w:t>
            </w:r>
            <w:r w:rsidRPr="00C644FA">
              <w:rPr>
                <w:rFonts w:asciiTheme="minorHAnsi" w:eastAsiaTheme="minorHAnsi" w:hAnsiTheme="minorHAnsi"/>
                <w:szCs w:val="18"/>
              </w:rPr>
              <w:t>“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>Not Selected</w:t>
            </w:r>
            <w:r w:rsidRPr="00C644FA">
              <w:rPr>
                <w:rFonts w:asciiTheme="minorHAnsi" w:eastAsiaTheme="minorHAnsi" w:hAnsiTheme="minorHAnsi"/>
                <w:szCs w:val="18"/>
              </w:rPr>
              <w:t>”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>)</w:t>
            </w:r>
          </w:p>
        </w:tc>
      </w:tr>
    </w:tbl>
    <w:p w:rsidR="009708D9" w:rsidRPr="00C644FA" w:rsidRDefault="009708D9" w:rsidP="00A66946">
      <w:pPr>
        <w:pStyle w:val="-4"/>
        <w:rPr>
          <w:rFonts w:asciiTheme="minorHAnsi" w:eastAsiaTheme="minorHAnsi" w:hAnsiTheme="minorHAnsi"/>
        </w:rPr>
      </w:pPr>
    </w:p>
    <w:p w:rsidR="009708D9" w:rsidRPr="00C644FA" w:rsidRDefault="002E580D" w:rsidP="00A6694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_x0000_s1036" style="position:absolute;left:0;text-align:left;margin-left:395.6pt;margin-top:.55pt;width:76.5pt;height:20.25pt;z-index:251666432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35" style="position:absolute;left:0;text-align:left;margin-left:319.1pt;margin-top:.55pt;width:76.5pt;height:20.25pt;z-index:251665408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33" style="position:absolute;left:0;text-align:left;margin-left:239.6pt;margin-top:.55pt;width:1in;height:20.25pt;z-index:251664384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32" style="position:absolute;left:0;text-align:left;margin-left:155.6pt;margin-top:.55pt;width:84pt;height:20.25pt;z-index:251663360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31" style="position:absolute;left:0;text-align:left;margin-left:4.1pt;margin-top:.55pt;width:2in;height:20.25pt;z-index:251662336;v-text-anchor:middle" filled="f" fillcolor="#36f" strokecolor="red" strokeweight="1.25pt">
            <v:shadow color="#5f5f5f"/>
            <v:textbox inset="2.48919mm,2mm,2.48919mm,1.2446mm"/>
          </v:rect>
        </w:pict>
      </w:r>
      <w:r w:rsidR="009708D9"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148868F2" wp14:editId="502EB965">
            <wp:extent cx="5934075" cy="2857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58D" w:rsidRPr="00C644FA" w:rsidRDefault="00F4458D" w:rsidP="00F4458D">
      <w:pPr>
        <w:pStyle w:val="3"/>
        <w:rPr>
          <w:rFonts w:asciiTheme="minorHAnsi" w:eastAsiaTheme="minorHAnsi" w:hAnsiTheme="minorHAnsi"/>
        </w:rPr>
      </w:pPr>
      <w:bookmarkStart w:id="32" w:name="_Toc486953062"/>
      <w:r w:rsidRPr="00C644FA">
        <w:rPr>
          <w:rFonts w:asciiTheme="minorHAnsi" w:eastAsiaTheme="minorHAnsi" w:hAnsiTheme="minorHAnsi" w:hint="eastAsia"/>
        </w:rPr>
        <w:t>SELECT CONFIG</w:t>
      </w:r>
      <w:bookmarkEnd w:id="32"/>
    </w:p>
    <w:p w:rsidR="00F4458D" w:rsidRPr="00C644FA" w:rsidRDefault="00F4458D" w:rsidP="00F4458D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파일의 선택의 경우, 서버에 등록되어 있는(서버에 존재하는)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만 선택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있습니다. </w:t>
      </w:r>
      <w:r w:rsidR="006D6EF8" w:rsidRPr="00C644FA">
        <w:rPr>
          <w:rFonts w:asciiTheme="minorHAnsi" w:eastAsiaTheme="minorHAnsi" w:hAnsiTheme="minorHAnsi" w:hint="eastAsia"/>
        </w:rPr>
        <w:t xml:space="preserve">서버의 </w:t>
      </w:r>
      <w:proofErr w:type="spellStart"/>
      <w:r w:rsidR="006D6EF8" w:rsidRPr="00C644FA">
        <w:rPr>
          <w:rFonts w:asciiTheme="minorHAnsi" w:eastAsiaTheme="minorHAnsi" w:hAnsiTheme="minorHAnsi" w:hint="eastAsia"/>
        </w:rPr>
        <w:t>config</w:t>
      </w:r>
      <w:proofErr w:type="spellEnd"/>
      <w:r w:rsidR="006D6EF8" w:rsidRPr="00C644FA">
        <w:rPr>
          <w:rFonts w:asciiTheme="minorHAnsi" w:eastAsiaTheme="minorHAnsi" w:hAnsiTheme="minorHAnsi" w:hint="eastAsia"/>
        </w:rPr>
        <w:t>파일 위치는 $COHOME/</w:t>
      </w:r>
      <w:proofErr w:type="spellStart"/>
      <w:r w:rsidR="006D6EF8" w:rsidRPr="00C644FA">
        <w:rPr>
          <w:rFonts w:asciiTheme="minorHAnsi" w:eastAsiaTheme="minorHAnsi" w:hAnsiTheme="minorHAnsi" w:hint="eastAsia"/>
        </w:rPr>
        <w:t>var</w:t>
      </w:r>
      <w:proofErr w:type="spellEnd"/>
      <w:r w:rsidR="006D6EF8" w:rsidRPr="00C644FA">
        <w:rPr>
          <w:rFonts w:asciiTheme="minorHAnsi" w:eastAsiaTheme="minorHAnsi" w:hAnsiTheme="minorHAnsi" w:hint="eastAsia"/>
        </w:rPr>
        <w:t>/</w:t>
      </w:r>
      <w:proofErr w:type="spellStart"/>
      <w:r w:rsidR="006D6EF8" w:rsidRPr="00C644FA">
        <w:rPr>
          <w:rFonts w:asciiTheme="minorHAnsi" w:eastAsiaTheme="minorHAnsi" w:hAnsiTheme="minorHAnsi" w:hint="eastAsia"/>
        </w:rPr>
        <w:t>conf</w:t>
      </w:r>
      <w:proofErr w:type="spellEnd"/>
      <w:r w:rsidR="006D6EF8" w:rsidRPr="00C644FA">
        <w:rPr>
          <w:rFonts w:asciiTheme="minorHAnsi" w:eastAsiaTheme="minorHAnsi" w:hAnsiTheme="minorHAnsi" w:hint="eastAsia"/>
        </w:rPr>
        <w:t>/(</w:t>
      </w:r>
      <w:proofErr w:type="spellStart"/>
      <w:r w:rsidR="006D6EF8" w:rsidRPr="00C644FA">
        <w:rPr>
          <w:rFonts w:asciiTheme="minorHAnsi" w:eastAsiaTheme="minorHAnsi" w:hAnsiTheme="minorHAnsi" w:hint="eastAsia"/>
        </w:rPr>
        <w:t>userid</w:t>
      </w:r>
      <w:proofErr w:type="spellEnd"/>
      <w:r w:rsidR="006D6EF8" w:rsidRPr="00C644FA">
        <w:rPr>
          <w:rFonts w:asciiTheme="minorHAnsi" w:eastAsiaTheme="minorHAnsi" w:hAnsiTheme="minorHAnsi" w:hint="eastAsia"/>
        </w:rPr>
        <w:t xml:space="preserve">)/ 밑에 존재합니다. </w:t>
      </w:r>
      <w:proofErr w:type="spellStart"/>
      <w:r w:rsidR="006D6EF8" w:rsidRPr="00C644FA">
        <w:rPr>
          <w:rFonts w:asciiTheme="minorHAnsi" w:eastAsiaTheme="minorHAnsi" w:hAnsiTheme="minorHAnsi" w:hint="eastAsia"/>
        </w:rPr>
        <w:t>userid</w:t>
      </w:r>
      <w:proofErr w:type="spellEnd"/>
      <w:r w:rsidR="006D6EF8" w:rsidRPr="00C644FA">
        <w:rPr>
          <w:rFonts w:asciiTheme="minorHAnsi" w:eastAsiaTheme="minorHAnsi" w:hAnsiTheme="minorHAnsi" w:hint="eastAsia"/>
        </w:rPr>
        <w:t>는 로그인한 id입니다.</w:t>
      </w:r>
    </w:p>
    <w:p w:rsidR="006D6EF8" w:rsidRPr="00C644FA" w:rsidRDefault="006D6EF8" w:rsidP="00F4458D">
      <w:pPr>
        <w:pStyle w:val="-4"/>
        <w:rPr>
          <w:rFonts w:asciiTheme="minorHAnsi" w:eastAsiaTheme="minorHAnsi" w:hAnsiTheme="minorHAnsi"/>
        </w:rPr>
      </w:pPr>
    </w:p>
    <w:p w:rsidR="00F4458D" w:rsidRPr="00C644FA" w:rsidRDefault="00F4458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sz w:val="28"/>
        </w:rPr>
      </w:pPr>
      <w:r w:rsidRPr="00C644FA">
        <w:rPr>
          <w:rFonts w:asciiTheme="minorHAnsi" w:eastAsiaTheme="minorHAnsi" w:hAnsiTheme="minorHAnsi"/>
          <w:b/>
          <w:sz w:val="28"/>
        </w:rPr>
        <w:br w:type="page"/>
      </w:r>
    </w:p>
    <w:p w:rsidR="00A149B8" w:rsidRPr="00C644FA" w:rsidRDefault="00A149B8" w:rsidP="00A149B8">
      <w:pPr>
        <w:pStyle w:val="2"/>
        <w:rPr>
          <w:rFonts w:asciiTheme="minorHAnsi" w:eastAsiaTheme="minorHAnsi" w:hAnsiTheme="minorHAnsi"/>
        </w:rPr>
      </w:pPr>
      <w:bookmarkStart w:id="33" w:name="_Toc486953063"/>
      <w:r w:rsidRPr="00C644FA">
        <w:rPr>
          <w:rFonts w:asciiTheme="minorHAnsi" w:eastAsiaTheme="minorHAnsi" w:hAnsiTheme="minorHAnsi" w:hint="eastAsia"/>
        </w:rPr>
        <w:lastRenderedPageBreak/>
        <w:t>파일 View</w:t>
      </w:r>
      <w:bookmarkEnd w:id="33"/>
    </w:p>
    <w:p w:rsidR="00A66946" w:rsidRPr="00C644FA" w:rsidRDefault="00A66946" w:rsidP="00A66946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의 File View 화면으로 크게 3부분으로 </w:t>
      </w:r>
      <w:proofErr w:type="spellStart"/>
      <w:r w:rsidRPr="00C644FA">
        <w:rPr>
          <w:rFonts w:asciiTheme="minorHAnsi" w:eastAsiaTheme="minorHAnsi" w:hAnsiTheme="minorHAnsi" w:hint="eastAsia"/>
        </w:rPr>
        <w:t>나눌수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있습니다. </w:t>
      </w:r>
    </w:p>
    <w:tbl>
      <w:tblPr>
        <w:tblW w:w="4015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09"/>
        <w:gridCol w:w="1184"/>
        <w:gridCol w:w="4677"/>
      </w:tblGrid>
      <w:tr w:rsidR="00963A10" w:rsidRPr="00C644FA" w:rsidTr="00963A10">
        <w:trPr>
          <w:trHeight w:val="383"/>
          <w:tblHeader/>
          <w:jc w:val="center"/>
        </w:trPr>
        <w:tc>
          <w:tcPr>
            <w:tcW w:w="1951" w:type="pct"/>
            <w:gridSpan w:val="2"/>
            <w:shd w:val="clear" w:color="auto" w:fill="BFBFBF" w:themeFill="background1" w:themeFillShade="BF"/>
            <w:vAlign w:val="center"/>
          </w:tcPr>
          <w:p w:rsidR="00963A10" w:rsidRPr="00C644FA" w:rsidRDefault="00963A10" w:rsidP="008918F0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메뉴</w:t>
            </w:r>
          </w:p>
        </w:tc>
        <w:tc>
          <w:tcPr>
            <w:tcW w:w="3049" w:type="pct"/>
            <w:shd w:val="clear" w:color="auto" w:fill="BFBFBF" w:themeFill="background1" w:themeFillShade="BF"/>
            <w:vAlign w:val="center"/>
          </w:tcPr>
          <w:p w:rsidR="00963A10" w:rsidRPr="00C644FA" w:rsidRDefault="00963A10" w:rsidP="008918F0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963A10" w:rsidRPr="00C644FA" w:rsidTr="00963A10">
        <w:trPr>
          <w:trHeight w:val="406"/>
          <w:jc w:val="center"/>
        </w:trPr>
        <w:tc>
          <w:tcPr>
            <w:tcW w:w="1179" w:type="pct"/>
            <w:vMerge w:val="restart"/>
            <w:vAlign w:val="center"/>
          </w:tcPr>
          <w:p w:rsidR="00963A10" w:rsidRPr="00C644FA" w:rsidRDefault="00963A10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현재 경로 부분</w:t>
            </w:r>
          </w:p>
        </w:tc>
        <w:tc>
          <w:tcPr>
            <w:tcW w:w="772" w:type="pct"/>
            <w:vAlign w:val="center"/>
          </w:tcPr>
          <w:p w:rsidR="00963A10" w:rsidRPr="00C644FA" w:rsidRDefault="00963A10" w:rsidP="00963A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현재경로</w:t>
            </w:r>
          </w:p>
        </w:tc>
        <w:tc>
          <w:tcPr>
            <w:tcW w:w="3049" w:type="pct"/>
            <w:vAlign w:val="center"/>
          </w:tcPr>
          <w:p w:rsidR="00963A10" w:rsidRPr="00C644FA" w:rsidRDefault="00963A10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현재 경로를 표시</w:t>
            </w:r>
          </w:p>
        </w:tc>
      </w:tr>
      <w:tr w:rsidR="00963A10" w:rsidRPr="00C644FA" w:rsidTr="00963A10">
        <w:trPr>
          <w:trHeight w:val="406"/>
          <w:jc w:val="center"/>
        </w:trPr>
        <w:tc>
          <w:tcPr>
            <w:tcW w:w="1179" w:type="pct"/>
            <w:vMerge/>
            <w:vAlign w:val="center"/>
          </w:tcPr>
          <w:p w:rsidR="00963A10" w:rsidRPr="00C644FA" w:rsidRDefault="00963A10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72" w:type="pct"/>
            <w:vAlign w:val="center"/>
          </w:tcPr>
          <w:p w:rsidR="00963A10" w:rsidRPr="00C644FA" w:rsidRDefault="00963A10" w:rsidP="00963A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REFRESH</w:t>
            </w:r>
          </w:p>
        </w:tc>
        <w:tc>
          <w:tcPr>
            <w:tcW w:w="3049" w:type="pct"/>
            <w:vAlign w:val="center"/>
          </w:tcPr>
          <w:p w:rsidR="00963A10" w:rsidRPr="00C644FA" w:rsidRDefault="00963A10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폴더 갱신 버튼</w:t>
            </w:r>
          </w:p>
        </w:tc>
      </w:tr>
      <w:tr w:rsidR="00963A10" w:rsidRPr="00C644FA" w:rsidTr="00963A10">
        <w:trPr>
          <w:trHeight w:val="406"/>
          <w:jc w:val="center"/>
        </w:trPr>
        <w:tc>
          <w:tcPr>
            <w:tcW w:w="1179" w:type="pct"/>
            <w:vMerge/>
            <w:vAlign w:val="center"/>
          </w:tcPr>
          <w:p w:rsidR="00963A10" w:rsidRPr="00C644FA" w:rsidRDefault="00963A10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72" w:type="pct"/>
            <w:vAlign w:val="center"/>
          </w:tcPr>
          <w:p w:rsidR="00963A10" w:rsidRPr="00C644FA" w:rsidRDefault="00963A10" w:rsidP="00963A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Detail</w:t>
            </w:r>
          </w:p>
        </w:tc>
        <w:tc>
          <w:tcPr>
            <w:tcW w:w="3049" w:type="pct"/>
            <w:vAlign w:val="center"/>
          </w:tcPr>
          <w:p w:rsidR="00963A10" w:rsidRPr="00C644FA" w:rsidRDefault="00963A10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상세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뷰에서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파일에 대한 상세 정보 표시 여부</w:t>
            </w:r>
          </w:p>
        </w:tc>
      </w:tr>
      <w:tr w:rsidR="00963A10" w:rsidRPr="00C644FA" w:rsidTr="00963A10">
        <w:trPr>
          <w:trHeight w:val="406"/>
          <w:jc w:val="center"/>
        </w:trPr>
        <w:tc>
          <w:tcPr>
            <w:tcW w:w="1951" w:type="pct"/>
            <w:gridSpan w:val="2"/>
            <w:vAlign w:val="center"/>
          </w:tcPr>
          <w:p w:rsidR="00963A10" w:rsidRPr="00C644FA" w:rsidRDefault="00963A10" w:rsidP="00963A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폴더 Tree 부분</w:t>
            </w:r>
          </w:p>
        </w:tc>
        <w:tc>
          <w:tcPr>
            <w:tcW w:w="3049" w:type="pct"/>
            <w:vAlign w:val="center"/>
          </w:tcPr>
          <w:p w:rsidR="00D37813" w:rsidRPr="00C644FA" w:rsidRDefault="00963A10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접속한 서버에 대한 폴더 및 파일 Tree 화면</w:t>
            </w:r>
          </w:p>
        </w:tc>
      </w:tr>
      <w:tr w:rsidR="00963A10" w:rsidRPr="00C644FA" w:rsidTr="00963A10">
        <w:trPr>
          <w:trHeight w:val="406"/>
          <w:jc w:val="center"/>
        </w:trPr>
        <w:tc>
          <w:tcPr>
            <w:tcW w:w="1951" w:type="pct"/>
            <w:gridSpan w:val="2"/>
            <w:vAlign w:val="center"/>
          </w:tcPr>
          <w:p w:rsidR="00963A10" w:rsidRPr="00C644FA" w:rsidRDefault="00963A10" w:rsidP="00963A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상세 View 부분</w:t>
            </w:r>
          </w:p>
        </w:tc>
        <w:tc>
          <w:tcPr>
            <w:tcW w:w="3049" w:type="pct"/>
            <w:vAlign w:val="center"/>
          </w:tcPr>
          <w:p w:rsidR="00963A10" w:rsidRPr="00C644FA" w:rsidRDefault="00963A10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 한 폴더에 속한 폴더 및 파일 상세 화면</w:t>
            </w:r>
          </w:p>
          <w:p w:rsidR="00D37813" w:rsidRPr="00C644FA" w:rsidRDefault="00D37813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- 검색기능 제공</w:t>
            </w:r>
          </w:p>
          <w:p w:rsidR="00D37813" w:rsidRPr="00C644FA" w:rsidRDefault="00D37813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- Backspace 버튼 제공</w:t>
            </w:r>
          </w:p>
        </w:tc>
      </w:tr>
    </w:tbl>
    <w:p w:rsidR="00963A10" w:rsidRPr="00C644FA" w:rsidRDefault="00963A10" w:rsidP="00A149B8">
      <w:pPr>
        <w:pStyle w:val="-4"/>
        <w:rPr>
          <w:rFonts w:asciiTheme="minorHAnsi" w:eastAsiaTheme="minorHAnsi" w:hAnsiTheme="minorHAnsi"/>
        </w:rPr>
      </w:pPr>
    </w:p>
    <w:p w:rsidR="00A149B8" w:rsidRPr="00C644FA" w:rsidRDefault="002E580D" w:rsidP="00963A10">
      <w:pPr>
        <w:pStyle w:val="-4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_x0000_s1030" style="position:absolute;left:0;text-align:left;margin-left:102.35pt;margin-top:130.25pt;width:263.25pt;height:243.75pt;z-index:251661312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29" style="position:absolute;left:0;text-align:left;margin-left:102.35pt;margin-top:25.25pt;width:263.25pt;height:101.25pt;z-index:251660288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28" style="position:absolute;left:0;text-align:left;margin-left:102.35pt;margin-top:2.75pt;width:263.25pt;height:20.25pt;z-index:251659264;v-text-anchor:middle" filled="f" fillcolor="#36f" strokecolor="red" strokeweight="1.25pt">
            <v:shadow color="#5f5f5f"/>
            <v:textbox inset="2.48919mm,2mm,2.48919mm,1.2446mm"/>
          </v:rect>
        </w:pict>
      </w:r>
      <w:r w:rsidR="00A149B8"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2B8B3B59" wp14:editId="17708F24">
            <wp:extent cx="3314700" cy="4724400"/>
            <wp:effectExtent l="19050" t="1905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72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18F0" w:rsidRPr="00C644FA" w:rsidRDefault="008918F0" w:rsidP="00963A10">
      <w:pPr>
        <w:pStyle w:val="-4"/>
        <w:jc w:val="center"/>
        <w:rPr>
          <w:rFonts w:asciiTheme="minorHAnsi" w:eastAsiaTheme="minorHAnsi" w:hAnsiTheme="minorHAnsi"/>
        </w:rPr>
      </w:pPr>
    </w:p>
    <w:p w:rsidR="00A149B8" w:rsidRPr="00C644FA" w:rsidRDefault="008918F0" w:rsidP="008918F0">
      <w:pPr>
        <w:pStyle w:val="3"/>
        <w:rPr>
          <w:rFonts w:asciiTheme="minorHAnsi" w:eastAsiaTheme="minorHAnsi" w:hAnsiTheme="minorHAnsi"/>
        </w:rPr>
      </w:pPr>
      <w:bookmarkStart w:id="34" w:name="_Toc486953064"/>
      <w:r w:rsidRPr="00C644FA">
        <w:rPr>
          <w:rFonts w:asciiTheme="minorHAnsi" w:eastAsiaTheme="minorHAnsi" w:hAnsiTheme="minorHAnsi" w:hint="eastAsia"/>
        </w:rPr>
        <w:lastRenderedPageBreak/>
        <w:t>바구니로 이동</w:t>
      </w:r>
      <w:bookmarkEnd w:id="34"/>
    </w:p>
    <w:p w:rsidR="008918F0" w:rsidRPr="00C644FA" w:rsidRDefault="008918F0" w:rsidP="008918F0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UI에서는 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바구니 기능이 존재하며, Tree화면이나 상세 </w:t>
      </w:r>
      <w:proofErr w:type="spellStart"/>
      <w:r w:rsidRPr="00C644FA">
        <w:rPr>
          <w:rFonts w:asciiTheme="minorHAnsi" w:eastAsiaTheme="minorHAnsi" w:hAnsiTheme="minorHAnsi" w:hint="eastAsia"/>
        </w:rPr>
        <w:t>화면창에서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할 파일들을 드래그&amp;</w:t>
      </w:r>
      <w:proofErr w:type="spellStart"/>
      <w:r w:rsidRPr="00C644FA">
        <w:rPr>
          <w:rFonts w:asciiTheme="minorHAnsi" w:eastAsiaTheme="minorHAnsi" w:hAnsiTheme="minorHAnsi" w:hint="eastAsia"/>
        </w:rPr>
        <w:t>드롭으로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오른쪽 화면으로 </w:t>
      </w:r>
      <w:proofErr w:type="spellStart"/>
      <w:r w:rsidRPr="00C644FA">
        <w:rPr>
          <w:rFonts w:asciiTheme="minorHAnsi" w:eastAsiaTheme="minorHAnsi" w:hAnsiTheme="minorHAnsi" w:hint="eastAsia"/>
        </w:rPr>
        <w:t>옮길수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있다. 관련된 화면은 </w:t>
      </w:r>
      <w:r w:rsidRPr="00C644FA">
        <w:rPr>
          <w:rFonts w:asciiTheme="minorHAnsi" w:eastAsiaTheme="minorHAnsi" w:hAnsiTheme="minorHAnsi"/>
        </w:rPr>
        <w:t>“</w:t>
      </w:r>
      <w:r w:rsidRPr="00C644FA">
        <w:rPr>
          <w:rFonts w:asciiTheme="minorHAnsi" w:eastAsiaTheme="minorHAnsi" w:hAnsiTheme="minorHAnsi" w:hint="eastAsia"/>
        </w:rPr>
        <w:t>4.3. 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바구니 View</w:t>
      </w:r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>를 참고한다.</w:t>
      </w:r>
    </w:p>
    <w:p w:rsidR="00A469A1" w:rsidRPr="00C644FA" w:rsidRDefault="00A469A1" w:rsidP="008918F0">
      <w:pPr>
        <w:pStyle w:val="-4"/>
        <w:rPr>
          <w:rFonts w:asciiTheme="minorHAnsi" w:eastAsiaTheme="minorHAnsi" w:hAnsiTheme="minorHAnsi"/>
          <w:b/>
        </w:rPr>
      </w:pPr>
      <w:r w:rsidRPr="00C644FA">
        <w:rPr>
          <w:rFonts w:asciiTheme="minorHAnsi" w:eastAsiaTheme="minorHAnsi" w:hAnsiTheme="minorHAnsi" w:hint="eastAsia"/>
          <w:b/>
        </w:rPr>
        <w:t xml:space="preserve">PS. </w:t>
      </w:r>
      <w:proofErr w:type="spellStart"/>
      <w:r w:rsidRPr="00C644FA">
        <w:rPr>
          <w:rFonts w:asciiTheme="minorHAnsi" w:eastAsiaTheme="minorHAnsi" w:hAnsiTheme="minorHAnsi" w:hint="eastAsia"/>
          <w:b/>
        </w:rPr>
        <w:t>여러파일을</w:t>
      </w:r>
      <w:proofErr w:type="spellEnd"/>
      <w:r w:rsidRPr="00C644FA">
        <w:rPr>
          <w:rFonts w:asciiTheme="minorHAnsi" w:eastAsiaTheme="minorHAnsi" w:hAnsiTheme="minorHAnsi" w:hint="eastAsia"/>
          <w:b/>
        </w:rPr>
        <w:t xml:space="preserve"> 선택 후 바구니로 </w:t>
      </w:r>
      <w:proofErr w:type="spellStart"/>
      <w:r w:rsidRPr="00C644FA">
        <w:rPr>
          <w:rFonts w:asciiTheme="minorHAnsi" w:eastAsiaTheme="minorHAnsi" w:hAnsiTheme="minorHAnsi" w:hint="eastAsia"/>
          <w:b/>
        </w:rPr>
        <w:t>이동시</w:t>
      </w:r>
      <w:proofErr w:type="spellEnd"/>
      <w:r w:rsidRPr="00C644FA">
        <w:rPr>
          <w:rFonts w:asciiTheme="minorHAnsi" w:eastAsiaTheme="minorHAnsi" w:hAnsiTheme="minorHAnsi" w:hint="eastAsia"/>
          <w:b/>
        </w:rPr>
        <w:t xml:space="preserve"> 마지막 선택 한 파일에서 마우스를 </w:t>
      </w:r>
      <w:proofErr w:type="spellStart"/>
      <w:r w:rsidRPr="00C644FA">
        <w:rPr>
          <w:rFonts w:asciiTheme="minorHAnsi" w:eastAsiaTheme="minorHAnsi" w:hAnsiTheme="minorHAnsi" w:hint="eastAsia"/>
          <w:b/>
        </w:rPr>
        <w:t>누른채로</w:t>
      </w:r>
      <w:proofErr w:type="spellEnd"/>
      <w:r w:rsidRPr="00C644FA">
        <w:rPr>
          <w:rFonts w:asciiTheme="minorHAnsi" w:eastAsiaTheme="minorHAnsi" w:hAnsiTheme="minorHAnsi" w:hint="eastAsia"/>
          <w:b/>
        </w:rPr>
        <w:t xml:space="preserve"> 이동해야 파일 선택 </w:t>
      </w:r>
      <w:proofErr w:type="spellStart"/>
      <w:r w:rsidRPr="00C644FA">
        <w:rPr>
          <w:rFonts w:asciiTheme="minorHAnsi" w:eastAsiaTheme="minorHAnsi" w:hAnsiTheme="minorHAnsi" w:hint="eastAsia"/>
          <w:b/>
        </w:rPr>
        <w:t>이동이가</w:t>
      </w:r>
      <w:proofErr w:type="spellEnd"/>
      <w:r w:rsidRPr="00C644FA">
        <w:rPr>
          <w:rFonts w:asciiTheme="minorHAnsi" w:eastAsiaTheme="minorHAnsi" w:hAnsiTheme="minorHAnsi" w:hint="eastAsia"/>
          <w:b/>
        </w:rPr>
        <w:t xml:space="preserve"> 가능하다</w:t>
      </w:r>
      <w:proofErr w:type="gramStart"/>
      <w:r w:rsidRPr="00C644FA">
        <w:rPr>
          <w:rFonts w:asciiTheme="minorHAnsi" w:eastAsiaTheme="minorHAnsi" w:hAnsiTheme="minorHAnsi" w:hint="eastAsia"/>
          <w:b/>
        </w:rPr>
        <w:t>.(</w:t>
      </w:r>
      <w:proofErr w:type="gramEnd"/>
      <w:r w:rsidRPr="00C644FA">
        <w:rPr>
          <w:rFonts w:asciiTheme="minorHAnsi" w:eastAsiaTheme="minorHAnsi" w:hAnsiTheme="minorHAnsi" w:hint="eastAsia"/>
          <w:b/>
        </w:rPr>
        <w:t xml:space="preserve"> 추후 개선 )</w:t>
      </w:r>
    </w:p>
    <w:p w:rsidR="008918F0" w:rsidRPr="00C644FA" w:rsidRDefault="008918F0" w:rsidP="008918F0">
      <w:pPr>
        <w:pStyle w:val="3"/>
        <w:rPr>
          <w:rFonts w:asciiTheme="minorHAnsi" w:eastAsiaTheme="minorHAnsi" w:hAnsiTheme="minorHAnsi"/>
        </w:rPr>
      </w:pPr>
      <w:bookmarkStart w:id="35" w:name="_Toc486953065"/>
      <w:r w:rsidRPr="00C644FA">
        <w:rPr>
          <w:rFonts w:asciiTheme="minorHAnsi" w:eastAsiaTheme="minorHAnsi" w:hAnsiTheme="minorHAnsi" w:hint="eastAsia"/>
        </w:rPr>
        <w:t>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기능 수행</w:t>
      </w:r>
      <w:bookmarkEnd w:id="35"/>
    </w:p>
    <w:p w:rsidR="008918F0" w:rsidRPr="00C644FA" w:rsidRDefault="008918F0" w:rsidP="008918F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파일</w:t>
      </w:r>
      <w:r w:rsidR="00973EA1" w:rsidRPr="00C644FA">
        <w:rPr>
          <w:rFonts w:asciiTheme="minorHAnsi" w:eastAsiaTheme="minorHAnsi" w:hAnsiTheme="minorHAnsi" w:hint="eastAsia"/>
        </w:rPr>
        <w:t xml:space="preserve"> View의 상세 영역에서 </w:t>
      </w:r>
      <w:r w:rsidRPr="00C644FA">
        <w:rPr>
          <w:rFonts w:asciiTheme="minorHAnsi" w:eastAsiaTheme="minorHAnsi" w:hAnsiTheme="minorHAnsi" w:hint="eastAsia"/>
        </w:rPr>
        <w:t>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수행할 수 있으며, Shift키와 </w:t>
      </w:r>
      <w:r w:rsidRPr="00C644FA">
        <w:rPr>
          <w:rFonts w:asciiTheme="minorHAnsi" w:eastAsiaTheme="minorHAnsi" w:hAnsiTheme="minorHAnsi"/>
        </w:rPr>
        <w:t>Ctrl</w:t>
      </w:r>
      <w:r w:rsidRPr="00C644FA">
        <w:rPr>
          <w:rFonts w:asciiTheme="minorHAnsi" w:eastAsiaTheme="minorHAnsi" w:hAnsiTheme="minorHAnsi" w:hint="eastAsia"/>
        </w:rPr>
        <w:t>키를 조합하여 여러 파일을 선택할 수 있으며, 마우스 오른쪽 버튼을 통해서 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선택 수행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있다.</w:t>
      </w:r>
      <w:r w:rsidR="00973EA1" w:rsidRPr="00C644FA">
        <w:rPr>
          <w:rFonts w:asciiTheme="minorHAnsi" w:eastAsiaTheme="minorHAnsi" w:hAnsiTheme="minorHAnsi" w:hint="eastAsia"/>
        </w:rPr>
        <w:t xml:space="preserve"> List화면에서 검색기능, Enter 기능(폴더 진입), Backspace 기능(상위폴더로)을 제공한다.</w:t>
      </w:r>
    </w:p>
    <w:p w:rsidR="00D37813" w:rsidRPr="00C644FA" w:rsidRDefault="00D37813" w:rsidP="00D37813">
      <w:pPr>
        <w:pStyle w:val="4"/>
        <w:ind w:right="200"/>
        <w:rPr>
          <w:rFonts w:asciiTheme="minorHAnsi" w:eastAsiaTheme="minorHAnsi" w:hAnsiTheme="minorHAnsi"/>
        </w:rPr>
      </w:pPr>
      <w:bookmarkStart w:id="36" w:name="_Toc486953066"/>
      <w:r w:rsidRPr="00C644FA">
        <w:rPr>
          <w:rFonts w:asciiTheme="minorHAnsi" w:eastAsiaTheme="minorHAnsi" w:hAnsiTheme="minorHAnsi" w:hint="eastAsia"/>
        </w:rPr>
        <w:t>파일 하나에 대한 암호화 수행</w:t>
      </w:r>
      <w:bookmarkEnd w:id="36"/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1) 파일 선택 후 오른쪽 버튼 &gt; Encrypt 선택</w:t>
      </w:r>
    </w:p>
    <w:p w:rsidR="00D37813" w:rsidRPr="00C644FA" w:rsidRDefault="00D37813" w:rsidP="00D37813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54300855" wp14:editId="51BC7DD1">
            <wp:extent cx="4143375" cy="1543050"/>
            <wp:effectExtent l="19050" t="1905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543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7813" w:rsidRPr="00C644FA" w:rsidRDefault="00D37813" w:rsidP="00D37813">
      <w:pPr>
        <w:pStyle w:val="-4"/>
        <w:jc w:val="center"/>
        <w:rPr>
          <w:rFonts w:asciiTheme="minorHAnsi" w:eastAsiaTheme="minorHAnsi" w:hAnsiTheme="minorHAnsi"/>
        </w:rPr>
      </w:pP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2) 확인 Popup</w:t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- OK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암호화 수행 </w:t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- </w:t>
      </w:r>
      <w:proofErr w:type="spellStart"/>
      <w:r w:rsidRPr="00C644FA">
        <w:rPr>
          <w:rFonts w:asciiTheme="minorHAnsi" w:eastAsiaTheme="minorHAnsi" w:hAnsiTheme="minorHAnsi" w:hint="eastAsia"/>
        </w:rPr>
        <w:t>Cancle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이전 화면으로 전환</w:t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4733AC11" wp14:editId="245CECA8">
            <wp:extent cx="5939790" cy="1299646"/>
            <wp:effectExtent l="19050" t="19050" r="381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96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3) </w:t>
      </w:r>
      <w:proofErr w:type="spellStart"/>
      <w:r w:rsidRPr="00C644FA">
        <w:rPr>
          <w:rFonts w:asciiTheme="minorHAnsi" w:eastAsiaTheme="minorHAnsi" w:hAnsiTheme="minorHAnsi" w:hint="eastAsia"/>
        </w:rPr>
        <w:t>상태창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확인</w:t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상태창은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proofErr w:type="spellStart"/>
      <w:r w:rsidRPr="00C644FA">
        <w:rPr>
          <w:rFonts w:asciiTheme="minorHAnsi" w:eastAsiaTheme="minorHAnsi" w:hAnsiTheme="minorHAnsi" w:hint="eastAsia"/>
        </w:rPr>
        <w:t>stdout</w:t>
      </w:r>
      <w:proofErr w:type="spellEnd"/>
      <w:r w:rsidRPr="00C644FA">
        <w:rPr>
          <w:rFonts w:asciiTheme="minorHAnsi" w:eastAsiaTheme="minorHAnsi" w:hAnsiTheme="minorHAnsi" w:hint="eastAsia"/>
        </w:rPr>
        <w:t>에 대한 정보를 보여준다.</w:t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 wp14:anchorId="1BEFB2C3" wp14:editId="55A9B27D">
            <wp:extent cx="5934075" cy="657225"/>
            <wp:effectExtent l="19050" t="1905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7813" w:rsidRPr="00C644FA" w:rsidRDefault="00D37813" w:rsidP="00D37813">
      <w:pPr>
        <w:pStyle w:val="4"/>
        <w:ind w:right="200"/>
        <w:rPr>
          <w:rFonts w:asciiTheme="minorHAnsi" w:eastAsiaTheme="minorHAnsi" w:hAnsiTheme="minorHAnsi"/>
        </w:rPr>
      </w:pPr>
      <w:bookmarkStart w:id="37" w:name="_Toc486953067"/>
      <w:r w:rsidRPr="00C644FA">
        <w:rPr>
          <w:rFonts w:asciiTheme="minorHAnsi" w:eastAsiaTheme="minorHAnsi" w:hAnsiTheme="minorHAnsi" w:hint="eastAsia"/>
        </w:rPr>
        <w:t>여러 파일에 대한 암호화 수행</w:t>
      </w:r>
      <w:bookmarkEnd w:id="37"/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1) </w:t>
      </w:r>
      <w:proofErr w:type="spellStart"/>
      <w:r w:rsidRPr="00C644FA">
        <w:rPr>
          <w:rFonts w:asciiTheme="minorHAnsi" w:eastAsiaTheme="minorHAnsi" w:hAnsiTheme="minorHAnsi" w:hint="eastAsia"/>
        </w:rPr>
        <w:t>암호호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하고자 하는 파일에 대해서 선택(ctrl 키 조합)</w:t>
      </w:r>
      <w:r w:rsidR="00973EA1" w:rsidRPr="00C644FA">
        <w:rPr>
          <w:rFonts w:asciiTheme="minorHAnsi" w:eastAsiaTheme="minorHAnsi" w:hAnsiTheme="minorHAnsi" w:hint="eastAsia"/>
        </w:rPr>
        <w:t xml:space="preserve"> 후 오른쪽 버튼 &gt; Encrypt 선택</w:t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6A314278" wp14:editId="7ECFE65B">
            <wp:extent cx="4943475" cy="1619250"/>
            <wp:effectExtent l="19050" t="1905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2) </w:t>
      </w:r>
      <w:r w:rsidR="00973EA1" w:rsidRPr="00C644FA">
        <w:rPr>
          <w:rFonts w:asciiTheme="minorHAnsi" w:eastAsiaTheme="minorHAnsi" w:hAnsiTheme="minorHAnsi" w:hint="eastAsia"/>
        </w:rPr>
        <w:t>확인 Popup</w:t>
      </w:r>
    </w:p>
    <w:p w:rsidR="00973EA1" w:rsidRPr="00C644FA" w:rsidRDefault="00973EA1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여러 파일을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 확인 (파일이 많을 경우 scroll 지원)</w:t>
      </w:r>
    </w:p>
    <w:p w:rsidR="00973EA1" w:rsidRPr="00C644FA" w:rsidRDefault="00973EA1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8C53F6D" wp14:editId="121EF092">
            <wp:extent cx="5939790" cy="1531273"/>
            <wp:effectExtent l="19050" t="19050" r="381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12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</w:p>
    <w:p w:rsidR="00D37813" w:rsidRPr="00C644FA" w:rsidRDefault="00973EA1" w:rsidP="00973EA1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3) </w:t>
      </w:r>
      <w:proofErr w:type="spellStart"/>
      <w:r w:rsidRPr="00C644FA">
        <w:rPr>
          <w:rFonts w:asciiTheme="minorHAnsi" w:eastAsiaTheme="minorHAnsi" w:hAnsiTheme="minorHAnsi" w:hint="eastAsia"/>
        </w:rPr>
        <w:t>상태창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확인</w:t>
      </w:r>
    </w:p>
    <w:p w:rsidR="00973EA1" w:rsidRPr="00C644FA" w:rsidRDefault="00973EA1" w:rsidP="00973EA1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47FFDED1" wp14:editId="3E13C03B">
            <wp:extent cx="5943600" cy="13906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A1" w:rsidRPr="00C644FA" w:rsidRDefault="00A469A1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D37813" w:rsidRPr="00C644FA" w:rsidRDefault="00A469A1" w:rsidP="00A469A1">
      <w:pPr>
        <w:pStyle w:val="4"/>
        <w:ind w:right="200"/>
        <w:rPr>
          <w:rFonts w:asciiTheme="minorHAnsi" w:eastAsiaTheme="minorHAnsi" w:hAnsiTheme="minorHAnsi"/>
        </w:rPr>
      </w:pPr>
      <w:bookmarkStart w:id="38" w:name="_Toc486953068"/>
      <w:r w:rsidRPr="00C644FA">
        <w:rPr>
          <w:rFonts w:asciiTheme="minorHAnsi" w:eastAsiaTheme="minorHAnsi" w:hAnsiTheme="minorHAnsi" w:hint="eastAsia"/>
        </w:rPr>
        <w:lastRenderedPageBreak/>
        <w:t>Tail Type 암호화</w:t>
      </w:r>
      <w:bookmarkEnd w:id="38"/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Tail Type의 경우 default로 Daemon Mode로 동작함으로 특정 파일에 대한 한번만 수행하기 위한 선택을 제공한다.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1) Type 변경 및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선택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16C27C24" wp14:editId="3E21295A">
            <wp:extent cx="5934075" cy="219075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2) 암호화 할 파일 선택 및 암호화 수행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193C24FC" wp14:editId="33638F5F">
            <wp:extent cx="4181475" cy="78105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3) 확인 Popup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- Yes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선택한 log 파일에 대해서 계속 감시 (Daemon Mode)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- No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선택한 log 파일에 대해서 한번만 수행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- </w:t>
      </w:r>
      <w:proofErr w:type="spellStart"/>
      <w:r w:rsidRPr="00C644FA">
        <w:rPr>
          <w:rFonts w:asciiTheme="minorHAnsi" w:eastAsiaTheme="minorHAnsi" w:hAnsiTheme="minorHAnsi" w:hint="eastAsia"/>
        </w:rPr>
        <w:t>Cancle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이전 화면으로 이동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D7FEF5B" wp14:editId="000E203F">
            <wp:extent cx="5939790" cy="1299646"/>
            <wp:effectExtent l="19050" t="19050" r="381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96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544A" w:rsidRPr="00C644FA" w:rsidRDefault="002F544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963A10" w:rsidRPr="00C644FA" w:rsidRDefault="00963A10" w:rsidP="00963A10">
      <w:pPr>
        <w:pStyle w:val="2"/>
        <w:rPr>
          <w:rFonts w:asciiTheme="minorHAnsi" w:eastAsiaTheme="minorHAnsi" w:hAnsiTheme="minorHAnsi"/>
        </w:rPr>
      </w:pPr>
      <w:bookmarkStart w:id="39" w:name="_Toc486953069"/>
      <w:r w:rsidRPr="00C644FA">
        <w:rPr>
          <w:rFonts w:asciiTheme="minorHAnsi" w:eastAsiaTheme="minorHAnsi" w:hAnsiTheme="minorHAnsi" w:hint="eastAsia"/>
        </w:rPr>
        <w:lastRenderedPageBreak/>
        <w:t>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바구니 View</w:t>
      </w:r>
      <w:bookmarkEnd w:id="39"/>
    </w:p>
    <w:p w:rsidR="00A469A1" w:rsidRPr="00C644FA" w:rsidRDefault="00963A10" w:rsidP="008918F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파일 View화면에서 개별적으로 선택한 폴더 및 파일을 일괄 또는 개별로 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실행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있는 일종의 바구니 화면이다.</w:t>
      </w:r>
      <w:r w:rsidR="00973EA1" w:rsidRPr="00C644FA">
        <w:rPr>
          <w:rFonts w:asciiTheme="minorHAnsi" w:eastAsiaTheme="minorHAnsi" w:hAnsiTheme="minorHAnsi" w:hint="eastAsia"/>
        </w:rPr>
        <w:t xml:space="preserve"> 바구니 화면에서의 암/</w:t>
      </w:r>
      <w:proofErr w:type="spellStart"/>
      <w:r w:rsidR="00973EA1" w:rsidRPr="00C644FA">
        <w:rPr>
          <w:rFonts w:asciiTheme="minorHAnsi" w:eastAsiaTheme="minorHAnsi" w:hAnsiTheme="minorHAnsi" w:hint="eastAsia"/>
        </w:rPr>
        <w:t>복호화</w:t>
      </w:r>
      <w:proofErr w:type="spellEnd"/>
      <w:r w:rsidR="00973EA1" w:rsidRPr="00C644FA">
        <w:rPr>
          <w:rFonts w:asciiTheme="minorHAnsi" w:eastAsiaTheme="minorHAnsi" w:hAnsiTheme="minorHAnsi" w:hint="eastAsia"/>
        </w:rPr>
        <w:t xml:space="preserve"> 수행 방법은 </w:t>
      </w:r>
      <w:r w:rsidR="00973EA1" w:rsidRPr="00C644FA">
        <w:rPr>
          <w:rFonts w:asciiTheme="minorHAnsi" w:eastAsiaTheme="minorHAnsi" w:hAnsiTheme="minorHAnsi"/>
        </w:rPr>
        <w:t>“</w:t>
      </w:r>
      <w:r w:rsidR="00973EA1" w:rsidRPr="00C644FA">
        <w:rPr>
          <w:rFonts w:asciiTheme="minorHAnsi" w:eastAsiaTheme="minorHAnsi" w:hAnsiTheme="minorHAnsi" w:hint="eastAsia"/>
        </w:rPr>
        <w:t>4.2.2. 암/</w:t>
      </w:r>
      <w:proofErr w:type="spellStart"/>
      <w:r w:rsidR="00973EA1" w:rsidRPr="00C644FA">
        <w:rPr>
          <w:rFonts w:asciiTheme="minorHAnsi" w:eastAsiaTheme="minorHAnsi" w:hAnsiTheme="minorHAnsi" w:hint="eastAsia"/>
        </w:rPr>
        <w:t>복호화</w:t>
      </w:r>
      <w:proofErr w:type="spellEnd"/>
      <w:r w:rsidR="00973EA1" w:rsidRPr="00C644FA">
        <w:rPr>
          <w:rFonts w:asciiTheme="minorHAnsi" w:eastAsiaTheme="minorHAnsi" w:hAnsiTheme="minorHAnsi" w:hint="eastAsia"/>
        </w:rPr>
        <w:t xml:space="preserve"> 수행</w:t>
      </w:r>
      <w:r w:rsidR="00973EA1" w:rsidRPr="00C644FA">
        <w:rPr>
          <w:rFonts w:asciiTheme="minorHAnsi" w:eastAsiaTheme="minorHAnsi" w:hAnsiTheme="minorHAnsi"/>
        </w:rPr>
        <w:t>”</w:t>
      </w:r>
      <w:r w:rsidR="00973EA1" w:rsidRPr="00C644FA">
        <w:rPr>
          <w:rFonts w:asciiTheme="minorHAnsi" w:eastAsiaTheme="minorHAnsi" w:hAnsiTheme="minorHAnsi" w:hint="eastAsia"/>
        </w:rPr>
        <w:t xml:space="preserve"> 방법과 동일하다.</w:t>
      </w:r>
      <w:r w:rsidR="00A469A1" w:rsidRPr="00C644FA">
        <w:rPr>
          <w:rFonts w:asciiTheme="minorHAnsi" w:eastAsiaTheme="minorHAnsi" w:hAnsiTheme="minorHAnsi" w:hint="eastAsia"/>
        </w:rPr>
        <w:t xml:space="preserve"> 제공 되는 메뉴는 아래와 같다.</w:t>
      </w:r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88"/>
        <w:gridCol w:w="7164"/>
      </w:tblGrid>
      <w:tr w:rsidR="00A469A1" w:rsidRPr="00C644FA" w:rsidTr="008A45F5">
        <w:trPr>
          <w:trHeight w:val="383"/>
          <w:tblHeader/>
          <w:jc w:val="center"/>
        </w:trPr>
        <w:tc>
          <w:tcPr>
            <w:tcW w:w="1250" w:type="pct"/>
            <w:shd w:val="clear" w:color="auto" w:fill="BFBFBF" w:themeFill="background1" w:themeFillShade="BF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메뉴</w:t>
            </w:r>
          </w:p>
        </w:tc>
        <w:tc>
          <w:tcPr>
            <w:tcW w:w="3750" w:type="pct"/>
            <w:shd w:val="clear" w:color="auto" w:fill="BFBFBF" w:themeFill="background1" w:themeFillShade="BF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A469A1" w:rsidRPr="00C644FA" w:rsidTr="008A45F5">
        <w:trPr>
          <w:trHeight w:val="406"/>
          <w:jc w:val="center"/>
        </w:trPr>
        <w:tc>
          <w:tcPr>
            <w:tcW w:w="1250" w:type="pct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Delete</w:t>
            </w:r>
          </w:p>
        </w:tc>
        <w:tc>
          <w:tcPr>
            <w:tcW w:w="3750" w:type="pct"/>
            <w:vAlign w:val="center"/>
          </w:tcPr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선택한 폴더 및 파일을 바구니에서 삭제</w:t>
            </w:r>
          </w:p>
        </w:tc>
      </w:tr>
      <w:tr w:rsidR="00A469A1" w:rsidRPr="00C644FA" w:rsidTr="008A45F5">
        <w:trPr>
          <w:trHeight w:val="406"/>
          <w:jc w:val="center"/>
        </w:trPr>
        <w:tc>
          <w:tcPr>
            <w:tcW w:w="1250" w:type="pct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All Encrypt</w:t>
            </w:r>
          </w:p>
        </w:tc>
        <w:tc>
          <w:tcPr>
            <w:tcW w:w="3750" w:type="pct"/>
            <w:vAlign w:val="center"/>
          </w:tcPr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바구니에 있는 모든 파일을 암호화</w:t>
            </w:r>
          </w:p>
        </w:tc>
      </w:tr>
      <w:tr w:rsidR="00A469A1" w:rsidRPr="00C644FA" w:rsidTr="008A45F5">
        <w:trPr>
          <w:trHeight w:val="406"/>
          <w:jc w:val="center"/>
        </w:trPr>
        <w:tc>
          <w:tcPr>
            <w:tcW w:w="1250" w:type="pct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All Decrypt</w:t>
            </w:r>
          </w:p>
        </w:tc>
        <w:tc>
          <w:tcPr>
            <w:tcW w:w="3750" w:type="pct"/>
            <w:vAlign w:val="center"/>
          </w:tcPr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바구니에 있는 모든 파일을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</w:p>
        </w:tc>
      </w:tr>
      <w:tr w:rsidR="00A469A1" w:rsidRPr="00C644FA" w:rsidTr="008A45F5">
        <w:trPr>
          <w:trHeight w:val="406"/>
          <w:jc w:val="center"/>
        </w:trPr>
        <w:tc>
          <w:tcPr>
            <w:tcW w:w="1250" w:type="pct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Selected Encrypt</w:t>
            </w:r>
          </w:p>
        </w:tc>
        <w:tc>
          <w:tcPr>
            <w:tcW w:w="3750" w:type="pct"/>
            <w:vAlign w:val="center"/>
          </w:tcPr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바구니에 있는 선택된 폴더/파일을 암호화</w:t>
            </w:r>
          </w:p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</w:rPr>
              <w:t xml:space="preserve">Shift키와 </w:t>
            </w:r>
            <w:r w:rsidRPr="00C644FA">
              <w:rPr>
                <w:rFonts w:asciiTheme="minorHAnsi" w:eastAsiaTheme="minorHAnsi" w:hAnsiTheme="minorHAnsi"/>
              </w:rPr>
              <w:t>Ctrl</w:t>
            </w:r>
            <w:r w:rsidRPr="00C644FA">
              <w:rPr>
                <w:rFonts w:asciiTheme="minorHAnsi" w:eastAsiaTheme="minorHAnsi" w:hAnsiTheme="minorHAnsi" w:hint="eastAsia"/>
              </w:rPr>
              <w:t>키를 조합하여 여러 파일을 선택할 수 있다.</w:t>
            </w:r>
          </w:p>
        </w:tc>
      </w:tr>
      <w:tr w:rsidR="00A469A1" w:rsidRPr="00C644FA" w:rsidTr="008A45F5">
        <w:trPr>
          <w:trHeight w:val="406"/>
          <w:jc w:val="center"/>
        </w:trPr>
        <w:tc>
          <w:tcPr>
            <w:tcW w:w="1250" w:type="pct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Selected Decrypt</w:t>
            </w:r>
          </w:p>
        </w:tc>
        <w:tc>
          <w:tcPr>
            <w:tcW w:w="3750" w:type="pct"/>
            <w:vAlign w:val="center"/>
          </w:tcPr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바구니에 있는 선택된 폴더/파일을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</w:p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</w:rPr>
              <w:t xml:space="preserve">Shift키와 </w:t>
            </w:r>
            <w:r w:rsidRPr="00C644FA">
              <w:rPr>
                <w:rFonts w:asciiTheme="minorHAnsi" w:eastAsiaTheme="minorHAnsi" w:hAnsiTheme="minorHAnsi"/>
              </w:rPr>
              <w:t>Ctrl</w:t>
            </w:r>
            <w:r w:rsidRPr="00C644FA">
              <w:rPr>
                <w:rFonts w:asciiTheme="minorHAnsi" w:eastAsiaTheme="minorHAnsi" w:hAnsiTheme="minorHAnsi" w:hint="eastAsia"/>
              </w:rPr>
              <w:t>키를 조합하여 여러 파일을 선택할 수 있다.</w:t>
            </w:r>
          </w:p>
        </w:tc>
      </w:tr>
    </w:tbl>
    <w:p w:rsidR="00A469A1" w:rsidRPr="00C644FA" w:rsidRDefault="00A469A1" w:rsidP="008918F0">
      <w:pPr>
        <w:pStyle w:val="-4"/>
        <w:rPr>
          <w:rFonts w:asciiTheme="minorHAnsi" w:eastAsiaTheme="minorHAnsi" w:hAnsiTheme="minorHAnsi"/>
        </w:rPr>
      </w:pPr>
    </w:p>
    <w:p w:rsidR="00A469A1" w:rsidRPr="00C644FA" w:rsidRDefault="00A469A1" w:rsidP="00A469A1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38F7CE7B" wp14:editId="15B90401">
            <wp:extent cx="4095750" cy="4314825"/>
            <wp:effectExtent l="19050" t="1905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31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18F0" w:rsidRPr="00C644FA" w:rsidRDefault="008918F0" w:rsidP="008918F0">
      <w:pPr>
        <w:pStyle w:val="-4"/>
        <w:jc w:val="center"/>
        <w:rPr>
          <w:rFonts w:asciiTheme="minorHAnsi" w:eastAsiaTheme="minorHAnsi" w:hAnsiTheme="minorHAnsi"/>
        </w:rPr>
      </w:pPr>
    </w:p>
    <w:p w:rsidR="008918F0" w:rsidRPr="00C644FA" w:rsidRDefault="008918F0" w:rsidP="00A469A1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963A10" w:rsidRPr="00C644FA" w:rsidRDefault="00963A10" w:rsidP="00963A10">
      <w:pPr>
        <w:pStyle w:val="2"/>
        <w:rPr>
          <w:rFonts w:asciiTheme="minorHAnsi" w:eastAsiaTheme="minorHAnsi" w:hAnsiTheme="minorHAnsi"/>
        </w:rPr>
      </w:pPr>
      <w:bookmarkStart w:id="40" w:name="_Toc486953070"/>
      <w:proofErr w:type="spellStart"/>
      <w:r w:rsidRPr="00C644FA">
        <w:rPr>
          <w:rFonts w:asciiTheme="minorHAnsi" w:eastAsiaTheme="minorHAnsi" w:hAnsiTheme="minorHAnsi" w:hint="eastAsia"/>
        </w:rPr>
        <w:lastRenderedPageBreak/>
        <w:t>상태창</w:t>
      </w:r>
      <w:bookmarkEnd w:id="40"/>
      <w:proofErr w:type="spellEnd"/>
    </w:p>
    <w:p w:rsidR="00963A10" w:rsidRPr="00C644FA" w:rsidRDefault="00963A10" w:rsidP="00963A1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화면 하단에 위치하며</w:t>
      </w:r>
      <w:r w:rsidR="00A469A1" w:rsidRPr="00C644FA">
        <w:rPr>
          <w:rFonts w:asciiTheme="minorHAnsi" w:eastAsiaTheme="minorHAnsi" w:hAnsiTheme="minorHAnsi" w:hint="eastAsia"/>
        </w:rPr>
        <w:t xml:space="preserve"> 상태 정보 및 오류를 표시한다. </w:t>
      </w: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TAB에서 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proofErr w:type="spellStart"/>
      <w:r w:rsidRPr="00C644FA">
        <w:rPr>
          <w:rFonts w:asciiTheme="minorHAnsi" w:eastAsiaTheme="minorHAnsi" w:hAnsiTheme="minorHAnsi" w:hint="eastAsia"/>
        </w:rPr>
        <w:t>수행시에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대한 결과를 보여준다. 그러나 </w:t>
      </w:r>
      <w:proofErr w:type="spellStart"/>
      <w:r w:rsidRPr="00C644FA">
        <w:rPr>
          <w:rFonts w:asciiTheme="minorHAnsi" w:eastAsiaTheme="minorHAnsi" w:hAnsiTheme="minorHAnsi" w:hint="eastAsia"/>
        </w:rPr>
        <w:t>stdout</w:t>
      </w:r>
      <w:proofErr w:type="spellEnd"/>
      <w:r w:rsidRPr="00C644FA">
        <w:rPr>
          <w:rFonts w:asciiTheme="minorHAnsi" w:eastAsiaTheme="minorHAnsi" w:hAnsiTheme="minorHAnsi" w:hint="eastAsia"/>
        </w:rPr>
        <w:t xml:space="preserve">에 대한 정보만 표시하므로 화면에 표시하기 위해서는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에서 </w:t>
      </w:r>
      <w:r w:rsidRPr="00C644FA">
        <w:rPr>
          <w:rFonts w:asciiTheme="minorHAnsi" w:eastAsiaTheme="minorHAnsi" w:hAnsiTheme="minorHAnsi"/>
        </w:rPr>
        <w:t>“</w:t>
      </w:r>
      <w:proofErr w:type="spellStart"/>
      <w:r w:rsidRPr="00C644FA">
        <w:rPr>
          <w:rFonts w:asciiTheme="minorHAnsi" w:eastAsiaTheme="minorHAnsi" w:hAnsiTheme="minorHAnsi" w:hint="eastAsia"/>
        </w:rPr>
        <w:t>log_console_yn</w:t>
      </w:r>
      <w:proofErr w:type="spellEnd"/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>기능을 활성화 해야 정보가 보인다.</w:t>
      </w:r>
      <w:r w:rsidR="00552EAF" w:rsidRPr="00C644FA">
        <w:rPr>
          <w:rFonts w:asciiTheme="minorHAnsi" w:eastAsiaTheme="minorHAnsi" w:hAnsiTheme="minorHAnsi" w:hint="eastAsia"/>
        </w:rPr>
        <w:t xml:space="preserve"> </w:t>
      </w:r>
      <w:r w:rsidRPr="00C644FA">
        <w:rPr>
          <w:rFonts w:asciiTheme="minorHAnsi" w:eastAsiaTheme="minorHAnsi" w:hAnsiTheme="minorHAnsi" w:hint="eastAsia"/>
        </w:rPr>
        <w:t>(file type의 경우만)</w:t>
      </w:r>
    </w:p>
    <w:p w:rsidR="00963A10" w:rsidRPr="00C644FA" w:rsidRDefault="00A469A1" w:rsidP="00963A1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75DB47C4" wp14:editId="785D2D40">
            <wp:extent cx="5934075" cy="143827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58D" w:rsidRPr="00C644FA" w:rsidRDefault="00F4458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69380A" w:rsidRPr="00C644FA" w:rsidRDefault="00F4458D" w:rsidP="0069380A">
      <w:pPr>
        <w:pStyle w:val="2"/>
        <w:rPr>
          <w:rFonts w:asciiTheme="minorHAnsi" w:eastAsiaTheme="minorHAnsi" w:hAnsiTheme="minorHAnsi"/>
        </w:rPr>
      </w:pPr>
      <w:bookmarkStart w:id="41" w:name="_Toc486953071"/>
      <w:r w:rsidRPr="00C644FA">
        <w:rPr>
          <w:rFonts w:asciiTheme="minorHAnsi" w:eastAsiaTheme="minorHAnsi" w:hAnsiTheme="minorHAnsi" w:hint="eastAsia"/>
        </w:rPr>
        <w:lastRenderedPageBreak/>
        <w:t>Preview</w:t>
      </w:r>
      <w:bookmarkEnd w:id="41"/>
    </w:p>
    <w:p w:rsidR="00F4458D" w:rsidRPr="00C644FA" w:rsidRDefault="00F4458D" w:rsidP="00F4458D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암호화 된 파일의 경우 Preview 기능을 제공하며, 이미지 파일을 제외한 파일은 Text형태로 보여줍니다. 지원되는 Image </w:t>
      </w:r>
      <w:proofErr w:type="spellStart"/>
      <w:r w:rsidRPr="00C644FA">
        <w:rPr>
          <w:rFonts w:asciiTheme="minorHAnsi" w:eastAsiaTheme="minorHAnsi" w:hAnsiTheme="minorHAnsi" w:hint="eastAsia"/>
        </w:rPr>
        <w:t>확장자는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아래와 같습니다</w:t>
      </w:r>
      <w:r w:rsidR="002F544A" w:rsidRPr="00C644FA">
        <w:rPr>
          <w:rFonts w:asciiTheme="minorHAnsi" w:eastAsiaTheme="minorHAnsi" w:hAnsiTheme="minorHAnsi" w:hint="eastAsia"/>
        </w:rPr>
        <w:t xml:space="preserve">. Preview의 팝업은 </w:t>
      </w:r>
      <w:proofErr w:type="spellStart"/>
      <w:r w:rsidR="002F544A" w:rsidRPr="00C644FA">
        <w:rPr>
          <w:rFonts w:asciiTheme="minorHAnsi" w:eastAsiaTheme="minorHAnsi" w:hAnsiTheme="minorHAnsi" w:hint="eastAsia"/>
        </w:rPr>
        <w:t>모달형태이므로</w:t>
      </w:r>
      <w:proofErr w:type="spellEnd"/>
      <w:r w:rsidR="002F544A" w:rsidRPr="00C644FA">
        <w:rPr>
          <w:rFonts w:asciiTheme="minorHAnsi" w:eastAsiaTheme="minorHAnsi" w:hAnsiTheme="minorHAnsi" w:hint="eastAsia"/>
        </w:rPr>
        <w:t xml:space="preserve"> 팝업을 닫지 않은 상태는 UI를 제어할 수 없다.</w:t>
      </w:r>
    </w:p>
    <w:tbl>
      <w:tblPr>
        <w:tblW w:w="2043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9"/>
        <w:gridCol w:w="2424"/>
      </w:tblGrid>
      <w:tr w:rsidR="00F4458D" w:rsidRPr="00C644FA" w:rsidTr="00F4458D">
        <w:trPr>
          <w:trHeight w:val="383"/>
          <w:tblHeader/>
          <w:jc w:val="center"/>
        </w:trPr>
        <w:tc>
          <w:tcPr>
            <w:tcW w:w="1895" w:type="pct"/>
            <w:shd w:val="clear" w:color="auto" w:fill="BFBFBF" w:themeFill="background1" w:themeFillShade="BF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파일 타입</w:t>
            </w:r>
          </w:p>
        </w:tc>
        <w:tc>
          <w:tcPr>
            <w:tcW w:w="3105" w:type="pct"/>
            <w:shd w:val="clear" w:color="auto" w:fill="BFBFBF" w:themeFill="background1" w:themeFillShade="BF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확장자</w:t>
            </w:r>
            <w:proofErr w:type="spellEnd"/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비트맵 파일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*.bmp, *dib</w:t>
            </w:r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JPEG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*.jpg, *.jpeg, *.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jpe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, *.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jfif</w:t>
            </w:r>
            <w:proofErr w:type="spellEnd"/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GIF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*.gif</w:t>
            </w:r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TIFF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tif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, *.tiff</w:t>
            </w:r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PNG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png</w:t>
            </w:r>
            <w:proofErr w:type="spellEnd"/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ICO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ico</w:t>
            </w:r>
            <w:proofErr w:type="spellEnd"/>
          </w:p>
        </w:tc>
      </w:tr>
    </w:tbl>
    <w:p w:rsidR="002F544A" w:rsidRPr="00C644FA" w:rsidRDefault="002F544A" w:rsidP="00F4458D">
      <w:pPr>
        <w:pStyle w:val="-4"/>
        <w:rPr>
          <w:rFonts w:asciiTheme="minorHAnsi" w:eastAsiaTheme="minorHAnsi" w:hAnsiTheme="minorHAnsi"/>
        </w:rPr>
      </w:pPr>
    </w:p>
    <w:p w:rsidR="00F4458D" w:rsidRPr="00C644FA" w:rsidRDefault="00F4458D" w:rsidP="002F544A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299DE49E" wp14:editId="29583853">
            <wp:extent cx="5695950" cy="4810522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6620" cy="481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10" w:rsidRPr="00C644FA" w:rsidRDefault="008918F0" w:rsidP="008918F0">
      <w:pPr>
        <w:pStyle w:val="1"/>
        <w:rPr>
          <w:rFonts w:asciiTheme="minorHAnsi" w:eastAsiaTheme="minorHAnsi" w:hAnsiTheme="minorHAnsi"/>
        </w:rPr>
      </w:pPr>
      <w:bookmarkStart w:id="42" w:name="_Toc486953072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TAB</w:t>
      </w:r>
      <w:bookmarkEnd w:id="42"/>
    </w:p>
    <w:p w:rsidR="00F25CCE" w:rsidRDefault="00F25CCE" w:rsidP="00F25CCE">
      <w:pPr>
        <w:pStyle w:val="-4"/>
        <w:rPr>
          <w:rFonts w:asciiTheme="minorHAnsi" w:eastAsiaTheme="minorHAnsi" w:hAnsiTheme="minorHAnsi" w:hint="eastAsia"/>
        </w:rPr>
      </w:pPr>
      <w:r w:rsidRPr="00C644FA">
        <w:rPr>
          <w:rFonts w:asciiTheme="minorHAnsi" w:eastAsiaTheme="minorHAnsi" w:hAnsiTheme="minorHAnsi" w:hint="eastAsia"/>
        </w:rPr>
        <w:t>각 Type별 암/</w:t>
      </w:r>
      <w:proofErr w:type="spellStart"/>
      <w:r w:rsidRPr="00C644FA">
        <w:rPr>
          <w:rFonts w:asciiTheme="minorHAnsi" w:eastAsiaTheme="minorHAnsi" w:hAnsiTheme="minorHAnsi" w:hint="eastAsia"/>
        </w:rPr>
        <w:t>복호화에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사용하는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파일을 추가/수정 할 수 있는 화면입니다. </w:t>
      </w:r>
    </w:p>
    <w:p w:rsidR="00AC6C39" w:rsidRPr="00C644FA" w:rsidRDefault="00AC6C39" w:rsidP="00F25CCE">
      <w:pPr>
        <w:pStyle w:val="-4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7CDA1957" wp14:editId="0530AB5D">
            <wp:extent cx="5939790" cy="4385037"/>
            <wp:effectExtent l="19050" t="1905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5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1210" w:rsidRPr="00C644FA" w:rsidRDefault="00AC6C39" w:rsidP="008918F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tab/>
      </w:r>
    </w:p>
    <w:p w:rsidR="00DD1210" w:rsidRPr="00C644FA" w:rsidRDefault="00DD121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8918F0" w:rsidRPr="00C644FA" w:rsidRDefault="008918F0" w:rsidP="008918F0">
      <w:pPr>
        <w:pStyle w:val="2"/>
        <w:rPr>
          <w:rFonts w:asciiTheme="minorHAnsi" w:eastAsiaTheme="minorHAnsi" w:hAnsiTheme="minorHAnsi"/>
        </w:rPr>
      </w:pPr>
      <w:bookmarkStart w:id="43" w:name="_Toc486953073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 생성</w:t>
      </w:r>
      <w:bookmarkEnd w:id="43"/>
    </w:p>
    <w:p w:rsidR="00DD1210" w:rsidRPr="00C644FA" w:rsidRDefault="00DD1210" w:rsidP="00DD121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File &gt; New 를 통해서 각 Type별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파일을 생성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있다. 각 Type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기본 </w:t>
      </w:r>
      <w:r w:rsidR="00A856A6" w:rsidRPr="00C644FA">
        <w:rPr>
          <w:rFonts w:asciiTheme="minorHAnsi" w:eastAsiaTheme="minorHAnsi" w:hAnsiTheme="minorHAnsi" w:hint="eastAsia"/>
        </w:rPr>
        <w:t>템플릿이 제공된다.</w:t>
      </w:r>
    </w:p>
    <w:p w:rsidR="008918F0" w:rsidRPr="00C644FA" w:rsidRDefault="00DD1210" w:rsidP="00DD1210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3A8BAD4E" wp14:editId="1B844C8D">
            <wp:extent cx="2233930" cy="156972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B32" w:rsidRPr="00C644FA" w:rsidRDefault="00395B32" w:rsidP="00DD1210">
      <w:pPr>
        <w:pStyle w:val="-4"/>
        <w:jc w:val="center"/>
        <w:rPr>
          <w:rFonts w:asciiTheme="minorHAnsi" w:eastAsiaTheme="minorHAnsi" w:hAnsiTheme="minorHAnsi"/>
        </w:rPr>
      </w:pPr>
    </w:p>
    <w:p w:rsidR="00395B32" w:rsidRPr="00C644FA" w:rsidRDefault="00395B32" w:rsidP="00395B32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각 Type을 선택했을 때 아래와 같은 팝업이 뜨며, 선택/취소가 가능하다.</w:t>
      </w:r>
    </w:p>
    <w:p w:rsidR="00A856A6" w:rsidRPr="00C644FA" w:rsidRDefault="00395B32" w:rsidP="00A856A6">
      <w:pPr>
        <w:pStyle w:val="-4"/>
        <w:rPr>
          <w:rFonts w:asciiTheme="minorHAnsi" w:eastAsiaTheme="minorHAnsi" w:hAnsiTheme="minorHAnsi"/>
          <w:noProof/>
        </w:rPr>
      </w:pPr>
      <w:r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3D796E14" wp14:editId="7680B939">
            <wp:extent cx="5934075" cy="145732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B32" w:rsidRPr="00C644FA" w:rsidRDefault="00395B32" w:rsidP="00A856A6">
      <w:pPr>
        <w:pStyle w:val="-4"/>
        <w:rPr>
          <w:rFonts w:asciiTheme="minorHAnsi" w:eastAsiaTheme="minorHAnsi" w:hAnsiTheme="minorHAnsi"/>
        </w:rPr>
      </w:pPr>
    </w:p>
    <w:p w:rsidR="00395B32" w:rsidRPr="00C644FA" w:rsidRDefault="00395B32" w:rsidP="00A856A6">
      <w:pPr>
        <w:pStyle w:val="-4"/>
        <w:rPr>
          <w:rFonts w:asciiTheme="minorHAnsi" w:eastAsiaTheme="minorHAnsi" w:hAnsiTheme="minorHAnsi"/>
        </w:rPr>
      </w:pPr>
    </w:p>
    <w:p w:rsidR="00395B32" w:rsidRPr="00C644FA" w:rsidRDefault="00395B3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395B32" w:rsidRPr="00C644FA" w:rsidRDefault="00395B32" w:rsidP="00A856A6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lastRenderedPageBreak/>
        <w:t xml:space="preserve">아래는 </w:t>
      </w:r>
      <w:r w:rsidRPr="00C644FA">
        <w:rPr>
          <w:rFonts w:asciiTheme="minorHAnsi" w:eastAsiaTheme="minorHAnsi" w:hAnsiTheme="minorHAnsi"/>
        </w:rPr>
        <w:t>“</w:t>
      </w:r>
      <w:r w:rsidRPr="00C644FA">
        <w:rPr>
          <w:rFonts w:asciiTheme="minorHAnsi" w:eastAsiaTheme="minorHAnsi" w:hAnsiTheme="minorHAnsi" w:hint="eastAsia"/>
        </w:rPr>
        <w:t>File</w:t>
      </w:r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 xml:space="preserve"> Type을 선택한 화면의 예시이다.</w:t>
      </w:r>
    </w:p>
    <w:p w:rsidR="00395B32" w:rsidRPr="00C644FA" w:rsidRDefault="002E580D" w:rsidP="00A856A6">
      <w:pPr>
        <w:pStyle w:val="-4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7AD4C2A7" wp14:editId="5E42C71A">
            <wp:extent cx="5939790" cy="6442388"/>
            <wp:effectExtent l="19050" t="1905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42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5B32" w:rsidRPr="00C644FA" w:rsidRDefault="00395B3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F25CCE" w:rsidRPr="00C644FA" w:rsidRDefault="00F25CCE" w:rsidP="00395B32">
      <w:pPr>
        <w:pStyle w:val="2"/>
        <w:rPr>
          <w:rFonts w:asciiTheme="minorHAnsi" w:eastAsiaTheme="minorHAnsi" w:hAnsiTheme="minorHAnsi"/>
        </w:rPr>
      </w:pPr>
      <w:bookmarkStart w:id="44" w:name="_Toc486953074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불러오기</w:t>
      </w:r>
      <w:bookmarkEnd w:id="44"/>
    </w:p>
    <w:p w:rsidR="00F25CCE" w:rsidRPr="00C644FA" w:rsidRDefault="00F25CCE" w:rsidP="00F25CCE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File &gt; Open메뉴를 통해서 템플릿으로 제공하는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외에 이미 작성되어 있는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파일을 불러와서 수정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있다.</w:t>
      </w:r>
    </w:p>
    <w:p w:rsidR="00F25CCE" w:rsidRPr="00C644FA" w:rsidRDefault="00F25CCE" w:rsidP="00F25CCE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7CB9A3A8" wp14:editId="78C86CC6">
            <wp:extent cx="1533525" cy="16573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CE" w:rsidRPr="00C644FA" w:rsidRDefault="00F25CCE" w:rsidP="00F25CCE">
      <w:pPr>
        <w:pStyle w:val="-4"/>
        <w:rPr>
          <w:rFonts w:asciiTheme="minorHAnsi" w:eastAsiaTheme="minorHAnsi" w:hAnsiTheme="minorHAnsi"/>
        </w:rPr>
      </w:pPr>
    </w:p>
    <w:p w:rsidR="00F25CCE" w:rsidRPr="00C644FA" w:rsidRDefault="00F25CCE" w:rsidP="00F25CCE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파일 선택 창을 통해서 불러올 파일을 선택 한다.</w:t>
      </w:r>
    </w:p>
    <w:p w:rsidR="00F25CCE" w:rsidRPr="00C644FA" w:rsidRDefault="00F25CCE" w:rsidP="00F25CCE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3C01D4CD" wp14:editId="2D4D9377">
            <wp:extent cx="5939790" cy="495553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5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32" w:rsidRPr="00C644FA" w:rsidRDefault="00395B32" w:rsidP="00395B32">
      <w:pPr>
        <w:pStyle w:val="2"/>
        <w:rPr>
          <w:rFonts w:asciiTheme="minorHAnsi" w:eastAsiaTheme="minorHAnsi" w:hAnsiTheme="minorHAnsi"/>
        </w:rPr>
      </w:pPr>
      <w:bookmarkStart w:id="45" w:name="_Toc486953075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수정</w:t>
      </w:r>
      <w:bookmarkEnd w:id="45"/>
    </w:p>
    <w:p w:rsidR="002A7225" w:rsidRPr="00C644FA" w:rsidRDefault="002A7225" w:rsidP="002A7225">
      <w:pPr>
        <w:pStyle w:val="3"/>
        <w:rPr>
          <w:rFonts w:asciiTheme="minorHAnsi" w:eastAsiaTheme="minorHAnsi" w:hAnsiTheme="minorHAnsi"/>
        </w:rPr>
      </w:pPr>
      <w:bookmarkStart w:id="46" w:name="_Toc486953076"/>
      <w:r w:rsidRPr="00C644FA">
        <w:rPr>
          <w:rFonts w:asciiTheme="minorHAnsi" w:eastAsiaTheme="minorHAnsi" w:hAnsiTheme="minorHAnsi" w:hint="eastAsia"/>
        </w:rPr>
        <w:t>키/값 수정</w:t>
      </w:r>
      <w:r w:rsidR="00105070">
        <w:rPr>
          <w:rFonts w:asciiTheme="minorHAnsi" w:eastAsiaTheme="minorHAnsi" w:hAnsiTheme="minorHAnsi" w:hint="eastAsia"/>
        </w:rPr>
        <w:t>1</w:t>
      </w:r>
      <w:bookmarkEnd w:id="46"/>
    </w:p>
    <w:p w:rsidR="002A7225" w:rsidRDefault="002A7225" w:rsidP="002A7225">
      <w:pPr>
        <w:pStyle w:val="-4"/>
        <w:rPr>
          <w:rFonts w:asciiTheme="minorHAnsi" w:eastAsiaTheme="minorHAnsi" w:hAnsiTheme="minorHAnsi" w:hint="eastAsia"/>
        </w:rPr>
      </w:pPr>
      <w:proofErr w:type="spellStart"/>
      <w:r>
        <w:rPr>
          <w:rFonts w:asciiTheme="minorHAnsi" w:eastAsiaTheme="minorHAnsi" w:hAnsiTheme="minorHAnsi"/>
        </w:rPr>
        <w:t>C</w:t>
      </w:r>
      <w:r>
        <w:rPr>
          <w:rFonts w:asciiTheme="minorHAnsi" w:eastAsiaTheme="minorHAnsi" w:hAnsiTheme="minorHAnsi" w:hint="eastAsia"/>
        </w:rPr>
        <w:t>onfig</w:t>
      </w:r>
      <w:proofErr w:type="spellEnd"/>
      <w:r>
        <w:rPr>
          <w:rFonts w:asciiTheme="minorHAnsi" w:eastAsiaTheme="minorHAnsi" w:hAnsiTheme="minorHAnsi" w:hint="eastAsia"/>
        </w:rPr>
        <w:t>는 type에 따라 구성이 달라지며, 해당 값을 변경 할 수 있다.</w:t>
      </w:r>
    </w:p>
    <w:p w:rsidR="002A7225" w:rsidRDefault="002A7225" w:rsidP="002A7225">
      <w:pPr>
        <w:pStyle w:val="-4"/>
        <w:jc w:val="center"/>
        <w:rPr>
          <w:rFonts w:hint="eastAsia"/>
        </w:rPr>
      </w:pPr>
      <w:r>
        <w:rPr>
          <w:rFonts w:asciiTheme="minorHAnsi" w:eastAsiaTheme="minorHAnsi" w:hAnsiTheme="minorHAnsi"/>
          <w:noProof/>
        </w:rPr>
        <w:pict>
          <v:rect id="_x0000_s1043" style="position:absolute;left:0;text-align:left;margin-left:109.1pt;margin-top:64.3pt;width:311.25pt;height:20.25pt;z-index:251674624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noProof/>
        </w:rPr>
        <w:drawing>
          <wp:inline distT="0" distB="0" distL="0" distR="0" wp14:anchorId="4CC69690" wp14:editId="798AE927">
            <wp:extent cx="4905375" cy="1314450"/>
            <wp:effectExtent l="19050" t="1905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14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225" w:rsidRDefault="002A7225" w:rsidP="002A7225">
      <w:pPr>
        <w:pStyle w:val="-4"/>
        <w:jc w:val="center"/>
        <w:rPr>
          <w:rFonts w:hint="eastAsia"/>
        </w:rPr>
      </w:pPr>
    </w:p>
    <w:p w:rsidR="002A7225" w:rsidRPr="006206AF" w:rsidRDefault="002A7225" w:rsidP="002A7225">
      <w:pPr>
        <w:pStyle w:val="-4"/>
        <w:jc w:val="left"/>
      </w:pPr>
      <w:r>
        <w:rPr>
          <w:rFonts w:hint="eastAsia"/>
        </w:rPr>
        <w:t>필수 요소가 아닌 옵션은 왼쪽 사각 체크박스로 해당 옵션을 활성화/비활성화 할 수 있다.</w:t>
      </w:r>
    </w:p>
    <w:p w:rsidR="002A7225" w:rsidRDefault="002A7225" w:rsidP="002A7225">
      <w:pPr>
        <w:pStyle w:val="-4"/>
        <w:jc w:val="center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  <w:noProof/>
        </w:rPr>
        <w:pict>
          <v:rect id="_x0000_s1044" style="position:absolute;left:0;text-align:left;margin-left:16.1pt;margin-top:46.25pt;width:450pt;height:29.25pt;z-index:251675648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noProof/>
        </w:rPr>
        <w:drawing>
          <wp:inline distT="0" distB="0" distL="0" distR="0" wp14:anchorId="611F6B03" wp14:editId="0D593706">
            <wp:extent cx="5939790" cy="1278705"/>
            <wp:effectExtent l="19050" t="1905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78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225" w:rsidRPr="00E10775" w:rsidRDefault="00E10775" w:rsidP="00E10775">
      <w:pPr>
        <w:adjustRightInd/>
        <w:spacing w:line="240" w:lineRule="auto"/>
        <w:jc w:val="left"/>
        <w:textAlignment w:val="auto"/>
        <w:rPr>
          <w:rFonts w:ascii="맑은 고딕" w:hAnsi="맑은 고딕" w:hint="eastAsia"/>
        </w:rPr>
      </w:pPr>
      <w:r>
        <w:br w:type="page"/>
      </w:r>
    </w:p>
    <w:p w:rsidR="000475B3" w:rsidRPr="00C644FA" w:rsidRDefault="000475B3" w:rsidP="000475B3">
      <w:pPr>
        <w:pStyle w:val="3"/>
        <w:rPr>
          <w:rFonts w:asciiTheme="minorHAnsi" w:eastAsiaTheme="minorHAnsi" w:hAnsiTheme="minorHAnsi"/>
        </w:rPr>
      </w:pPr>
      <w:bookmarkStart w:id="47" w:name="_Toc486953077"/>
      <w:r w:rsidRPr="00C644FA">
        <w:rPr>
          <w:rFonts w:asciiTheme="minorHAnsi" w:eastAsiaTheme="minorHAnsi" w:hAnsiTheme="minorHAnsi" w:hint="eastAsia"/>
        </w:rPr>
        <w:lastRenderedPageBreak/>
        <w:t>키/값 수정</w:t>
      </w:r>
      <w:r w:rsidR="00105070">
        <w:rPr>
          <w:rFonts w:asciiTheme="minorHAnsi" w:eastAsiaTheme="minorHAnsi" w:hAnsiTheme="minorHAnsi" w:hint="eastAsia"/>
        </w:rPr>
        <w:t>2</w:t>
      </w:r>
      <w:bookmarkEnd w:id="47"/>
    </w:p>
    <w:p w:rsidR="006206AF" w:rsidRDefault="003F0525" w:rsidP="006206AF">
      <w:pPr>
        <w:pStyle w:val="-4"/>
        <w:jc w:val="left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  <w:noProof/>
        </w:rPr>
        <w:pict>
          <v:rect id="_x0000_s1041" style="position:absolute;margin-left:248.6pt;margin-top:169.05pt;width:61.5pt;height:24pt;z-index:251671552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40" style="position:absolute;margin-left:173.6pt;margin-top:168.3pt;width:61.5pt;height:24pt;z-index:251670528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39" style="position:absolute;margin-left:98.6pt;margin-top:169.05pt;width:61.5pt;height:24pt;z-index:251669504;v-text-anchor:middle" filled="f" fillcolor="#36f" strokecolor="red" strokeweight="1.25pt">
            <v:shadow color="#5f5f5f"/>
            <v:textbox inset="2.48919mm,2mm,2.48919mm,1.2446mm"/>
          </v:rect>
        </w:pict>
      </w:r>
      <w:r w:rsidR="006206AF">
        <w:rPr>
          <w:noProof/>
        </w:rPr>
        <w:drawing>
          <wp:inline distT="0" distB="0" distL="0" distR="0" wp14:anchorId="5C94AAED" wp14:editId="4E6E379D">
            <wp:extent cx="4486275" cy="2524125"/>
            <wp:effectExtent l="19050" t="1905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225" w:rsidRDefault="002A7225" w:rsidP="006206AF">
      <w:pPr>
        <w:pStyle w:val="-4"/>
        <w:jc w:val="left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Sam type과 Tail type은 </w:t>
      </w:r>
      <w:proofErr w:type="spellStart"/>
      <w:r>
        <w:rPr>
          <w:rFonts w:asciiTheme="minorHAnsi" w:eastAsiaTheme="minorHAnsi" w:hAnsiTheme="minorHAnsi" w:hint="eastAsia"/>
        </w:rPr>
        <w:t>두번째</w:t>
      </w:r>
      <w:proofErr w:type="spellEnd"/>
      <w:r>
        <w:rPr>
          <w:rFonts w:asciiTheme="minorHAnsi" w:eastAsiaTheme="minorHAnsi" w:hAnsiTheme="minorHAnsi" w:hint="eastAsia"/>
        </w:rPr>
        <w:t xml:space="preserve"> 옵션에 </w:t>
      </w:r>
      <w:proofErr w:type="spellStart"/>
      <w:r>
        <w:rPr>
          <w:rFonts w:asciiTheme="minorHAnsi" w:eastAsiaTheme="minorHAnsi" w:hAnsiTheme="minorHAnsi" w:hint="eastAsia"/>
        </w:rPr>
        <w:t>여러가지</w:t>
      </w:r>
      <w:proofErr w:type="spellEnd"/>
      <w:r>
        <w:rPr>
          <w:rFonts w:asciiTheme="minorHAnsi" w:eastAsiaTheme="minorHAnsi" w:hAnsiTheme="minorHAnsi" w:hint="eastAsia"/>
        </w:rPr>
        <w:t xml:space="preserve"> 설정(행)을 추가할 수 있다.</w:t>
      </w:r>
    </w:p>
    <w:p w:rsidR="006206AF" w:rsidRDefault="003F0525" w:rsidP="006206AF">
      <w:pPr>
        <w:pStyle w:val="-4"/>
        <w:jc w:val="left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해당 버튼으로 각 설정(행)을 추가, 삭제, 변경 할 수 있다.</w:t>
      </w:r>
    </w:p>
    <w:p w:rsidR="003F0525" w:rsidRDefault="003F0525" w:rsidP="006206AF">
      <w:pPr>
        <w:pStyle w:val="-4"/>
        <w:jc w:val="left"/>
        <w:rPr>
          <w:rFonts w:asciiTheme="minorHAnsi" w:eastAsiaTheme="minorHAnsi" w:hAnsiTheme="minorHAnsi" w:hint="eastAsia"/>
        </w:rPr>
      </w:pPr>
    </w:p>
    <w:p w:rsidR="003F0525" w:rsidRDefault="003F0525" w:rsidP="006206AF">
      <w:pPr>
        <w:pStyle w:val="-4"/>
        <w:jc w:val="left"/>
        <w:rPr>
          <w:rFonts w:asciiTheme="minorHAnsi" w:eastAsiaTheme="minorHAnsi" w:hAnsiTheme="minorHAnsi" w:hint="eastAsia"/>
        </w:rPr>
      </w:pPr>
      <w:r>
        <w:rPr>
          <w:noProof/>
        </w:rPr>
        <w:drawing>
          <wp:inline distT="0" distB="0" distL="0" distR="0" wp14:anchorId="755862FD" wp14:editId="5ADA85C2">
            <wp:extent cx="4581525" cy="1905000"/>
            <wp:effectExtent l="19050" t="1905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0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06AF" w:rsidRPr="003F0525" w:rsidRDefault="003F0525" w:rsidP="006206AF">
      <w:pPr>
        <w:pStyle w:val="-4"/>
        <w:jc w:val="left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ADD, MODIFY 버튼 </w:t>
      </w:r>
      <w:proofErr w:type="spellStart"/>
      <w:r>
        <w:rPr>
          <w:rFonts w:asciiTheme="minorHAnsi" w:eastAsiaTheme="minorHAnsi" w:hAnsiTheme="minorHAnsi" w:hint="eastAsia"/>
        </w:rPr>
        <w:t>클릭시</w:t>
      </w:r>
      <w:proofErr w:type="spellEnd"/>
      <w:r w:rsidR="002A7225">
        <w:rPr>
          <w:rFonts w:asciiTheme="minorHAnsi" w:eastAsiaTheme="minorHAnsi" w:hAnsiTheme="minorHAnsi" w:hint="eastAsia"/>
        </w:rPr>
        <w:t xml:space="preserve"> 위와 같은 팝업이 뜨며,</w:t>
      </w:r>
      <w:r>
        <w:rPr>
          <w:rFonts w:asciiTheme="minorHAnsi" w:eastAsiaTheme="minorHAnsi" w:hAnsiTheme="minorHAnsi" w:hint="eastAsia"/>
        </w:rPr>
        <w:t xml:space="preserve"> 설정(행)을 추가하거나 해당 설정(행)을 변경할 수 있다.</w:t>
      </w:r>
    </w:p>
    <w:p w:rsidR="00E10775" w:rsidRDefault="00E1077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2A7225" w:rsidRPr="00C644FA" w:rsidRDefault="002A7225" w:rsidP="002A7225">
      <w:pPr>
        <w:pStyle w:val="2"/>
        <w:rPr>
          <w:rFonts w:asciiTheme="minorHAnsi" w:eastAsiaTheme="minorHAnsi" w:hAnsiTheme="minorHAnsi"/>
        </w:rPr>
      </w:pPr>
      <w:bookmarkStart w:id="48" w:name="_Toc486953078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>저장</w:t>
      </w:r>
      <w:bookmarkEnd w:id="48"/>
    </w:p>
    <w:p w:rsidR="00837E95" w:rsidRDefault="00837E95" w:rsidP="00837E95">
      <w:pPr>
        <w:pStyle w:val="-4"/>
        <w:jc w:val="left"/>
        <w:rPr>
          <w:rFonts w:asciiTheme="minorHAnsi" w:eastAsiaTheme="minorHAnsi" w:hAnsiTheme="minorHAnsi" w:hint="eastAsia"/>
        </w:rPr>
      </w:pPr>
    </w:p>
    <w:p w:rsidR="00837E95" w:rsidRDefault="00837E95" w:rsidP="00837E95">
      <w:pPr>
        <w:pStyle w:val="-4"/>
        <w:jc w:val="left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  <w:noProof/>
        </w:rPr>
        <w:pict>
          <v:rect id="_x0000_s1045" style="position:absolute;margin-left:49.1pt;margin-top:21.55pt;width:69.75pt;height:27.75pt;z-index:251677696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noProof/>
        </w:rPr>
        <w:drawing>
          <wp:inline distT="0" distB="0" distL="0" distR="0" wp14:anchorId="11069EB4" wp14:editId="460329B8">
            <wp:extent cx="5939790" cy="3954783"/>
            <wp:effectExtent l="19050" t="19050" r="3810" b="762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4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7E95" w:rsidRDefault="00837E95" w:rsidP="00837E95">
      <w:pPr>
        <w:pStyle w:val="-4"/>
        <w:jc w:val="left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설정을 새로 만들거나 </w:t>
      </w:r>
      <w:proofErr w:type="spellStart"/>
      <w:r>
        <w:rPr>
          <w:rFonts w:asciiTheme="minorHAnsi" w:eastAsiaTheme="minorHAnsi" w:hAnsiTheme="minorHAnsi" w:hint="eastAsia"/>
        </w:rPr>
        <w:t>변경시</w:t>
      </w:r>
      <w:proofErr w:type="spellEnd"/>
      <w:r>
        <w:rPr>
          <w:rFonts w:asciiTheme="minorHAnsi" w:eastAsiaTheme="minorHAnsi" w:hAnsiTheme="minorHAnsi" w:hint="eastAsia"/>
        </w:rPr>
        <w:t xml:space="preserve">, </w:t>
      </w:r>
      <w:proofErr w:type="spellStart"/>
      <w:r>
        <w:rPr>
          <w:rFonts w:asciiTheme="minorHAnsi" w:eastAsiaTheme="minorHAnsi" w:hAnsiTheme="minorHAnsi" w:hint="eastAsia"/>
        </w:rPr>
        <w:t>Config</w:t>
      </w:r>
      <w:proofErr w:type="spellEnd"/>
      <w:r>
        <w:rPr>
          <w:rFonts w:asciiTheme="minorHAnsi" w:eastAsiaTheme="minorHAnsi" w:hAnsiTheme="minorHAnsi" w:hint="eastAsia"/>
        </w:rPr>
        <w:t xml:space="preserve"> Tab 앞에 </w:t>
      </w:r>
      <w:r>
        <w:rPr>
          <w:rFonts w:asciiTheme="minorHAnsi" w:eastAsiaTheme="minorHAnsi" w:hAnsiTheme="minorHAnsi"/>
        </w:rPr>
        <w:t>‘</w:t>
      </w:r>
      <w:r>
        <w:rPr>
          <w:rFonts w:asciiTheme="minorHAnsi" w:eastAsiaTheme="minorHAnsi" w:hAnsiTheme="minorHAnsi" w:hint="eastAsia"/>
        </w:rPr>
        <w:t>*</w:t>
      </w:r>
      <w:r>
        <w:rPr>
          <w:rFonts w:asciiTheme="minorHAnsi" w:eastAsiaTheme="minorHAnsi" w:hAnsiTheme="minorHAnsi"/>
        </w:rPr>
        <w:t>’</w:t>
      </w:r>
      <w:r>
        <w:rPr>
          <w:rFonts w:asciiTheme="minorHAnsi" w:eastAsiaTheme="minorHAnsi" w:hAnsiTheme="minorHAnsi" w:hint="eastAsia"/>
        </w:rPr>
        <w:t xml:space="preserve">가 붙어 해당 </w:t>
      </w:r>
      <w:proofErr w:type="spellStart"/>
      <w:r>
        <w:rPr>
          <w:rFonts w:asciiTheme="minorHAnsi" w:eastAsiaTheme="minorHAnsi" w:hAnsiTheme="minorHAnsi" w:hint="eastAsia"/>
        </w:rPr>
        <w:t>Config</w:t>
      </w:r>
      <w:proofErr w:type="spellEnd"/>
      <w:r>
        <w:rPr>
          <w:rFonts w:asciiTheme="minorHAnsi" w:eastAsiaTheme="minorHAnsi" w:hAnsiTheme="minorHAnsi" w:hint="eastAsia"/>
        </w:rPr>
        <w:t>파일이 수정되었음을 나타낸다.</w:t>
      </w:r>
    </w:p>
    <w:p w:rsidR="00837E95" w:rsidRDefault="00837E95" w:rsidP="00837E95">
      <w:pPr>
        <w:pStyle w:val="-4"/>
        <w:jc w:val="left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이 표시는 파일을 Save, Other Save, 서버변경, 접속해제 하면 표시가 사라진다.</w:t>
      </w:r>
    </w:p>
    <w:p w:rsidR="002A7225" w:rsidRPr="00837E95" w:rsidRDefault="002A7225" w:rsidP="006206AF">
      <w:pPr>
        <w:pStyle w:val="-4"/>
        <w:jc w:val="left"/>
        <w:rPr>
          <w:rFonts w:asciiTheme="minorHAnsi" w:eastAsiaTheme="minorHAnsi" w:hAnsiTheme="minorHAnsi" w:hint="eastAsia"/>
        </w:rPr>
      </w:pPr>
    </w:p>
    <w:p w:rsidR="00A27200" w:rsidRPr="00A27200" w:rsidRDefault="00A27200" w:rsidP="006206AF">
      <w:pPr>
        <w:pStyle w:val="-4"/>
        <w:jc w:val="left"/>
        <w:rPr>
          <w:rFonts w:asciiTheme="minorHAnsi" w:eastAsiaTheme="minorHAnsi" w:hAnsiTheme="minorHAnsi" w:hint="eastAsia"/>
        </w:rPr>
      </w:pPr>
      <w:r>
        <w:rPr>
          <w:noProof/>
        </w:rPr>
        <w:drawing>
          <wp:inline distT="0" distB="0" distL="0" distR="0" wp14:anchorId="00829E50" wp14:editId="55873122">
            <wp:extent cx="5939790" cy="1320588"/>
            <wp:effectExtent l="19050" t="19050" r="381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20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54BF" w:rsidRDefault="006E54BF" w:rsidP="006E54BF">
      <w:pPr>
        <w:pStyle w:val="-4"/>
        <w:jc w:val="left"/>
        <w:rPr>
          <w:rFonts w:asciiTheme="minorHAnsi" w:eastAsiaTheme="minorHAnsi" w:hAnsiTheme="minorHAnsi" w:hint="eastAsia"/>
        </w:rPr>
      </w:pPr>
      <w:proofErr w:type="spellStart"/>
      <w:r>
        <w:rPr>
          <w:rFonts w:asciiTheme="minorHAnsi" w:eastAsiaTheme="minorHAnsi" w:hAnsiTheme="minorHAnsi" w:hint="eastAsia"/>
        </w:rPr>
        <w:t>Config</w:t>
      </w:r>
      <w:proofErr w:type="spellEnd"/>
      <w:r>
        <w:rPr>
          <w:rFonts w:asciiTheme="minorHAnsi" w:eastAsiaTheme="minorHAnsi" w:hAnsiTheme="minorHAnsi" w:hint="eastAsia"/>
        </w:rPr>
        <w:t xml:space="preserve"> 파일을 수정 후 저장하거나,</w:t>
      </w:r>
    </w:p>
    <w:p w:rsidR="00A27200" w:rsidRDefault="00A27200" w:rsidP="006E54BF">
      <w:pPr>
        <w:pStyle w:val="-4"/>
        <w:jc w:val="left"/>
        <w:rPr>
          <w:rFonts w:asciiTheme="minorHAnsi" w:eastAsiaTheme="minorHAnsi" w:hAnsiTheme="minorHAnsi" w:hint="eastAsia"/>
        </w:rPr>
      </w:pPr>
      <w:proofErr w:type="spellStart"/>
      <w:r>
        <w:rPr>
          <w:rFonts w:asciiTheme="minorHAnsi" w:eastAsiaTheme="minorHAnsi" w:hAnsiTheme="minorHAnsi" w:hint="eastAsia"/>
        </w:rPr>
        <w:t>Config</w:t>
      </w:r>
      <w:proofErr w:type="spellEnd"/>
      <w:r>
        <w:rPr>
          <w:rFonts w:asciiTheme="minorHAnsi" w:eastAsiaTheme="minorHAnsi" w:hAnsiTheme="minorHAnsi" w:hint="eastAsia"/>
        </w:rPr>
        <w:t xml:space="preserve"> 파일이 수정 후 저장이 되지 않았을 때</w:t>
      </w:r>
      <w:r w:rsidR="006E54BF">
        <w:rPr>
          <w:rFonts w:asciiTheme="minorHAnsi" w:eastAsiaTheme="minorHAnsi" w:hAnsiTheme="minorHAnsi" w:hint="eastAsia"/>
        </w:rPr>
        <w:t xml:space="preserve"> </w:t>
      </w:r>
      <w:proofErr w:type="spellStart"/>
      <w:r w:rsidR="006E54BF">
        <w:rPr>
          <w:rFonts w:asciiTheme="minorHAnsi" w:eastAsiaTheme="minorHAnsi" w:hAnsiTheme="minorHAnsi" w:hint="eastAsia"/>
        </w:rPr>
        <w:t>Config</w:t>
      </w:r>
      <w:proofErr w:type="spellEnd"/>
      <w:r w:rsidR="006E54BF">
        <w:rPr>
          <w:rFonts w:asciiTheme="minorHAnsi" w:eastAsiaTheme="minorHAnsi" w:hAnsiTheme="minorHAnsi" w:hint="eastAsia"/>
        </w:rPr>
        <w:t xml:space="preserve"> 파일 </w:t>
      </w:r>
      <w:proofErr w:type="spellStart"/>
      <w:r w:rsidR="006E54BF">
        <w:rPr>
          <w:rFonts w:asciiTheme="minorHAnsi" w:eastAsiaTheme="minorHAnsi" w:hAnsiTheme="minorHAnsi" w:hint="eastAsia"/>
        </w:rPr>
        <w:t>새로만들기</w:t>
      </w:r>
      <w:proofErr w:type="spellEnd"/>
      <w:r w:rsidR="006E54BF">
        <w:rPr>
          <w:rFonts w:asciiTheme="minorHAnsi" w:eastAsiaTheme="minorHAnsi" w:hAnsiTheme="minorHAnsi" w:hint="eastAsia"/>
        </w:rPr>
        <w:t xml:space="preserve">, 다른 </w:t>
      </w:r>
      <w:proofErr w:type="spellStart"/>
      <w:r w:rsidR="006E54BF">
        <w:rPr>
          <w:rFonts w:asciiTheme="minorHAnsi" w:eastAsiaTheme="minorHAnsi" w:hAnsiTheme="minorHAnsi" w:hint="eastAsia"/>
        </w:rPr>
        <w:t>Config</w:t>
      </w:r>
      <w:proofErr w:type="spellEnd"/>
      <w:r w:rsidR="006E54BF">
        <w:rPr>
          <w:rFonts w:asciiTheme="minorHAnsi" w:eastAsiaTheme="minorHAnsi" w:hAnsiTheme="minorHAnsi" w:hint="eastAsia"/>
        </w:rPr>
        <w:t xml:space="preserve"> 파일 열기, 다른 탭으로 이동하게 되면 위의 팝업이 뜬다.</w:t>
      </w:r>
    </w:p>
    <w:p w:rsidR="00E10775" w:rsidRDefault="006E54BF" w:rsidP="005E4E71">
      <w:pPr>
        <w:pStyle w:val="-4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Yes는 파일을 저장하고, No는 파일을 저장하지 않고 작업을 계속합니다. Cancel 은 해당 팝업을 취소합니다.</w:t>
      </w:r>
    </w:p>
    <w:p w:rsidR="005E4E71" w:rsidRPr="00C644FA" w:rsidRDefault="00E10775" w:rsidP="00E1077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395B32" w:rsidRPr="00C644FA" w:rsidRDefault="00905BB4" w:rsidP="00552EAF">
      <w:pPr>
        <w:pStyle w:val="1"/>
        <w:rPr>
          <w:rFonts w:asciiTheme="minorHAnsi" w:eastAsiaTheme="minorHAnsi" w:hAnsiTheme="minorHAnsi"/>
        </w:rPr>
      </w:pPr>
      <w:bookmarkStart w:id="49" w:name="_Toc486953079"/>
      <w:r w:rsidRPr="00C644FA">
        <w:rPr>
          <w:rFonts w:asciiTheme="minorHAnsi" w:eastAsiaTheme="minorHAnsi" w:hAnsiTheme="minorHAnsi" w:hint="eastAsia"/>
        </w:rPr>
        <w:lastRenderedPageBreak/>
        <w:t>Log TAB</w:t>
      </w:r>
      <w:bookmarkEnd w:id="49"/>
    </w:p>
    <w:p w:rsidR="00905BB4" w:rsidRPr="00C644FA" w:rsidRDefault="00905BB4" w:rsidP="00905BB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Log Tab 화면은 서버에서 수행한 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수행이력을 확인 하는 화면입니다. </w:t>
      </w:r>
      <w:r w:rsidR="008A45F5" w:rsidRPr="00C644FA">
        <w:rPr>
          <w:rFonts w:asciiTheme="minorHAnsi" w:eastAsiaTheme="minorHAnsi" w:hAnsiTheme="minorHAnsi" w:hint="eastAsia"/>
        </w:rPr>
        <w:t xml:space="preserve">수행이력은 마지막에 수행한 결과를 </w:t>
      </w:r>
      <w:proofErr w:type="spellStart"/>
      <w:r w:rsidR="008A45F5" w:rsidRPr="00C644FA">
        <w:rPr>
          <w:rFonts w:asciiTheme="minorHAnsi" w:eastAsiaTheme="minorHAnsi" w:hAnsiTheme="minorHAnsi" w:hint="eastAsia"/>
        </w:rPr>
        <w:t>최상단에</w:t>
      </w:r>
      <w:proofErr w:type="spellEnd"/>
      <w:r w:rsidR="008A45F5" w:rsidRPr="00C644FA">
        <w:rPr>
          <w:rFonts w:asciiTheme="minorHAnsi" w:eastAsiaTheme="minorHAnsi" w:hAnsiTheme="minorHAnsi" w:hint="eastAsia"/>
        </w:rPr>
        <w:t xml:space="preserve"> 보여준다.</w:t>
      </w:r>
    </w:p>
    <w:p w:rsidR="00905BB4" w:rsidRPr="00C644FA" w:rsidRDefault="008A45F5" w:rsidP="00905BB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13B0B70B" wp14:editId="7D6AEE52">
            <wp:extent cx="5939790" cy="4248600"/>
            <wp:effectExtent l="19050" t="19050" r="381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5BB4" w:rsidRPr="00C644FA" w:rsidRDefault="00905BB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905BB4" w:rsidRPr="00C644FA" w:rsidRDefault="00905BB4" w:rsidP="00905BB4">
      <w:pPr>
        <w:pStyle w:val="2"/>
        <w:rPr>
          <w:rFonts w:asciiTheme="minorHAnsi" w:eastAsiaTheme="minorHAnsi" w:hAnsiTheme="minorHAnsi"/>
        </w:rPr>
      </w:pPr>
      <w:bookmarkStart w:id="50" w:name="_Toc486953080"/>
      <w:r w:rsidRPr="00C644FA">
        <w:rPr>
          <w:rFonts w:asciiTheme="minorHAnsi" w:eastAsiaTheme="minorHAnsi" w:hAnsiTheme="minorHAnsi" w:hint="eastAsia"/>
        </w:rPr>
        <w:lastRenderedPageBreak/>
        <w:t>검색 영역</w:t>
      </w:r>
      <w:bookmarkEnd w:id="50"/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78"/>
        <w:gridCol w:w="6874"/>
      </w:tblGrid>
      <w:tr w:rsidR="00905BB4" w:rsidRPr="00C644FA" w:rsidTr="00696C68">
        <w:trPr>
          <w:trHeight w:val="383"/>
          <w:tblHeader/>
          <w:jc w:val="center"/>
        </w:trPr>
        <w:tc>
          <w:tcPr>
            <w:tcW w:w="1402" w:type="pct"/>
            <w:shd w:val="clear" w:color="auto" w:fill="BFBFBF" w:themeFill="background1" w:themeFillShade="BF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검색항목</w:t>
            </w:r>
          </w:p>
        </w:tc>
        <w:tc>
          <w:tcPr>
            <w:tcW w:w="3598" w:type="pct"/>
            <w:shd w:val="clear" w:color="auto" w:fill="BFBFBF" w:themeFill="background1" w:themeFillShade="BF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Start Date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수행한 시간조건으로 시작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날짜을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선택할수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있다.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End Date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수행한 시간조건으로 종료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날짜을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선택할수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있다.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Type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TYPE은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cofile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에서 제공하는 SAM/TAIL/FILE중 선택 가능하다.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Action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Action은 암호화 /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복호화를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선택 검색 가능하다.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Result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결과는 수행 성공/실패에 대해서 선택 검색 가능하다.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단어검색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검색은 </w:t>
            </w:r>
            <w:r w:rsidR="00FC4ECA" w:rsidRPr="00C644FA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="00FC4ECA" w:rsidRPr="00C644FA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="00FC4ECA" w:rsidRPr="00C644FA">
              <w:rPr>
                <w:rFonts w:asciiTheme="minorHAnsi" w:eastAsiaTheme="minorHAnsi" w:hAnsiTheme="minorHAnsi" w:hint="eastAsia"/>
                <w:szCs w:val="18"/>
              </w:rPr>
              <w:t xml:space="preserve"> 수행한 Source에 대한 검색이 가능하다.</w:t>
            </w:r>
          </w:p>
        </w:tc>
      </w:tr>
    </w:tbl>
    <w:p w:rsidR="00905BB4" w:rsidRPr="00C644FA" w:rsidRDefault="00905BB4" w:rsidP="00905BB4">
      <w:pPr>
        <w:pStyle w:val="-4"/>
        <w:rPr>
          <w:rFonts w:asciiTheme="minorHAnsi" w:eastAsiaTheme="minorHAnsi" w:hAnsiTheme="minorHAnsi"/>
        </w:rPr>
      </w:pPr>
    </w:p>
    <w:p w:rsidR="00905BB4" w:rsidRPr="00C644FA" w:rsidRDefault="008A45F5" w:rsidP="00905BB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A45AB04" wp14:editId="2DBE693C">
            <wp:extent cx="5934075" cy="200025"/>
            <wp:effectExtent l="19050" t="19050" r="9525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4ECA" w:rsidRPr="00C644FA" w:rsidRDefault="00FC4ECA" w:rsidP="00FC4ECA">
      <w:pPr>
        <w:pStyle w:val="2"/>
        <w:rPr>
          <w:rFonts w:asciiTheme="minorHAnsi" w:eastAsiaTheme="minorHAnsi" w:hAnsiTheme="minorHAnsi"/>
        </w:rPr>
      </w:pPr>
      <w:bookmarkStart w:id="51" w:name="_Toc486953081"/>
      <w:r w:rsidRPr="00C644FA">
        <w:rPr>
          <w:rFonts w:asciiTheme="minorHAnsi" w:eastAsiaTheme="minorHAnsi" w:hAnsiTheme="minorHAnsi" w:hint="eastAsia"/>
        </w:rPr>
        <w:t>결과 영역</w:t>
      </w:r>
      <w:bookmarkEnd w:id="51"/>
    </w:p>
    <w:p w:rsidR="00FC4ECA" w:rsidRPr="00C644FA" w:rsidRDefault="00FC4ECA" w:rsidP="00FC4EC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검색 결과는 Table형태로 제공되며, 각 헤더를 </w:t>
      </w:r>
      <w:proofErr w:type="spellStart"/>
      <w:r w:rsidRPr="00C644FA">
        <w:rPr>
          <w:rFonts w:asciiTheme="minorHAnsi" w:eastAsiaTheme="minorHAnsi" w:hAnsiTheme="minorHAnsi" w:hint="eastAsia"/>
        </w:rPr>
        <w:t>클릭시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정렬이 가능하다.</w:t>
      </w:r>
    </w:p>
    <w:p w:rsidR="00FC4ECA" w:rsidRPr="00C644FA" w:rsidRDefault="00FC4ECA" w:rsidP="00FC4EC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7CD7DFC9" wp14:editId="00B11CAE">
            <wp:extent cx="5934075" cy="1952625"/>
            <wp:effectExtent l="19050" t="1905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1FF7" w:rsidRDefault="00811FF7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sz w:val="28"/>
        </w:rPr>
      </w:pPr>
      <w:r>
        <w:rPr>
          <w:rFonts w:asciiTheme="minorHAnsi" w:eastAsiaTheme="minorHAnsi" w:hAnsiTheme="minorHAnsi"/>
        </w:rPr>
        <w:br w:type="page"/>
      </w:r>
    </w:p>
    <w:p w:rsidR="00FC4ECA" w:rsidRPr="00C644FA" w:rsidRDefault="00FC4ECA" w:rsidP="00FC4ECA">
      <w:pPr>
        <w:pStyle w:val="2"/>
        <w:rPr>
          <w:rFonts w:asciiTheme="minorHAnsi" w:eastAsiaTheme="minorHAnsi" w:hAnsiTheme="minorHAnsi"/>
        </w:rPr>
      </w:pPr>
      <w:bookmarkStart w:id="52" w:name="_Toc486953082"/>
      <w:proofErr w:type="spellStart"/>
      <w:r w:rsidRPr="00C644FA">
        <w:rPr>
          <w:rFonts w:asciiTheme="minorHAnsi" w:eastAsiaTheme="minorHAnsi" w:hAnsiTheme="minorHAnsi" w:hint="eastAsia"/>
        </w:rPr>
        <w:lastRenderedPageBreak/>
        <w:t>페이징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영역</w:t>
      </w:r>
      <w:bookmarkEnd w:id="52"/>
    </w:p>
    <w:p w:rsidR="00FC4ECA" w:rsidRPr="00C644FA" w:rsidRDefault="00FC4ECA" w:rsidP="00FC4ECA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페이징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처리 영역으로 일반 게시판형태의 기능을 제공하며, 페이지당 표시개수도 선택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있다.</w:t>
      </w:r>
    </w:p>
    <w:p w:rsidR="00FC4ECA" w:rsidRPr="00C644FA" w:rsidRDefault="00FC4ECA" w:rsidP="00FC4EC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Default는 페이지당 10개씩 </w:t>
      </w:r>
      <w:proofErr w:type="spellStart"/>
      <w:r w:rsidRPr="00C644FA">
        <w:rPr>
          <w:rFonts w:asciiTheme="minorHAnsi" w:eastAsiaTheme="minorHAnsi" w:hAnsiTheme="minorHAnsi" w:hint="eastAsia"/>
        </w:rPr>
        <w:t>보여주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, 10/15/20중에 선택 가능하다. </w:t>
      </w:r>
      <w:r w:rsidR="00C644FA" w:rsidRPr="00C644FA">
        <w:rPr>
          <w:rFonts w:asciiTheme="minorHAnsi" w:eastAsiaTheme="minorHAnsi" w:hAnsiTheme="minorHAnsi" w:hint="eastAsia"/>
        </w:rPr>
        <w:t>수행이력은 실시간으로 최신Data를 가져오지 않으며, REFRESH 버튼을 통해서 갱신 가능하다.</w:t>
      </w:r>
    </w:p>
    <w:p w:rsidR="00FC4ECA" w:rsidRPr="00C644FA" w:rsidRDefault="006E54BF" w:rsidP="006E54BF">
      <w:pPr>
        <w:pStyle w:val="-4"/>
        <w:rPr>
          <w:rFonts w:asciiTheme="minorHAnsi" w:eastAsiaTheme="minorHAnsi" w:hAnsiTheme="minorHAnsi"/>
          <w:b/>
        </w:rPr>
      </w:pPr>
      <w:r>
        <w:rPr>
          <w:rFonts w:asciiTheme="minorHAnsi" w:eastAsiaTheme="minorHAnsi" w:hAnsiTheme="minorHAnsi" w:hint="eastAsia"/>
        </w:rPr>
        <w:t>EXPORT</w:t>
      </w:r>
      <w:r w:rsidR="00FC4ECA" w:rsidRPr="00C644FA">
        <w:rPr>
          <w:rFonts w:asciiTheme="minorHAnsi" w:eastAsiaTheme="minorHAnsi" w:hAnsiTheme="minorHAnsi" w:hint="eastAsia"/>
        </w:rPr>
        <w:t>기능은 엑셀로 저장하는 기능을 제공한다.</w:t>
      </w:r>
      <w:r w:rsidR="00FC4ECA" w:rsidRPr="00C644FA">
        <w:rPr>
          <w:rFonts w:asciiTheme="minorHAnsi" w:eastAsiaTheme="minorHAnsi" w:hAnsiTheme="minorHAnsi" w:hint="eastAsia"/>
          <w:b/>
        </w:rPr>
        <w:t xml:space="preserve"> </w:t>
      </w:r>
    </w:p>
    <w:p w:rsidR="00FC4ECA" w:rsidRPr="00C644FA" w:rsidRDefault="008A45F5" w:rsidP="00FC4EC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25A60007" wp14:editId="6C5BC497">
            <wp:extent cx="5934075" cy="285750"/>
            <wp:effectExtent l="19050" t="19050" r="952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580D" w:rsidRDefault="00CF580D" w:rsidP="006E54BF">
      <w:pPr>
        <w:adjustRightInd/>
        <w:spacing w:line="240" w:lineRule="auto"/>
        <w:textAlignment w:val="auto"/>
        <w:rPr>
          <w:rFonts w:asciiTheme="minorHAnsi" w:eastAsiaTheme="minorHAnsi" w:hAnsiTheme="minorHAnsi" w:hint="eastAsia"/>
        </w:rPr>
      </w:pPr>
    </w:p>
    <w:p w:rsidR="006E54BF" w:rsidRDefault="006E54BF" w:rsidP="006E54BF">
      <w:pPr>
        <w:adjustRightInd/>
        <w:spacing w:line="240" w:lineRule="auto"/>
        <w:textAlignment w:val="auto"/>
        <w:rPr>
          <w:rFonts w:asciiTheme="minorHAnsi" w:eastAsiaTheme="minorHAnsi" w:hAnsiTheme="minorHAnsi" w:hint="eastAsia"/>
        </w:rPr>
      </w:pPr>
    </w:p>
    <w:p w:rsidR="006E54BF" w:rsidRDefault="006E54BF" w:rsidP="006E54BF">
      <w:pPr>
        <w:adjustRightInd/>
        <w:spacing w:line="240" w:lineRule="auto"/>
        <w:textAlignment w:val="auto"/>
        <w:rPr>
          <w:rFonts w:asciiTheme="minorHAnsi" w:eastAsiaTheme="minorHAnsi" w:hAnsiTheme="minorHAnsi" w:hint="eastAsia"/>
        </w:rPr>
      </w:pPr>
    </w:p>
    <w:p w:rsidR="006E54BF" w:rsidRDefault="006E54BF" w:rsidP="006E54BF">
      <w:pPr>
        <w:adjustRightInd/>
        <w:spacing w:line="240" w:lineRule="auto"/>
        <w:textAlignment w:val="auto"/>
        <w:rPr>
          <w:rFonts w:asciiTheme="minorHAnsi" w:eastAsiaTheme="minorHAnsi" w:hAnsiTheme="minorHAnsi" w:hint="eastAsia"/>
        </w:rPr>
      </w:pPr>
    </w:p>
    <w:p w:rsidR="006E54BF" w:rsidRPr="006E54BF" w:rsidRDefault="006E54BF" w:rsidP="006E54BF">
      <w:pPr>
        <w:adjustRightInd/>
        <w:spacing w:line="240" w:lineRule="auto"/>
        <w:textAlignment w:val="auto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EXPORT버튼 </w:t>
      </w:r>
      <w:proofErr w:type="spellStart"/>
      <w:r>
        <w:rPr>
          <w:rFonts w:asciiTheme="minorHAnsi" w:eastAsiaTheme="minorHAnsi" w:hAnsiTheme="minorHAnsi" w:hint="eastAsia"/>
        </w:rPr>
        <w:t>클릭시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>해당 팝업이 뜨게 된다.</w:t>
      </w:r>
      <w:r w:rsidRPr="006E54BF">
        <w:rPr>
          <w:rFonts w:asciiTheme="minorHAnsi" w:eastAsiaTheme="minorHAnsi" w:hAnsiTheme="minorHAnsi" w:hint="eastAsia"/>
        </w:rPr>
        <w:t xml:space="preserve"> </w:t>
      </w:r>
    </w:p>
    <w:p w:rsidR="006E54BF" w:rsidRDefault="006E54BF" w:rsidP="006E54BF">
      <w:pPr>
        <w:adjustRightInd/>
        <w:spacing w:line="240" w:lineRule="auto"/>
        <w:textAlignment w:val="auto"/>
        <w:rPr>
          <w:rFonts w:asciiTheme="minorHAnsi" w:eastAsiaTheme="minorHAnsi" w:hAnsiTheme="minorHAnsi" w:hint="eastAsia"/>
        </w:rPr>
      </w:pPr>
      <w:r>
        <w:rPr>
          <w:noProof/>
        </w:rPr>
        <w:drawing>
          <wp:inline distT="0" distB="0" distL="0" distR="0" wp14:anchorId="2BC8893E" wp14:editId="2950B240">
            <wp:extent cx="5939790" cy="907468"/>
            <wp:effectExtent l="19050" t="19050" r="3810" b="698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7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644FA">
        <w:rPr>
          <w:rFonts w:asciiTheme="minorHAnsi" w:eastAsiaTheme="minorHAnsi" w:hAnsiTheme="minorHAnsi"/>
        </w:rPr>
        <w:t xml:space="preserve"> </w:t>
      </w:r>
    </w:p>
    <w:p w:rsidR="006E54BF" w:rsidRDefault="006E54BF" w:rsidP="006E54BF">
      <w:pPr>
        <w:adjustRightInd/>
        <w:spacing w:line="240" w:lineRule="auto"/>
        <w:textAlignment w:val="auto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All Export 버튼 </w:t>
      </w:r>
      <w:proofErr w:type="spellStart"/>
      <w:r>
        <w:rPr>
          <w:rFonts w:asciiTheme="minorHAnsi" w:eastAsiaTheme="minorHAnsi" w:hAnsiTheme="minorHAnsi" w:hint="eastAsia"/>
        </w:rPr>
        <w:t>클릭시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로드된</w:t>
      </w:r>
      <w:proofErr w:type="spellEnd"/>
      <w:r>
        <w:rPr>
          <w:rFonts w:asciiTheme="minorHAnsi" w:eastAsiaTheme="minorHAnsi" w:hAnsiTheme="minorHAnsi" w:hint="eastAsia"/>
        </w:rPr>
        <w:t xml:space="preserve"> 모든 데이터를 Export하게 되고,</w:t>
      </w:r>
    </w:p>
    <w:p w:rsidR="006E54BF" w:rsidRDefault="006E54BF" w:rsidP="006E54BF">
      <w:pPr>
        <w:adjustRightInd/>
        <w:spacing w:line="240" w:lineRule="auto"/>
        <w:textAlignment w:val="auto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Only Current Page Export 버튼 </w:t>
      </w:r>
      <w:proofErr w:type="spellStart"/>
      <w:r>
        <w:rPr>
          <w:rFonts w:asciiTheme="minorHAnsi" w:eastAsiaTheme="minorHAnsi" w:hAnsiTheme="minorHAnsi" w:hint="eastAsia"/>
        </w:rPr>
        <w:t>클릭시</w:t>
      </w:r>
      <w:proofErr w:type="spellEnd"/>
      <w:r>
        <w:rPr>
          <w:rFonts w:asciiTheme="minorHAnsi" w:eastAsiaTheme="minorHAnsi" w:hAnsiTheme="minorHAnsi" w:hint="eastAsia"/>
        </w:rPr>
        <w:t xml:space="preserve"> 현재 페이지만 Export해 파일로 저장된다.</w:t>
      </w:r>
    </w:p>
    <w:p w:rsidR="006E54BF" w:rsidRDefault="006E54BF" w:rsidP="006E54BF">
      <w:pPr>
        <w:adjustRightInd/>
        <w:spacing w:line="240" w:lineRule="auto"/>
        <w:textAlignment w:val="auto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Cancel 버튼은 해당 작업을 취소한다.</w:t>
      </w:r>
    </w:p>
    <w:p w:rsidR="006E54BF" w:rsidRDefault="006E54BF" w:rsidP="006E54BF">
      <w:pPr>
        <w:adjustRightInd/>
        <w:spacing w:line="240" w:lineRule="auto"/>
        <w:textAlignment w:val="auto"/>
        <w:rPr>
          <w:rFonts w:asciiTheme="minorHAnsi" w:eastAsiaTheme="minorHAnsi" w:hAnsiTheme="minorHAnsi" w:hint="eastAsia"/>
        </w:rPr>
      </w:pPr>
      <w:r>
        <w:rPr>
          <w:noProof/>
        </w:rPr>
        <w:drawing>
          <wp:inline distT="0" distB="0" distL="0" distR="0" wp14:anchorId="27B23277" wp14:editId="2F832908">
            <wp:extent cx="5939790" cy="3327805"/>
            <wp:effectExtent l="19050" t="19050" r="3810" b="635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7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54BF" w:rsidRPr="00811FF7" w:rsidRDefault="006E54BF" w:rsidP="00811FF7">
      <w:pPr>
        <w:adjustRightInd/>
        <w:spacing w:line="240" w:lineRule="auto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파일은 csv, xml 파일로</w:t>
      </w:r>
      <w:r>
        <w:rPr>
          <w:rFonts w:asciiTheme="minorHAnsi" w:eastAsiaTheme="minorHAnsi" w:hAnsiTheme="minorHAnsi" w:hint="eastAsia"/>
        </w:rPr>
        <w:t xml:space="preserve"> 로컬에</w:t>
      </w:r>
      <w:r>
        <w:rPr>
          <w:rFonts w:asciiTheme="minorHAnsi" w:eastAsiaTheme="minorHAnsi" w:hAnsiTheme="minorHAnsi" w:hint="eastAsia"/>
        </w:rPr>
        <w:t xml:space="preserve"> 저장가능 </w:t>
      </w:r>
      <w:r>
        <w:rPr>
          <w:rFonts w:asciiTheme="minorHAnsi" w:eastAsiaTheme="minorHAnsi" w:hAnsiTheme="minorHAnsi" w:hint="eastAsia"/>
        </w:rPr>
        <w:t>합니다.</w:t>
      </w:r>
      <w:r w:rsidR="00811FF7">
        <w:rPr>
          <w:rFonts w:asciiTheme="minorHAnsi" w:eastAsiaTheme="minorHAnsi" w:hAnsiTheme="minorHAnsi"/>
        </w:rPr>
        <w:br w:type="page"/>
      </w:r>
    </w:p>
    <w:p w:rsidR="00CF580D" w:rsidRPr="00C644FA" w:rsidRDefault="00CF580D" w:rsidP="00CF580D">
      <w:pPr>
        <w:pStyle w:val="1"/>
        <w:rPr>
          <w:rFonts w:asciiTheme="minorHAnsi" w:eastAsiaTheme="minorHAnsi" w:hAnsiTheme="minorHAnsi"/>
        </w:rPr>
      </w:pPr>
      <w:bookmarkStart w:id="53" w:name="_Toc486953083"/>
      <w:r w:rsidRPr="00C644FA">
        <w:rPr>
          <w:rFonts w:asciiTheme="minorHAnsi" w:eastAsiaTheme="minorHAnsi" w:hAnsiTheme="minorHAnsi" w:hint="eastAsia"/>
        </w:rPr>
        <w:lastRenderedPageBreak/>
        <w:t>Monitor TAB</w:t>
      </w:r>
      <w:bookmarkEnd w:id="53"/>
    </w:p>
    <w:p w:rsidR="00CF580D" w:rsidRPr="00C644FA" w:rsidRDefault="00CF580D" w:rsidP="00CF580D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서버에서 실행중인 Daemon들을 관리하는 화면입니다. </w:t>
      </w:r>
    </w:p>
    <w:p w:rsidR="00CF580D" w:rsidRPr="00C644FA" w:rsidRDefault="00C644FA" w:rsidP="00CF580D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1791B51B" wp14:editId="4BDD7964">
            <wp:extent cx="5939790" cy="5503190"/>
            <wp:effectExtent l="19050" t="19050" r="3810" b="254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03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580D" w:rsidRPr="00C644FA" w:rsidRDefault="00CF580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CF580D" w:rsidRPr="00C644FA" w:rsidRDefault="00CF580D" w:rsidP="00CF580D">
      <w:pPr>
        <w:pStyle w:val="2"/>
        <w:rPr>
          <w:rFonts w:asciiTheme="minorHAnsi" w:eastAsiaTheme="minorHAnsi" w:hAnsiTheme="minorHAnsi"/>
        </w:rPr>
      </w:pPr>
      <w:bookmarkStart w:id="54" w:name="_Toc486953084"/>
      <w:r w:rsidRPr="00C644FA">
        <w:rPr>
          <w:rFonts w:asciiTheme="minorHAnsi" w:eastAsiaTheme="minorHAnsi" w:hAnsiTheme="minorHAnsi" w:hint="eastAsia"/>
        </w:rPr>
        <w:lastRenderedPageBreak/>
        <w:t>상세화면</w:t>
      </w:r>
      <w:bookmarkEnd w:id="54"/>
    </w:p>
    <w:p w:rsidR="00CF580D" w:rsidRPr="00C644FA" w:rsidRDefault="00CF580D" w:rsidP="00CF580D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Daemon들에 대한 정보는 Table형태로 제공되며, 제공되는 정보는 아래 화면과 같습니다. </w:t>
      </w:r>
    </w:p>
    <w:p w:rsidR="00CF580D" w:rsidRPr="00C644FA" w:rsidRDefault="00C644FA" w:rsidP="00CF580D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A86CE18" wp14:editId="709D1D3F">
            <wp:extent cx="5657850" cy="962025"/>
            <wp:effectExtent l="19050" t="19050" r="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580D" w:rsidRPr="00C644FA" w:rsidRDefault="00CF580D" w:rsidP="00CF580D">
      <w:pPr>
        <w:pStyle w:val="2"/>
        <w:rPr>
          <w:rFonts w:asciiTheme="minorHAnsi" w:eastAsiaTheme="minorHAnsi" w:hAnsiTheme="minorHAnsi"/>
        </w:rPr>
      </w:pPr>
      <w:bookmarkStart w:id="55" w:name="_Toc486953085"/>
      <w:r w:rsidRPr="00C644FA">
        <w:rPr>
          <w:rFonts w:asciiTheme="minorHAnsi" w:eastAsiaTheme="minorHAnsi" w:hAnsiTheme="minorHAnsi" w:hint="eastAsia"/>
        </w:rPr>
        <w:t>Daemon 종료</w:t>
      </w:r>
      <w:bookmarkEnd w:id="55"/>
    </w:p>
    <w:p w:rsidR="00CF580D" w:rsidRPr="00C644FA" w:rsidRDefault="00CF580D" w:rsidP="00CF580D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Daemon의 종료는 상세화면에서 종료하고자 하는 Daemon을 선택하여 종료(KILL 버튼)</w:t>
      </w:r>
      <w:r w:rsidR="006A5C89" w:rsidRPr="00C644FA">
        <w:rPr>
          <w:rFonts w:asciiTheme="minorHAnsi" w:eastAsiaTheme="minorHAnsi" w:hAnsiTheme="minorHAnsi" w:hint="eastAsia"/>
        </w:rPr>
        <w:t xml:space="preserve">와 모든 Daemon 종료(KILLALL버튼)를 제공합니다. Daemon의 선택은 </w:t>
      </w:r>
      <w:r w:rsidR="006A5C89" w:rsidRPr="00C644FA">
        <w:rPr>
          <w:rFonts w:asciiTheme="minorHAnsi" w:eastAsiaTheme="minorHAnsi" w:hAnsiTheme="minorHAnsi"/>
        </w:rPr>
        <w:t>“</w:t>
      </w:r>
      <w:r w:rsidR="006A5C89" w:rsidRPr="00C644FA">
        <w:rPr>
          <w:rFonts w:asciiTheme="minorHAnsi" w:eastAsiaTheme="minorHAnsi" w:hAnsiTheme="minorHAnsi" w:hint="eastAsia"/>
        </w:rPr>
        <w:t>Shift</w:t>
      </w:r>
      <w:r w:rsidR="006A5C89" w:rsidRPr="00C644FA">
        <w:rPr>
          <w:rFonts w:asciiTheme="minorHAnsi" w:eastAsiaTheme="minorHAnsi" w:hAnsiTheme="minorHAnsi"/>
        </w:rPr>
        <w:t>”</w:t>
      </w:r>
      <w:r w:rsidR="006A5C89" w:rsidRPr="00C644FA">
        <w:rPr>
          <w:rFonts w:asciiTheme="minorHAnsi" w:eastAsiaTheme="minorHAnsi" w:hAnsiTheme="minorHAnsi" w:hint="eastAsia"/>
        </w:rPr>
        <w:t xml:space="preserve">키와 </w:t>
      </w:r>
      <w:r w:rsidR="006A5C89" w:rsidRPr="00C644FA">
        <w:rPr>
          <w:rFonts w:asciiTheme="minorHAnsi" w:eastAsiaTheme="minorHAnsi" w:hAnsiTheme="minorHAnsi"/>
        </w:rPr>
        <w:t>“</w:t>
      </w:r>
      <w:r w:rsidR="006A5C89" w:rsidRPr="00C644FA">
        <w:rPr>
          <w:rFonts w:asciiTheme="minorHAnsi" w:eastAsiaTheme="minorHAnsi" w:hAnsiTheme="minorHAnsi" w:hint="eastAsia"/>
        </w:rPr>
        <w:t>Ctrl</w:t>
      </w:r>
      <w:r w:rsidR="006A5C89" w:rsidRPr="00C644FA">
        <w:rPr>
          <w:rFonts w:asciiTheme="minorHAnsi" w:eastAsiaTheme="minorHAnsi" w:hAnsiTheme="minorHAnsi"/>
        </w:rPr>
        <w:t>”</w:t>
      </w:r>
      <w:r w:rsidR="006A5C89" w:rsidRPr="00C644FA">
        <w:rPr>
          <w:rFonts w:asciiTheme="minorHAnsi" w:eastAsiaTheme="minorHAnsi" w:hAnsiTheme="minorHAnsi" w:hint="eastAsia"/>
        </w:rPr>
        <w:t xml:space="preserve">키의 조합으로 여러 프로세서를 선택 </w:t>
      </w:r>
      <w:proofErr w:type="spellStart"/>
      <w:r w:rsidR="006A5C89" w:rsidRPr="00C644FA">
        <w:rPr>
          <w:rFonts w:asciiTheme="minorHAnsi" w:eastAsiaTheme="minorHAnsi" w:hAnsiTheme="minorHAnsi" w:hint="eastAsia"/>
        </w:rPr>
        <w:t>할수</w:t>
      </w:r>
      <w:proofErr w:type="spellEnd"/>
      <w:r w:rsidR="006A5C89" w:rsidRPr="00C644FA">
        <w:rPr>
          <w:rFonts w:asciiTheme="minorHAnsi" w:eastAsiaTheme="minorHAnsi" w:hAnsiTheme="minorHAnsi" w:hint="eastAsia"/>
        </w:rPr>
        <w:t xml:space="preserve"> 있습니다.</w:t>
      </w:r>
    </w:p>
    <w:p w:rsidR="00CF580D" w:rsidRPr="00C644FA" w:rsidRDefault="00C644FA" w:rsidP="00696C68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5677F25F" wp14:editId="529A0359">
            <wp:extent cx="5934075" cy="533400"/>
            <wp:effectExtent l="19050" t="19050" r="952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44FA" w:rsidRPr="00C644FA" w:rsidRDefault="00C644FA" w:rsidP="00C644FA">
      <w:pPr>
        <w:pStyle w:val="2"/>
        <w:rPr>
          <w:rFonts w:asciiTheme="minorHAnsi" w:eastAsiaTheme="minorHAnsi" w:hAnsiTheme="minorHAnsi"/>
        </w:rPr>
      </w:pPr>
      <w:bookmarkStart w:id="56" w:name="_Toc486953086"/>
      <w:r w:rsidRPr="00C644FA">
        <w:rPr>
          <w:rFonts w:asciiTheme="minorHAnsi" w:eastAsiaTheme="minorHAnsi" w:hAnsiTheme="minorHAnsi" w:hint="eastAsia"/>
        </w:rPr>
        <w:t>화면 갱신</w:t>
      </w:r>
      <w:bookmarkEnd w:id="56"/>
    </w:p>
    <w:p w:rsidR="00C644FA" w:rsidRPr="00C644FA" w:rsidRDefault="00C644FA" w:rsidP="00C644F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Monitor Tab은 실시간으로 화면을 갱신하지 않으며, REFRESH 버튼을 통해서 최신 Data로 업데이트 합니다.</w:t>
      </w:r>
    </w:p>
    <w:p w:rsidR="00696C68" w:rsidRPr="00C644FA" w:rsidRDefault="00696C6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696C68" w:rsidRPr="00C644FA" w:rsidRDefault="00696C68" w:rsidP="00696C68">
      <w:pPr>
        <w:pStyle w:val="1"/>
        <w:rPr>
          <w:rFonts w:asciiTheme="minorHAnsi" w:eastAsiaTheme="minorHAnsi" w:hAnsiTheme="minorHAnsi"/>
        </w:rPr>
      </w:pPr>
      <w:bookmarkStart w:id="57" w:name="_Toc486953087"/>
      <w:r w:rsidRPr="00C644FA">
        <w:rPr>
          <w:rFonts w:asciiTheme="minorHAnsi" w:eastAsiaTheme="minorHAnsi" w:hAnsiTheme="minorHAnsi" w:hint="eastAsia"/>
        </w:rPr>
        <w:lastRenderedPageBreak/>
        <w:t>주의사항</w:t>
      </w:r>
      <w:bookmarkEnd w:id="57"/>
    </w:p>
    <w:p w:rsidR="00696C68" w:rsidRPr="00C644FA" w:rsidRDefault="00696C68" w:rsidP="00696C68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 를 실행할 수 없거나, 서버에 접속할 수 없을 때는 PC에 설치된 방화벽 프로그램이나 바이러스 </w:t>
      </w:r>
      <w:proofErr w:type="spellStart"/>
      <w:r w:rsidRPr="00C644FA">
        <w:rPr>
          <w:rFonts w:asciiTheme="minorHAnsi" w:eastAsiaTheme="minorHAnsi" w:hAnsiTheme="minorHAnsi" w:hint="eastAsia"/>
        </w:rPr>
        <w:t>검사툴에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의해서 차단되지 않았는지 확인해야 합니다. </w:t>
      </w:r>
    </w:p>
    <w:p w:rsidR="0069380A" w:rsidRPr="00C644FA" w:rsidRDefault="0069380A" w:rsidP="0069380A">
      <w:pPr>
        <w:pStyle w:val="2"/>
        <w:rPr>
          <w:rFonts w:asciiTheme="minorHAnsi" w:eastAsiaTheme="minorHAnsi" w:hAnsiTheme="minorHAnsi"/>
        </w:rPr>
      </w:pPr>
      <w:bookmarkStart w:id="58" w:name="_Toc486953088"/>
      <w:r w:rsidRPr="00C644FA">
        <w:rPr>
          <w:rFonts w:asciiTheme="minorHAnsi" w:eastAsiaTheme="minorHAnsi" w:hAnsiTheme="minorHAnsi" w:hint="eastAsia"/>
        </w:rPr>
        <w:t>V3 실행 허용</w:t>
      </w:r>
      <w:bookmarkEnd w:id="58"/>
    </w:p>
    <w:p w:rsidR="0069380A" w:rsidRPr="00C644FA" w:rsidRDefault="0069380A" w:rsidP="0069380A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797F4931" wp14:editId="2327D12B">
            <wp:extent cx="3810000" cy="5000625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0A" w:rsidRPr="00C644FA" w:rsidRDefault="0069380A" w:rsidP="0069380A">
      <w:pPr>
        <w:pStyle w:val="-4"/>
        <w:rPr>
          <w:rFonts w:asciiTheme="minorHAnsi" w:eastAsiaTheme="minorHAnsi" w:hAnsiTheme="minorHAnsi"/>
        </w:rPr>
      </w:pPr>
    </w:p>
    <w:p w:rsidR="0069380A" w:rsidRPr="00C644FA" w:rsidRDefault="0069380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69380A" w:rsidRPr="00C644FA" w:rsidRDefault="0069380A" w:rsidP="0069380A">
      <w:pPr>
        <w:pStyle w:val="2"/>
        <w:rPr>
          <w:rFonts w:asciiTheme="minorHAnsi" w:eastAsiaTheme="minorHAnsi" w:hAnsiTheme="minorHAnsi"/>
        </w:rPr>
      </w:pPr>
      <w:bookmarkStart w:id="59" w:name="_Toc486953089"/>
      <w:r w:rsidRPr="00C644FA">
        <w:rPr>
          <w:rFonts w:asciiTheme="minorHAnsi" w:eastAsiaTheme="minorHAnsi" w:hAnsiTheme="minorHAnsi" w:hint="eastAsia"/>
        </w:rPr>
        <w:lastRenderedPageBreak/>
        <w:t>방화벽 허용</w:t>
      </w:r>
      <w:bookmarkEnd w:id="59"/>
    </w:p>
    <w:p w:rsidR="0069380A" w:rsidRDefault="0069380A" w:rsidP="0069380A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4990158B" wp14:editId="379754CE">
            <wp:extent cx="3810000" cy="56483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9E2A35" w:rsidRDefault="009E2A35" w:rsidP="009E2A35">
      <w:pPr>
        <w:pStyle w:val="2"/>
      </w:pPr>
      <w:bookmarkStart w:id="60" w:name="_Toc486953090"/>
      <w:r>
        <w:rPr>
          <w:rFonts w:hint="eastAsia"/>
        </w:rPr>
        <w:lastRenderedPageBreak/>
        <w:t>삭제(Uninstall)</w:t>
      </w:r>
      <w:bookmarkEnd w:id="60"/>
    </w:p>
    <w:p w:rsidR="009E2A35" w:rsidRPr="009E2A35" w:rsidRDefault="009E2A35" w:rsidP="009E2A35">
      <w:pPr>
        <w:pStyle w:val="-4"/>
      </w:pPr>
      <w:proofErr w:type="spellStart"/>
      <w:r>
        <w:rPr>
          <w:rFonts w:hint="eastAsia"/>
        </w:rPr>
        <w:t>Cofile</w:t>
      </w:r>
      <w:proofErr w:type="spellEnd"/>
      <w:r>
        <w:rPr>
          <w:rFonts w:hint="eastAsia"/>
        </w:rPr>
        <w:t xml:space="preserve"> UI의 </w:t>
      </w:r>
      <w:proofErr w:type="spellStart"/>
      <w:r>
        <w:rPr>
          <w:rFonts w:hint="eastAsia"/>
        </w:rPr>
        <w:t>설치본은</w:t>
      </w:r>
      <w:proofErr w:type="spellEnd"/>
      <w:r>
        <w:rPr>
          <w:rFonts w:hint="eastAsia"/>
        </w:rPr>
        <w:t xml:space="preserve"> NSIS(</w:t>
      </w:r>
      <w:proofErr w:type="spellStart"/>
      <w:r>
        <w:rPr>
          <w:rFonts w:hint="eastAsia"/>
        </w:rPr>
        <w:t>Nullsoft</w:t>
      </w:r>
      <w:proofErr w:type="spellEnd"/>
      <w:r>
        <w:rPr>
          <w:rFonts w:hint="eastAsia"/>
        </w:rPr>
        <w:t xml:space="preserve"> Scriptable Install System)기반으로 만들었습니다. NSIS는 </w:t>
      </w:r>
      <w:proofErr w:type="spellStart"/>
      <w:r>
        <w:rPr>
          <w:rFonts w:hint="eastAsia"/>
        </w:rPr>
        <w:t>zilb</w:t>
      </w:r>
      <w:proofErr w:type="spellEnd"/>
      <w:r>
        <w:rPr>
          <w:rFonts w:hint="eastAsia"/>
        </w:rPr>
        <w:t xml:space="preserve">라이선스를 이며 자유 소프트웨어입니다. 현재 uninstall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설치본에</w:t>
      </w:r>
      <w:proofErr w:type="spellEnd"/>
      <w:r>
        <w:rPr>
          <w:rFonts w:hint="eastAsia"/>
        </w:rPr>
        <w:t xml:space="preserve"> 포함되지 않은 파일에 대해서는 설치된 경로에 남아 있으며, 삭제 하고자 하시면 설치된 경로에 가서 직접 삭제 해주셔야 합니다.</w:t>
      </w:r>
    </w:p>
    <w:sectPr w:rsidR="009E2A35" w:rsidRPr="009E2A35" w:rsidSect="00CA02E1">
      <w:headerReference w:type="even" r:id="rId61"/>
      <w:headerReference w:type="default" r:id="rId62"/>
      <w:footerReference w:type="default" r:id="rId63"/>
      <w:headerReference w:type="first" r:id="rId64"/>
      <w:pgSz w:w="11906" w:h="16838" w:code="9"/>
      <w:pgMar w:top="1440" w:right="1134" w:bottom="1440" w:left="1418" w:header="720" w:footer="720" w:gutter="0"/>
      <w:pgNumType w:start="1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7CF4" w:rsidRDefault="00BA7CF4">
      <w:pPr>
        <w:spacing w:line="240" w:lineRule="auto"/>
      </w:pPr>
      <w:r>
        <w:separator/>
      </w:r>
    </w:p>
    <w:p w:rsidR="00BA7CF4" w:rsidRDefault="00BA7CF4"/>
    <w:p w:rsidR="00BA7CF4" w:rsidRDefault="00BA7CF4"/>
    <w:p w:rsidR="00BA7CF4" w:rsidRDefault="00BA7CF4" w:rsidP="00A05246">
      <w:pPr>
        <w:ind w:left="1000"/>
      </w:pPr>
    </w:p>
  </w:endnote>
  <w:endnote w:type="continuationSeparator" w:id="0">
    <w:p w:rsidR="00BA7CF4" w:rsidRDefault="00BA7CF4">
      <w:pPr>
        <w:spacing w:line="240" w:lineRule="auto"/>
      </w:pPr>
      <w:r>
        <w:continuationSeparator/>
      </w:r>
    </w:p>
    <w:p w:rsidR="00BA7CF4" w:rsidRDefault="00BA7CF4"/>
    <w:p w:rsidR="00BA7CF4" w:rsidRDefault="00BA7CF4" w:rsidP="00A05246">
      <w:pPr>
        <w:ind w:left="400"/>
      </w:pPr>
    </w:p>
    <w:p w:rsidR="00BA7CF4" w:rsidRDefault="00BA7CF4" w:rsidP="00A05246">
      <w:pPr>
        <w:ind w:left="100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580D" w:rsidRPr="00E775B2" w:rsidRDefault="002E580D" w:rsidP="00916063">
    <w:pPr>
      <w:tabs>
        <w:tab w:val="right" w:pos="9720"/>
      </w:tabs>
      <w:rPr>
        <w:rFonts w:ascii="Arial" w:hAnsi="Arial" w:cs="Arial"/>
        <w:sz w:val="14"/>
        <w:szCs w:val="14"/>
      </w:rPr>
    </w:pPr>
    <w:r>
      <w:rPr>
        <w:rFonts w:ascii="Arial" w:hAnsi="Arial" w:cs="Arial"/>
        <w:noProof/>
        <w:sz w:val="14"/>
        <w:szCs w:val="14"/>
      </w:rPr>
      <w:drawing>
        <wp:inline distT="0" distB="0" distL="0" distR="0" wp14:anchorId="5B8A79A3" wp14:editId="6A6952D4">
          <wp:extent cx="6143625" cy="66675"/>
          <wp:effectExtent l="19050" t="0" r="9525" b="0"/>
          <wp:docPr id="1" name="그림 1" descr="바닥라인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바닥라인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43625" cy="66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Arial" w:hAnsi="Arial" w:cs="Arial" w:hint="eastAsia"/>
        <w:sz w:val="14"/>
        <w:szCs w:val="14"/>
      </w:rPr>
      <w:tab/>
    </w:r>
  </w:p>
  <w:p w:rsidR="002E580D" w:rsidRPr="00916063" w:rsidRDefault="002E580D" w:rsidP="00916063">
    <w:pPr>
      <w:pStyle w:val="af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174E8" w:rsidRPr="00C174E8">
      <w:rPr>
        <w:noProof/>
        <w:lang w:val="ko-KR"/>
      </w:rPr>
      <w:t>4</w:t>
    </w:r>
    <w:r>
      <w:rPr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7CF4" w:rsidRDefault="00BA7CF4">
      <w:pPr>
        <w:spacing w:line="240" w:lineRule="auto"/>
      </w:pPr>
      <w:r>
        <w:separator/>
      </w:r>
    </w:p>
    <w:p w:rsidR="00BA7CF4" w:rsidRDefault="00BA7CF4"/>
    <w:p w:rsidR="00BA7CF4" w:rsidRDefault="00BA7CF4"/>
    <w:p w:rsidR="00BA7CF4" w:rsidRDefault="00BA7CF4" w:rsidP="00A05246">
      <w:pPr>
        <w:ind w:left="1000"/>
      </w:pPr>
    </w:p>
  </w:footnote>
  <w:footnote w:type="continuationSeparator" w:id="0">
    <w:p w:rsidR="00BA7CF4" w:rsidRDefault="00BA7CF4">
      <w:pPr>
        <w:spacing w:line="240" w:lineRule="auto"/>
      </w:pPr>
      <w:r>
        <w:continuationSeparator/>
      </w:r>
    </w:p>
    <w:p w:rsidR="00BA7CF4" w:rsidRDefault="00BA7CF4"/>
    <w:p w:rsidR="00BA7CF4" w:rsidRDefault="00BA7CF4"/>
    <w:p w:rsidR="00BA7CF4" w:rsidRDefault="00BA7CF4" w:rsidP="00A05246">
      <w:pPr>
        <w:ind w:left="100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580D" w:rsidRDefault="002E580D">
    <w:r>
      <w:rPr>
        <w:lang w:val="ko-KR"/>
      </w:rPr>
      <w:t>이</w:t>
    </w:r>
    <w:r>
      <w:rPr>
        <w:rStyle w:val="ac"/>
        <w:noProof/>
        <w:sz w:val="18"/>
      </w:rPr>
      <w:t>9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47" w:type="dxa"/>
      <w:tblInd w:w="-43" w:type="dxa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9743"/>
      <w:gridCol w:w="204"/>
    </w:tblGrid>
    <w:tr w:rsidR="002E580D" w:rsidRPr="00063E2F" w:rsidTr="00916063">
      <w:trPr>
        <w:cantSplit/>
        <w:trHeight w:val="1567"/>
      </w:trPr>
      <w:tc>
        <w:tcPr>
          <w:tcW w:w="9743" w:type="dxa"/>
        </w:tcPr>
        <w:tbl>
          <w:tblPr>
            <w:tblW w:w="9498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shd w:val="clear" w:color="auto" w:fill="FFFFFF"/>
            <w:tblLook w:val="04A0" w:firstRow="1" w:lastRow="0" w:firstColumn="1" w:lastColumn="0" w:noHBand="0" w:noVBand="1"/>
          </w:tblPr>
          <w:tblGrid>
            <w:gridCol w:w="2721"/>
            <w:gridCol w:w="6777"/>
          </w:tblGrid>
          <w:tr w:rsidR="002E580D" w:rsidRPr="00063E2F" w:rsidTr="00506079">
            <w:trPr>
              <w:trHeight w:val="1203"/>
            </w:trPr>
            <w:tc>
              <w:tcPr>
                <w:tcW w:w="2241" w:type="dxa"/>
                <w:shd w:val="clear" w:color="auto" w:fill="FFFFFF"/>
                <w:vAlign w:val="center"/>
              </w:tcPr>
              <w:p w:rsidR="002E580D" w:rsidRPr="00BE712D" w:rsidRDefault="002E580D" w:rsidP="004D23B1">
                <w:pPr>
                  <w:jc w:val="center"/>
                  <w:rPr>
                    <w:noProof/>
                    <w:sz w:val="16"/>
                  </w:rPr>
                </w:pPr>
                <w:r>
                  <w:object w:dxaOrig="2535" w:dyaOrig="945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25.25pt;height:47.25pt" o:ole="">
                      <v:imagedata r:id="rId1" o:title=""/>
                    </v:shape>
                    <o:OLEObject Type="Embed" ProgID="PBrush" ShapeID="_x0000_i1025" DrawAspect="Content" ObjectID="_1560694889" r:id="rId2"/>
                  </w:object>
                </w:r>
              </w:p>
            </w:tc>
            <w:tc>
              <w:tcPr>
                <w:tcW w:w="7257" w:type="dxa"/>
                <w:shd w:val="clear" w:color="auto" w:fill="FFFFFF"/>
                <w:vAlign w:val="center"/>
              </w:tcPr>
              <w:p w:rsidR="002E580D" w:rsidRPr="00EB53A6" w:rsidRDefault="002E580D" w:rsidP="00DC0E1D">
                <w:pPr>
                  <w:ind w:left="400"/>
                  <w:jc w:val="center"/>
                  <w:rPr>
                    <w:rFonts w:ascii="맑은 고딕" w:hAnsi="맑은 고딕"/>
                    <w:b/>
                    <w:kern w:val="2"/>
                    <w:sz w:val="36"/>
                  </w:rPr>
                </w:pPr>
                <w:proofErr w:type="spellStart"/>
                <w:r>
                  <w:rPr>
                    <w:rFonts w:ascii="맑은 고딕" w:hAnsi="맑은 고딕" w:hint="eastAsia"/>
                    <w:b/>
                    <w:kern w:val="2"/>
                    <w:sz w:val="36"/>
                  </w:rPr>
                  <w:t>CoFile</w:t>
                </w:r>
                <w:proofErr w:type="spellEnd"/>
                <w:r>
                  <w:rPr>
                    <w:rFonts w:ascii="맑은 고딕" w:hAnsi="맑은 고딕" w:hint="eastAsia"/>
                    <w:b/>
                    <w:kern w:val="2"/>
                    <w:sz w:val="36"/>
                  </w:rPr>
                  <w:t xml:space="preserve"> UI Guide</w:t>
                </w:r>
              </w:p>
            </w:tc>
          </w:tr>
        </w:tbl>
        <w:p w:rsidR="002E580D" w:rsidRPr="004134F0" w:rsidRDefault="002E580D" w:rsidP="002066E6">
          <w:pPr>
            <w:ind w:left="400"/>
          </w:pPr>
        </w:p>
      </w:tc>
      <w:tc>
        <w:tcPr>
          <w:tcW w:w="204" w:type="dxa"/>
        </w:tcPr>
        <w:p w:rsidR="002E580D" w:rsidRPr="00063E2F" w:rsidRDefault="002E580D" w:rsidP="00073DB1">
          <w:pPr>
            <w:spacing w:line="360" w:lineRule="auto"/>
            <w:ind w:rightChars="100" w:right="200"/>
            <w:jc w:val="right"/>
          </w:pPr>
        </w:p>
      </w:tc>
    </w:tr>
  </w:tbl>
  <w:p w:rsidR="002E580D" w:rsidRDefault="002E580D" w:rsidP="009515AD">
    <w:pPr>
      <w:pStyle w:val="af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580D" w:rsidRPr="00E775B2" w:rsidRDefault="002E580D" w:rsidP="003D17B3">
    <w:pPr>
      <w:tabs>
        <w:tab w:val="right" w:pos="9720"/>
      </w:tabs>
      <w:ind w:left="400"/>
      <w:rPr>
        <w:rFonts w:ascii="Arial" w:hAnsi="Arial" w:cs="Arial"/>
        <w:sz w:val="14"/>
        <w:szCs w:val="14"/>
      </w:rPr>
    </w:pPr>
    <w:r>
      <w:rPr>
        <w:rFonts w:ascii="Arial" w:hAnsi="Arial" w:cs="Arial" w:hint="eastAsia"/>
        <w:sz w:val="14"/>
        <w:szCs w:val="14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D30A1F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맑은 고딕" w:eastAsia="맑은 고딕" w:hAnsi="맑은 고딕" w:hint="eastAsia"/>
        <w:b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맑은 고딕" w:eastAsia="맑은 고딕" w:hAnsi="맑은 고딕"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567" w:firstLine="0"/>
      </w:pPr>
      <w:rPr>
        <w:rFonts w:ascii="맑은 고딕" w:eastAsia="맑은 고딕" w:hAnsi="맑은 고딕"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ganada"/>
      <w:pStyle w:val="5"/>
      <w:suff w:val="space"/>
      <w:lvlText w:val="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6)"/>
      <w:lvlJc w:val="left"/>
      <w:pPr>
        <w:ind w:left="964" w:hanging="624"/>
      </w:pPr>
      <w:rPr>
        <w:rFonts w:ascii="Times New Roman" w:eastAsia="굴림체" w:hAnsi="Times New Roman" w:hint="default"/>
        <w:b w:val="0"/>
        <w:i w:val="0"/>
        <w:sz w:val="22"/>
      </w:rPr>
    </w:lvl>
    <w:lvl w:ilvl="6">
      <w:start w:val="1"/>
      <w:numFmt w:val="bullet"/>
      <w:pStyle w:val="7"/>
      <w:suff w:val="space"/>
      <w:lvlText w:val=""/>
      <w:lvlJc w:val="left"/>
      <w:pPr>
        <w:ind w:left="1531" w:hanging="794"/>
      </w:pPr>
      <w:rPr>
        <w:rFonts w:ascii="Wingdings" w:hAnsi="Wingdings" w:hint="default"/>
        <w:b w:val="0"/>
        <w:i w:val="0"/>
        <w:sz w:val="22"/>
      </w:rPr>
    </w:lvl>
    <w:lvl w:ilvl="7">
      <w:start w:val="1"/>
      <w:numFmt w:val="bullet"/>
      <w:pStyle w:val="8"/>
      <w:suff w:val="space"/>
      <w:lvlText w:val="-"/>
      <w:lvlJc w:val="left"/>
      <w:pPr>
        <w:ind w:left="2041" w:hanging="850"/>
      </w:pPr>
      <w:rPr>
        <w:rFonts w:ascii="굴림체" w:eastAsia="굴림체" w:hint="eastAsia"/>
        <w:b/>
        <w:i w:val="0"/>
        <w:sz w:val="24"/>
      </w:rPr>
    </w:lvl>
    <w:lvl w:ilvl="8">
      <w:start w:val="1"/>
      <w:numFmt w:val="bullet"/>
      <w:pStyle w:val="9"/>
      <w:suff w:val="space"/>
      <w:lvlText w:val="•"/>
      <w:lvlJc w:val="left"/>
      <w:pPr>
        <w:ind w:left="624" w:firstLine="1077"/>
      </w:pPr>
      <w:rPr>
        <w:rFonts w:ascii="굴림체" w:eastAsia="굴림체" w:hint="eastAsia"/>
        <w:b w:val="0"/>
        <w:i w:val="0"/>
        <w:sz w:val="20"/>
      </w:rPr>
    </w:lvl>
  </w:abstractNum>
  <w:abstractNum w:abstractNumId="1">
    <w:nsid w:val="FFFFFFFE"/>
    <w:multiLevelType w:val="singleLevel"/>
    <w:tmpl w:val="FFFFFFFF"/>
    <w:lvl w:ilvl="0">
      <w:numFmt w:val="decimal"/>
      <w:pStyle w:val="a"/>
      <w:lvlText w:val="*"/>
      <w:lvlJc w:val="left"/>
    </w:lvl>
  </w:abstractNum>
  <w:abstractNum w:abstractNumId="2">
    <w:nsid w:val="01F12026"/>
    <w:multiLevelType w:val="hybridMultilevel"/>
    <w:tmpl w:val="30742308"/>
    <w:lvl w:ilvl="0" w:tplc="B922C1CA">
      <w:start w:val="1"/>
      <w:numFmt w:val="bullet"/>
      <w:pStyle w:val="-"/>
      <w:lvlText w:val=""/>
      <w:lvlJc w:val="left"/>
      <w:pPr>
        <w:tabs>
          <w:tab w:val="num" w:pos="814"/>
        </w:tabs>
        <w:ind w:left="794" w:hanging="3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>
    <w:nsid w:val="03DC34C9"/>
    <w:multiLevelType w:val="hybridMultilevel"/>
    <w:tmpl w:val="891C9C9C"/>
    <w:lvl w:ilvl="0" w:tplc="7E087F32">
      <w:start w:val="1"/>
      <w:numFmt w:val="bullet"/>
      <w:pStyle w:val="a0"/>
      <w:lvlText w:val="-"/>
      <w:lvlJc w:val="left"/>
      <w:pPr>
        <w:tabs>
          <w:tab w:val="num" w:pos="1267"/>
        </w:tabs>
        <w:ind w:left="1247" w:hanging="340"/>
      </w:pPr>
      <w:rPr>
        <w:rFonts w:ascii="굴림체" w:eastAsia="굴림체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>
    <w:nsid w:val="149B2C6F"/>
    <w:multiLevelType w:val="hybridMultilevel"/>
    <w:tmpl w:val="D794C68E"/>
    <w:lvl w:ilvl="0" w:tplc="088431A8">
      <w:start w:val="1"/>
      <w:numFmt w:val="bullet"/>
      <w:pStyle w:val="a1"/>
      <w:lvlText w:val=""/>
      <w:lvlJc w:val="left"/>
      <w:pPr>
        <w:tabs>
          <w:tab w:val="num" w:pos="1040"/>
        </w:tabs>
        <w:ind w:left="1021" w:hanging="341"/>
      </w:pPr>
      <w:rPr>
        <w:rFonts w:ascii="Wingdings" w:hAnsi="Wingdings" w:hint="default"/>
      </w:rPr>
    </w:lvl>
    <w:lvl w:ilvl="1" w:tplc="6400F2C2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C276B0E2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6CE4E592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961E83E0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98C40A88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499405B6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975E7956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7F160F3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>
    <w:nsid w:val="1EDF7E2E"/>
    <w:multiLevelType w:val="hybridMultilevel"/>
    <w:tmpl w:val="DB62FE6E"/>
    <w:lvl w:ilvl="0" w:tplc="039CAF1C">
      <w:start w:val="1"/>
      <w:numFmt w:val="decimalEnclosedCircle"/>
      <w:pStyle w:val="10"/>
      <w:lvlText w:val="%1"/>
      <w:lvlJc w:val="left"/>
      <w:pPr>
        <w:tabs>
          <w:tab w:val="num" w:pos="799"/>
        </w:tabs>
        <w:ind w:left="799" w:hanging="396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>
    <w:nsid w:val="2191781B"/>
    <w:multiLevelType w:val="hybridMultilevel"/>
    <w:tmpl w:val="F0FA5758"/>
    <w:lvl w:ilvl="0" w:tplc="B1826802">
      <w:start w:val="1"/>
      <w:numFmt w:val="bullet"/>
      <w:pStyle w:val="a2"/>
      <w:lvlText w:val="-"/>
      <w:lvlJc w:val="left"/>
      <w:pPr>
        <w:tabs>
          <w:tab w:val="num" w:pos="700"/>
        </w:tabs>
        <w:ind w:left="624" w:hanging="284"/>
      </w:pPr>
      <w:rPr>
        <w:rFonts w:ascii="굴림체" w:eastAsia="굴림체" w:hAnsi="Wingdings" w:hint="eastAsia"/>
      </w:rPr>
    </w:lvl>
    <w:lvl w:ilvl="1" w:tplc="87D46BEA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4C941ED2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C39CD020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16CC0E46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D23CEDFE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B268EBF4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9EDCDAAC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A502D580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>
    <w:nsid w:val="3A063A11"/>
    <w:multiLevelType w:val="hybridMultilevel"/>
    <w:tmpl w:val="D2163E7A"/>
    <w:lvl w:ilvl="0" w:tplc="D86AFA7A">
      <w:start w:val="1"/>
      <w:numFmt w:val="bullet"/>
      <w:pStyle w:val="a3"/>
      <w:lvlText w:val=""/>
      <w:lvlJc w:val="left"/>
      <w:pPr>
        <w:tabs>
          <w:tab w:val="num" w:pos="927"/>
        </w:tabs>
        <w:ind w:left="907" w:hanging="340"/>
      </w:pPr>
      <w:rPr>
        <w:rFonts w:ascii="Wingdings" w:eastAsia="굴림체" w:hAnsi="Wingdings" w:hint="default"/>
      </w:rPr>
    </w:lvl>
    <w:lvl w:ilvl="1" w:tplc="D0224078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9CDE6476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5F48EBE2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15EED2C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6F269AB4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56B034D2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CC94ED18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4CE67F3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>
    <w:nsid w:val="3DA34BD8"/>
    <w:multiLevelType w:val="multilevel"/>
    <w:tmpl w:val="46627B68"/>
    <w:lvl w:ilvl="0">
      <w:start w:val="1"/>
      <w:numFmt w:val="decimal"/>
      <w:pStyle w:val="-1"/>
      <w:suff w:val="space"/>
      <w:lvlText w:val="%1."/>
      <w:lvlJc w:val="left"/>
      <w:pPr>
        <w:ind w:left="227" w:hanging="227"/>
      </w:pPr>
      <w:rPr>
        <w:rFonts w:ascii="Tahoma" w:eastAsia="굴림" w:hAnsi="Tahoma" w:hint="default"/>
        <w:b w:val="0"/>
        <w:i w:val="0"/>
        <w:kern w:val="2"/>
        <w:sz w:val="18"/>
        <w:szCs w:val="18"/>
      </w:rPr>
    </w:lvl>
    <w:lvl w:ilvl="1">
      <w:start w:val="1"/>
      <w:numFmt w:val="decimal"/>
      <w:lvlRestart w:val="0"/>
      <w:pStyle w:val="-2"/>
      <w:suff w:val="space"/>
      <w:lvlText w:val="%1.%2"/>
      <w:lvlJc w:val="left"/>
      <w:pPr>
        <w:ind w:left="567" w:hanging="28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851" w:hanging="284"/>
      </w:pPr>
      <w:rPr>
        <w:rFonts w:ascii="Tahoma" w:eastAsia="굴림" w:hAnsi="Tahoma"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>
    <w:nsid w:val="42A31CEF"/>
    <w:multiLevelType w:val="hybridMultilevel"/>
    <w:tmpl w:val="6D862ED2"/>
    <w:lvl w:ilvl="0" w:tplc="0E145086">
      <w:start w:val="1"/>
      <w:numFmt w:val="bullet"/>
      <w:pStyle w:val="a4"/>
      <w:lvlText w:val=""/>
      <w:lvlJc w:val="left"/>
      <w:pPr>
        <w:tabs>
          <w:tab w:val="num" w:pos="1494"/>
        </w:tabs>
        <w:ind w:left="1474" w:hanging="340"/>
      </w:pPr>
      <w:rPr>
        <w:rFonts w:ascii="Wingdings" w:eastAsia="굴림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0">
    <w:nsid w:val="455C274C"/>
    <w:multiLevelType w:val="hybridMultilevel"/>
    <w:tmpl w:val="B67C575E"/>
    <w:lvl w:ilvl="0" w:tplc="8D428722">
      <w:start w:val="1"/>
      <w:numFmt w:val="bullet"/>
      <w:pStyle w:val="a5"/>
      <w:lvlText w:val="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>
    <w:nsid w:val="47AF4B7B"/>
    <w:multiLevelType w:val="hybridMultilevel"/>
    <w:tmpl w:val="3CB43748"/>
    <w:lvl w:ilvl="0" w:tplc="5692AB20">
      <w:start w:val="1"/>
      <w:numFmt w:val="bullet"/>
      <w:pStyle w:val="-0"/>
      <w:lvlText w:val=""/>
      <w:lvlJc w:val="left"/>
      <w:pPr>
        <w:tabs>
          <w:tab w:val="num" w:pos="1267"/>
        </w:tabs>
        <w:ind w:left="1191" w:hanging="284"/>
      </w:pPr>
      <w:rPr>
        <w:rFonts w:ascii="Wingdings" w:eastAsia="굴림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2">
    <w:nsid w:val="4F48320F"/>
    <w:multiLevelType w:val="hybridMultilevel"/>
    <w:tmpl w:val="923A65A4"/>
    <w:lvl w:ilvl="0" w:tplc="D0447740">
      <w:start w:val="1"/>
      <w:numFmt w:val="bullet"/>
      <w:pStyle w:val="11"/>
      <w:lvlText w:val="q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5A7D2F9F"/>
    <w:multiLevelType w:val="hybridMultilevel"/>
    <w:tmpl w:val="160C4F66"/>
    <w:lvl w:ilvl="0" w:tplc="B9CC5E56">
      <w:start w:val="1"/>
      <w:numFmt w:val="bullet"/>
      <w:pStyle w:val="PE1"/>
      <w:lvlText w:val="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845402C4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55EA5520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15384BB4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91281932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DC03888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322AD002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8D4AC658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9C107764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4">
    <w:nsid w:val="63987B3A"/>
    <w:multiLevelType w:val="hybridMultilevel"/>
    <w:tmpl w:val="61823ADA"/>
    <w:lvl w:ilvl="0" w:tplc="87FAF470">
      <w:start w:val="1"/>
      <w:numFmt w:val="bullet"/>
      <w:pStyle w:val="20"/>
      <w:lvlText w:val="-"/>
      <w:lvlJc w:val="left"/>
      <w:pPr>
        <w:tabs>
          <w:tab w:val="num" w:pos="799"/>
        </w:tabs>
        <w:ind w:left="799" w:hanging="396"/>
      </w:pPr>
      <w:rPr>
        <w:rFonts w:ascii="바탕" w:eastAsia="바탕" w:hAnsi="Wingdings" w:hint="eastAsia"/>
        <w:color w:val="auto"/>
      </w:rPr>
    </w:lvl>
    <w:lvl w:ilvl="1" w:tplc="87FAF470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5">
    <w:nsid w:val="6B834071"/>
    <w:multiLevelType w:val="hybridMultilevel"/>
    <w:tmpl w:val="DA30F496"/>
    <w:lvl w:ilvl="0" w:tplc="2AC631A8">
      <w:start w:val="1"/>
      <w:numFmt w:val="bullet"/>
      <w:pStyle w:val="-3"/>
      <w:lvlText w:val="-"/>
      <w:lvlJc w:val="left"/>
      <w:pPr>
        <w:tabs>
          <w:tab w:val="num" w:pos="1040"/>
        </w:tabs>
        <w:ind w:left="1021" w:hanging="341"/>
      </w:pPr>
      <w:rPr>
        <w:rFonts w:ascii="굴림체" w:eastAsia="굴림체" w:hAnsi="Wingdings" w:hint="eastAsia"/>
      </w:rPr>
    </w:lvl>
    <w:lvl w:ilvl="1" w:tplc="6AD275F4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80FCA4D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DB4832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88AD7AA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40AC6930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D756B884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29529304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69BCB25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6">
    <w:nsid w:val="71F93ED4"/>
    <w:multiLevelType w:val="hybridMultilevel"/>
    <w:tmpl w:val="5CA6C8A2"/>
    <w:lvl w:ilvl="0" w:tplc="C1C4EF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737114B4"/>
    <w:multiLevelType w:val="hybridMultilevel"/>
    <w:tmpl w:val="7D3ABEEE"/>
    <w:lvl w:ilvl="0" w:tplc="CA64D574">
      <w:start w:val="1"/>
      <w:numFmt w:val="bullet"/>
      <w:lvlText w:val=""/>
      <w:lvlJc w:val="left"/>
      <w:pPr>
        <w:tabs>
          <w:tab w:val="num" w:pos="5362"/>
        </w:tabs>
        <w:ind w:left="5362" w:hanging="400"/>
      </w:pPr>
      <w:rPr>
        <w:rFonts w:ascii="Wingdings" w:hAnsi="Wingdings" w:hint="default"/>
      </w:rPr>
    </w:lvl>
    <w:lvl w:ilvl="1" w:tplc="1D1E6854">
      <w:start w:val="1"/>
      <w:numFmt w:val="bullet"/>
      <w:pStyle w:val="12"/>
      <w:lvlText w:val="☞"/>
      <w:lvlJc w:val="left"/>
      <w:pPr>
        <w:tabs>
          <w:tab w:val="num" w:pos="397"/>
        </w:tabs>
        <w:ind w:left="397" w:hanging="397"/>
      </w:pPr>
      <w:rPr>
        <w:rFonts w:ascii="굴림" w:eastAsia="굴림" w:hAnsi="Wingdings" w:cs="Times New Roman" w:hint="eastAsia"/>
      </w:rPr>
    </w:lvl>
    <w:lvl w:ilvl="2" w:tplc="7B8AE8F6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>
    <w:nsid w:val="7731563C"/>
    <w:multiLevelType w:val="hybridMultilevel"/>
    <w:tmpl w:val="E49E40AA"/>
    <w:lvl w:ilvl="0" w:tplc="9F96DAF2">
      <w:start w:val="1"/>
      <w:numFmt w:val="decimal"/>
      <w:pStyle w:val="-10"/>
      <w:lvlText w:val="%1)"/>
      <w:lvlJc w:val="left"/>
      <w:pPr>
        <w:tabs>
          <w:tab w:val="num" w:pos="360"/>
        </w:tabs>
        <w:ind w:left="340" w:hanging="34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937"/>
        </w:tabs>
        <w:ind w:left="193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37"/>
        </w:tabs>
        <w:ind w:left="233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37"/>
        </w:tabs>
        <w:ind w:left="273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37"/>
        </w:tabs>
        <w:ind w:left="313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37"/>
        </w:tabs>
        <w:ind w:left="353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37"/>
        </w:tabs>
        <w:ind w:left="393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37"/>
        </w:tabs>
        <w:ind w:left="433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37"/>
        </w:tabs>
        <w:ind w:left="4737" w:hanging="400"/>
      </w:pPr>
      <w:rPr>
        <w:rFonts w:ascii="Wingdings" w:hAnsi="Wingdings" w:hint="default"/>
      </w:rPr>
    </w:lvl>
  </w:abstractNum>
  <w:abstractNum w:abstractNumId="19">
    <w:nsid w:val="7D3E0FF1"/>
    <w:multiLevelType w:val="hybridMultilevel"/>
    <w:tmpl w:val="8C0E6D74"/>
    <w:lvl w:ilvl="0" w:tplc="FF7A7F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1"/>
  </w:num>
  <w:num w:numId="3">
    <w:abstractNumId w:val="2"/>
  </w:num>
  <w:num w:numId="4">
    <w:abstractNumId w:val="15"/>
  </w:num>
  <w:num w:numId="5">
    <w:abstractNumId w:val="4"/>
  </w:num>
  <w:num w:numId="6">
    <w:abstractNumId w:val="3"/>
  </w:num>
  <w:num w:numId="7">
    <w:abstractNumId w:val="9"/>
  </w:num>
  <w:num w:numId="8">
    <w:abstractNumId w:val="10"/>
  </w:num>
  <w:num w:numId="9">
    <w:abstractNumId w:val="6"/>
  </w:num>
  <w:num w:numId="10">
    <w:abstractNumId w:val="7"/>
  </w:num>
  <w:num w:numId="11">
    <w:abstractNumId w:val="13"/>
  </w:num>
  <w:num w:numId="12">
    <w:abstractNumId w:val="12"/>
  </w:num>
  <w:num w:numId="13">
    <w:abstractNumId w:val="1"/>
    <w:lvlOverride w:ilvl="0">
      <w:lvl w:ilvl="0">
        <w:start w:val="1"/>
        <w:numFmt w:val="bullet"/>
        <w:pStyle w:val="a"/>
        <w:lvlText w:val=""/>
        <w:legacy w:legacy="1" w:legacySpace="0" w:legacyIndent="425"/>
        <w:lvlJc w:val="left"/>
        <w:pPr>
          <w:ind w:left="425" w:hanging="425"/>
        </w:pPr>
        <w:rPr>
          <w:rFonts w:ascii="Wingdings" w:hAnsi="Wingdings" w:hint="default"/>
        </w:rPr>
      </w:lvl>
    </w:lvlOverride>
  </w:num>
  <w:num w:numId="14">
    <w:abstractNumId w:val="8"/>
  </w:num>
  <w:num w:numId="15">
    <w:abstractNumId w:val="17"/>
  </w:num>
  <w:num w:numId="16">
    <w:abstractNumId w:val="14"/>
  </w:num>
  <w:num w:numId="17">
    <w:abstractNumId w:val="5"/>
  </w:num>
  <w:num w:numId="18">
    <w:abstractNumId w:val="18"/>
  </w:num>
  <w:num w:numId="19">
    <w:abstractNumId w:val="16"/>
  </w:num>
  <w:num w:numId="20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9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attachedTemplate r:id="rId1"/>
  <w:defaultTabStop w:val="360"/>
  <w:drawingGridHorizontalSpacing w:val="110"/>
  <w:drawingGridVerticalSpacing w:val="163"/>
  <w:displayHorizontalDrawingGridEvery w:val="0"/>
  <w:displayVerticalDrawingGridEvery w:val="2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2049" style="v-text-anchor:middle" fillcolor="#36f" stroke="f">
      <v:fill color="#36f"/>
      <v:stroke on="f"/>
      <v:shadow on="t" color="#5f5f5f"/>
      <v:textbox inset="2.48919mm,2mm,2.48919mm,1.2446mm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B72ACB"/>
    <w:rsid w:val="00000EAF"/>
    <w:rsid w:val="00001738"/>
    <w:rsid w:val="00001C2C"/>
    <w:rsid w:val="00002FE4"/>
    <w:rsid w:val="00004093"/>
    <w:rsid w:val="000047B4"/>
    <w:rsid w:val="00004A8F"/>
    <w:rsid w:val="00007A3F"/>
    <w:rsid w:val="0001150B"/>
    <w:rsid w:val="0001172E"/>
    <w:rsid w:val="00011D35"/>
    <w:rsid w:val="00013200"/>
    <w:rsid w:val="000138FF"/>
    <w:rsid w:val="0001578B"/>
    <w:rsid w:val="0001784E"/>
    <w:rsid w:val="00020308"/>
    <w:rsid w:val="000219A8"/>
    <w:rsid w:val="000260E4"/>
    <w:rsid w:val="00030528"/>
    <w:rsid w:val="0003147B"/>
    <w:rsid w:val="00031C87"/>
    <w:rsid w:val="00032B22"/>
    <w:rsid w:val="0003350A"/>
    <w:rsid w:val="000356DB"/>
    <w:rsid w:val="00036397"/>
    <w:rsid w:val="0003666D"/>
    <w:rsid w:val="00040B17"/>
    <w:rsid w:val="00040E83"/>
    <w:rsid w:val="00042203"/>
    <w:rsid w:val="0004341D"/>
    <w:rsid w:val="000440C5"/>
    <w:rsid w:val="00044224"/>
    <w:rsid w:val="000458A8"/>
    <w:rsid w:val="000460E7"/>
    <w:rsid w:val="00046CDD"/>
    <w:rsid w:val="000475B3"/>
    <w:rsid w:val="00047CAC"/>
    <w:rsid w:val="0005063C"/>
    <w:rsid w:val="00050D96"/>
    <w:rsid w:val="000515C9"/>
    <w:rsid w:val="000522DF"/>
    <w:rsid w:val="000536B8"/>
    <w:rsid w:val="00054337"/>
    <w:rsid w:val="00054CD2"/>
    <w:rsid w:val="00060A1B"/>
    <w:rsid w:val="00060DD6"/>
    <w:rsid w:val="00060E64"/>
    <w:rsid w:val="0006111B"/>
    <w:rsid w:val="000612A4"/>
    <w:rsid w:val="000619CE"/>
    <w:rsid w:val="00063E2F"/>
    <w:rsid w:val="000662F1"/>
    <w:rsid w:val="00066824"/>
    <w:rsid w:val="000672DE"/>
    <w:rsid w:val="00067D6E"/>
    <w:rsid w:val="0007040A"/>
    <w:rsid w:val="00070425"/>
    <w:rsid w:val="00070DC6"/>
    <w:rsid w:val="00071B41"/>
    <w:rsid w:val="00071FBD"/>
    <w:rsid w:val="00072319"/>
    <w:rsid w:val="000725AA"/>
    <w:rsid w:val="000727B1"/>
    <w:rsid w:val="00072B98"/>
    <w:rsid w:val="00073DB1"/>
    <w:rsid w:val="00074667"/>
    <w:rsid w:val="000758E9"/>
    <w:rsid w:val="00075984"/>
    <w:rsid w:val="000763E3"/>
    <w:rsid w:val="00077E5F"/>
    <w:rsid w:val="00080AF0"/>
    <w:rsid w:val="0008118F"/>
    <w:rsid w:val="0008179F"/>
    <w:rsid w:val="00081909"/>
    <w:rsid w:val="00081C31"/>
    <w:rsid w:val="00083F91"/>
    <w:rsid w:val="000856C9"/>
    <w:rsid w:val="0008586A"/>
    <w:rsid w:val="00085974"/>
    <w:rsid w:val="000860B7"/>
    <w:rsid w:val="000863C0"/>
    <w:rsid w:val="00086C08"/>
    <w:rsid w:val="000873C6"/>
    <w:rsid w:val="000876BC"/>
    <w:rsid w:val="00091859"/>
    <w:rsid w:val="000924CF"/>
    <w:rsid w:val="00092CF9"/>
    <w:rsid w:val="000937ED"/>
    <w:rsid w:val="000958B4"/>
    <w:rsid w:val="00095D33"/>
    <w:rsid w:val="000964EF"/>
    <w:rsid w:val="0009672F"/>
    <w:rsid w:val="00097954"/>
    <w:rsid w:val="00097BB3"/>
    <w:rsid w:val="000A0411"/>
    <w:rsid w:val="000A1B00"/>
    <w:rsid w:val="000A2551"/>
    <w:rsid w:val="000A2B2C"/>
    <w:rsid w:val="000A3EAB"/>
    <w:rsid w:val="000A4ED1"/>
    <w:rsid w:val="000A582B"/>
    <w:rsid w:val="000A5A2A"/>
    <w:rsid w:val="000A6863"/>
    <w:rsid w:val="000A6AA3"/>
    <w:rsid w:val="000A788E"/>
    <w:rsid w:val="000A7FE8"/>
    <w:rsid w:val="000B28FE"/>
    <w:rsid w:val="000B2CB0"/>
    <w:rsid w:val="000B3CF0"/>
    <w:rsid w:val="000B57EC"/>
    <w:rsid w:val="000B58AE"/>
    <w:rsid w:val="000B66B5"/>
    <w:rsid w:val="000B76A8"/>
    <w:rsid w:val="000B7997"/>
    <w:rsid w:val="000C3148"/>
    <w:rsid w:val="000C3619"/>
    <w:rsid w:val="000C3A0F"/>
    <w:rsid w:val="000C46D6"/>
    <w:rsid w:val="000C523C"/>
    <w:rsid w:val="000C5317"/>
    <w:rsid w:val="000C6421"/>
    <w:rsid w:val="000C69C7"/>
    <w:rsid w:val="000C6AEE"/>
    <w:rsid w:val="000C70E1"/>
    <w:rsid w:val="000C791B"/>
    <w:rsid w:val="000D10C4"/>
    <w:rsid w:val="000D1C45"/>
    <w:rsid w:val="000D2048"/>
    <w:rsid w:val="000D3791"/>
    <w:rsid w:val="000D4090"/>
    <w:rsid w:val="000D483F"/>
    <w:rsid w:val="000D4AC1"/>
    <w:rsid w:val="000D4DE0"/>
    <w:rsid w:val="000D58C2"/>
    <w:rsid w:val="000D5EFA"/>
    <w:rsid w:val="000D661C"/>
    <w:rsid w:val="000E0453"/>
    <w:rsid w:val="000E080A"/>
    <w:rsid w:val="000E0AF5"/>
    <w:rsid w:val="000E46B7"/>
    <w:rsid w:val="000E4E4E"/>
    <w:rsid w:val="000E4FA8"/>
    <w:rsid w:val="000E57D4"/>
    <w:rsid w:val="000E6A0D"/>
    <w:rsid w:val="000F0534"/>
    <w:rsid w:val="000F1C74"/>
    <w:rsid w:val="000F2E66"/>
    <w:rsid w:val="000F4C0F"/>
    <w:rsid w:val="000F4FF2"/>
    <w:rsid w:val="000F51C6"/>
    <w:rsid w:val="000F6259"/>
    <w:rsid w:val="000F6EB3"/>
    <w:rsid w:val="00100EB2"/>
    <w:rsid w:val="001011E8"/>
    <w:rsid w:val="00101F14"/>
    <w:rsid w:val="001021F1"/>
    <w:rsid w:val="00102A31"/>
    <w:rsid w:val="00102A48"/>
    <w:rsid w:val="00104167"/>
    <w:rsid w:val="00105070"/>
    <w:rsid w:val="001056E0"/>
    <w:rsid w:val="00107003"/>
    <w:rsid w:val="001111B6"/>
    <w:rsid w:val="00113B6D"/>
    <w:rsid w:val="001150CF"/>
    <w:rsid w:val="001152B2"/>
    <w:rsid w:val="0011591C"/>
    <w:rsid w:val="0011627E"/>
    <w:rsid w:val="0011682B"/>
    <w:rsid w:val="00116D76"/>
    <w:rsid w:val="001172C5"/>
    <w:rsid w:val="00117D26"/>
    <w:rsid w:val="00120216"/>
    <w:rsid w:val="00120D8A"/>
    <w:rsid w:val="001239B2"/>
    <w:rsid w:val="00123A2C"/>
    <w:rsid w:val="00123A6C"/>
    <w:rsid w:val="00124D9F"/>
    <w:rsid w:val="00124E5B"/>
    <w:rsid w:val="001258F6"/>
    <w:rsid w:val="00126A5E"/>
    <w:rsid w:val="00126C45"/>
    <w:rsid w:val="00127042"/>
    <w:rsid w:val="00130914"/>
    <w:rsid w:val="00130C9B"/>
    <w:rsid w:val="001326C4"/>
    <w:rsid w:val="00132BAD"/>
    <w:rsid w:val="00133CE6"/>
    <w:rsid w:val="00133D9F"/>
    <w:rsid w:val="00135B8D"/>
    <w:rsid w:val="00135B8E"/>
    <w:rsid w:val="00136306"/>
    <w:rsid w:val="00136D49"/>
    <w:rsid w:val="0014075D"/>
    <w:rsid w:val="0014227C"/>
    <w:rsid w:val="00144638"/>
    <w:rsid w:val="00145E0D"/>
    <w:rsid w:val="00146F1D"/>
    <w:rsid w:val="001476DF"/>
    <w:rsid w:val="00150652"/>
    <w:rsid w:val="00151D18"/>
    <w:rsid w:val="00152C5E"/>
    <w:rsid w:val="001537F3"/>
    <w:rsid w:val="0015490A"/>
    <w:rsid w:val="00154EBC"/>
    <w:rsid w:val="001562B2"/>
    <w:rsid w:val="00156D5D"/>
    <w:rsid w:val="001603DB"/>
    <w:rsid w:val="001624FE"/>
    <w:rsid w:val="0016260A"/>
    <w:rsid w:val="00164776"/>
    <w:rsid w:val="0016479D"/>
    <w:rsid w:val="00165708"/>
    <w:rsid w:val="00165AC0"/>
    <w:rsid w:val="00165CC2"/>
    <w:rsid w:val="00165D9A"/>
    <w:rsid w:val="00166A44"/>
    <w:rsid w:val="00167D9B"/>
    <w:rsid w:val="00167FB5"/>
    <w:rsid w:val="001704F5"/>
    <w:rsid w:val="0017081A"/>
    <w:rsid w:val="00170E42"/>
    <w:rsid w:val="001721BA"/>
    <w:rsid w:val="00172EE4"/>
    <w:rsid w:val="001736D8"/>
    <w:rsid w:val="0017437F"/>
    <w:rsid w:val="001760B3"/>
    <w:rsid w:val="00176168"/>
    <w:rsid w:val="0017689F"/>
    <w:rsid w:val="0017716F"/>
    <w:rsid w:val="001814A8"/>
    <w:rsid w:val="00181B58"/>
    <w:rsid w:val="00182827"/>
    <w:rsid w:val="001839BD"/>
    <w:rsid w:val="00183DA5"/>
    <w:rsid w:val="00183EDB"/>
    <w:rsid w:val="00184138"/>
    <w:rsid w:val="0018581F"/>
    <w:rsid w:val="0018667B"/>
    <w:rsid w:val="00186F74"/>
    <w:rsid w:val="00190299"/>
    <w:rsid w:val="00191445"/>
    <w:rsid w:val="00192B54"/>
    <w:rsid w:val="001934D8"/>
    <w:rsid w:val="001935E0"/>
    <w:rsid w:val="00193AE8"/>
    <w:rsid w:val="00196D0C"/>
    <w:rsid w:val="001975B5"/>
    <w:rsid w:val="00197ACC"/>
    <w:rsid w:val="001A060D"/>
    <w:rsid w:val="001A079E"/>
    <w:rsid w:val="001A260A"/>
    <w:rsid w:val="001A2768"/>
    <w:rsid w:val="001A3FF1"/>
    <w:rsid w:val="001A5328"/>
    <w:rsid w:val="001A713C"/>
    <w:rsid w:val="001A7D89"/>
    <w:rsid w:val="001B001E"/>
    <w:rsid w:val="001B1FF1"/>
    <w:rsid w:val="001B2233"/>
    <w:rsid w:val="001B3C2C"/>
    <w:rsid w:val="001B561A"/>
    <w:rsid w:val="001B5F11"/>
    <w:rsid w:val="001B6B10"/>
    <w:rsid w:val="001C01ED"/>
    <w:rsid w:val="001C04E8"/>
    <w:rsid w:val="001C0D96"/>
    <w:rsid w:val="001C5164"/>
    <w:rsid w:val="001C59FD"/>
    <w:rsid w:val="001C707B"/>
    <w:rsid w:val="001C75B4"/>
    <w:rsid w:val="001C7DB7"/>
    <w:rsid w:val="001D15BB"/>
    <w:rsid w:val="001D1F07"/>
    <w:rsid w:val="001D206D"/>
    <w:rsid w:val="001D4670"/>
    <w:rsid w:val="001D5CCB"/>
    <w:rsid w:val="001D5EFE"/>
    <w:rsid w:val="001D6655"/>
    <w:rsid w:val="001D715E"/>
    <w:rsid w:val="001E06E6"/>
    <w:rsid w:val="001E14C3"/>
    <w:rsid w:val="001E1EC0"/>
    <w:rsid w:val="001E3D89"/>
    <w:rsid w:val="001E5BF5"/>
    <w:rsid w:val="001E6AE0"/>
    <w:rsid w:val="001F04A0"/>
    <w:rsid w:val="001F0DF4"/>
    <w:rsid w:val="001F1A1D"/>
    <w:rsid w:val="001F2639"/>
    <w:rsid w:val="001F3D44"/>
    <w:rsid w:val="001F4C9D"/>
    <w:rsid w:val="001F59D4"/>
    <w:rsid w:val="001F6D7A"/>
    <w:rsid w:val="001F7550"/>
    <w:rsid w:val="001F7B14"/>
    <w:rsid w:val="00201695"/>
    <w:rsid w:val="00201FAB"/>
    <w:rsid w:val="002021B1"/>
    <w:rsid w:val="002066E6"/>
    <w:rsid w:val="0020709F"/>
    <w:rsid w:val="00207618"/>
    <w:rsid w:val="002078EB"/>
    <w:rsid w:val="00207EF6"/>
    <w:rsid w:val="00207F3D"/>
    <w:rsid w:val="0021104D"/>
    <w:rsid w:val="00211281"/>
    <w:rsid w:val="0021187C"/>
    <w:rsid w:val="0021309C"/>
    <w:rsid w:val="002132F0"/>
    <w:rsid w:val="00213DFF"/>
    <w:rsid w:val="002153F1"/>
    <w:rsid w:val="0021590E"/>
    <w:rsid w:val="00215E47"/>
    <w:rsid w:val="00216094"/>
    <w:rsid w:val="002165D9"/>
    <w:rsid w:val="00216621"/>
    <w:rsid w:val="00216CA4"/>
    <w:rsid w:val="00220399"/>
    <w:rsid w:val="002218E4"/>
    <w:rsid w:val="00221CC8"/>
    <w:rsid w:val="0022287D"/>
    <w:rsid w:val="00223935"/>
    <w:rsid w:val="00224A9F"/>
    <w:rsid w:val="002266EE"/>
    <w:rsid w:val="00226EB4"/>
    <w:rsid w:val="00227BDD"/>
    <w:rsid w:val="0023111A"/>
    <w:rsid w:val="002314BB"/>
    <w:rsid w:val="002316B6"/>
    <w:rsid w:val="00232E5B"/>
    <w:rsid w:val="00233E10"/>
    <w:rsid w:val="002354DA"/>
    <w:rsid w:val="0023630B"/>
    <w:rsid w:val="0023652C"/>
    <w:rsid w:val="002365D3"/>
    <w:rsid w:val="002401E7"/>
    <w:rsid w:val="0024034F"/>
    <w:rsid w:val="00240F8F"/>
    <w:rsid w:val="002410B9"/>
    <w:rsid w:val="00242097"/>
    <w:rsid w:val="002422A1"/>
    <w:rsid w:val="00243EBA"/>
    <w:rsid w:val="00245137"/>
    <w:rsid w:val="00250339"/>
    <w:rsid w:val="0025065D"/>
    <w:rsid w:val="00252A1C"/>
    <w:rsid w:val="00252CE4"/>
    <w:rsid w:val="00252E55"/>
    <w:rsid w:val="00254055"/>
    <w:rsid w:val="00255757"/>
    <w:rsid w:val="0025608F"/>
    <w:rsid w:val="0026037E"/>
    <w:rsid w:val="00260647"/>
    <w:rsid w:val="00261238"/>
    <w:rsid w:val="00262140"/>
    <w:rsid w:val="00265920"/>
    <w:rsid w:val="00266AE1"/>
    <w:rsid w:val="00267486"/>
    <w:rsid w:val="00271489"/>
    <w:rsid w:val="0027149B"/>
    <w:rsid w:val="00272645"/>
    <w:rsid w:val="00273968"/>
    <w:rsid w:val="002755B0"/>
    <w:rsid w:val="00275922"/>
    <w:rsid w:val="00276570"/>
    <w:rsid w:val="00276CD5"/>
    <w:rsid w:val="00281796"/>
    <w:rsid w:val="00292E65"/>
    <w:rsid w:val="00293973"/>
    <w:rsid w:val="00293D3A"/>
    <w:rsid w:val="002A1867"/>
    <w:rsid w:val="002A27CA"/>
    <w:rsid w:val="002A2FB0"/>
    <w:rsid w:val="002A46E9"/>
    <w:rsid w:val="002A7225"/>
    <w:rsid w:val="002A7DCD"/>
    <w:rsid w:val="002B09C9"/>
    <w:rsid w:val="002B230B"/>
    <w:rsid w:val="002B28A9"/>
    <w:rsid w:val="002B39C2"/>
    <w:rsid w:val="002B5ED7"/>
    <w:rsid w:val="002B6AFC"/>
    <w:rsid w:val="002C068C"/>
    <w:rsid w:val="002C07B4"/>
    <w:rsid w:val="002C0DD1"/>
    <w:rsid w:val="002C18DE"/>
    <w:rsid w:val="002C2631"/>
    <w:rsid w:val="002C2AC7"/>
    <w:rsid w:val="002C33C8"/>
    <w:rsid w:val="002C443A"/>
    <w:rsid w:val="002C52BD"/>
    <w:rsid w:val="002C5CE0"/>
    <w:rsid w:val="002C6AFD"/>
    <w:rsid w:val="002C7CF6"/>
    <w:rsid w:val="002D1B00"/>
    <w:rsid w:val="002D1BAA"/>
    <w:rsid w:val="002D2C57"/>
    <w:rsid w:val="002D3243"/>
    <w:rsid w:val="002D4526"/>
    <w:rsid w:val="002D5D9F"/>
    <w:rsid w:val="002D6331"/>
    <w:rsid w:val="002D67E2"/>
    <w:rsid w:val="002D711F"/>
    <w:rsid w:val="002E142B"/>
    <w:rsid w:val="002E15B5"/>
    <w:rsid w:val="002E2A16"/>
    <w:rsid w:val="002E30DC"/>
    <w:rsid w:val="002E3228"/>
    <w:rsid w:val="002E580D"/>
    <w:rsid w:val="002E7EDD"/>
    <w:rsid w:val="002F0320"/>
    <w:rsid w:val="002F07FC"/>
    <w:rsid w:val="002F1957"/>
    <w:rsid w:val="002F2497"/>
    <w:rsid w:val="002F2698"/>
    <w:rsid w:val="002F317F"/>
    <w:rsid w:val="002F3748"/>
    <w:rsid w:val="002F3893"/>
    <w:rsid w:val="002F544A"/>
    <w:rsid w:val="002F6CE2"/>
    <w:rsid w:val="003011AF"/>
    <w:rsid w:val="0030137C"/>
    <w:rsid w:val="0030220B"/>
    <w:rsid w:val="003028D5"/>
    <w:rsid w:val="0030470E"/>
    <w:rsid w:val="0030585A"/>
    <w:rsid w:val="003078AF"/>
    <w:rsid w:val="003100CD"/>
    <w:rsid w:val="003103DF"/>
    <w:rsid w:val="003109C1"/>
    <w:rsid w:val="00310D83"/>
    <w:rsid w:val="00312029"/>
    <w:rsid w:val="00312B7C"/>
    <w:rsid w:val="003132F0"/>
    <w:rsid w:val="00313308"/>
    <w:rsid w:val="0031391C"/>
    <w:rsid w:val="003139CD"/>
    <w:rsid w:val="00316DC0"/>
    <w:rsid w:val="0032115B"/>
    <w:rsid w:val="00321262"/>
    <w:rsid w:val="00321712"/>
    <w:rsid w:val="00326DCE"/>
    <w:rsid w:val="00330D3E"/>
    <w:rsid w:val="00330F5C"/>
    <w:rsid w:val="0033198B"/>
    <w:rsid w:val="00331A28"/>
    <w:rsid w:val="00332C61"/>
    <w:rsid w:val="00332D8A"/>
    <w:rsid w:val="0033322A"/>
    <w:rsid w:val="00334671"/>
    <w:rsid w:val="003354AB"/>
    <w:rsid w:val="00335660"/>
    <w:rsid w:val="00340B38"/>
    <w:rsid w:val="00342176"/>
    <w:rsid w:val="00342D34"/>
    <w:rsid w:val="00343E12"/>
    <w:rsid w:val="003443D0"/>
    <w:rsid w:val="0034567D"/>
    <w:rsid w:val="003456D6"/>
    <w:rsid w:val="00345E6A"/>
    <w:rsid w:val="00347078"/>
    <w:rsid w:val="00350A34"/>
    <w:rsid w:val="00350F8D"/>
    <w:rsid w:val="003516D4"/>
    <w:rsid w:val="003551F2"/>
    <w:rsid w:val="003558AC"/>
    <w:rsid w:val="00357857"/>
    <w:rsid w:val="003613F7"/>
    <w:rsid w:val="00361F73"/>
    <w:rsid w:val="00363B4A"/>
    <w:rsid w:val="0036538F"/>
    <w:rsid w:val="00365B60"/>
    <w:rsid w:val="00367B48"/>
    <w:rsid w:val="003709F2"/>
    <w:rsid w:val="00371851"/>
    <w:rsid w:val="00371B5C"/>
    <w:rsid w:val="00371C18"/>
    <w:rsid w:val="00373164"/>
    <w:rsid w:val="003739F2"/>
    <w:rsid w:val="00375018"/>
    <w:rsid w:val="00376257"/>
    <w:rsid w:val="003762CF"/>
    <w:rsid w:val="003765B2"/>
    <w:rsid w:val="003777EA"/>
    <w:rsid w:val="00377967"/>
    <w:rsid w:val="0038050B"/>
    <w:rsid w:val="00380F4A"/>
    <w:rsid w:val="003819CA"/>
    <w:rsid w:val="00381D7D"/>
    <w:rsid w:val="00382071"/>
    <w:rsid w:val="00383E3C"/>
    <w:rsid w:val="00383F59"/>
    <w:rsid w:val="003845FD"/>
    <w:rsid w:val="00390F7B"/>
    <w:rsid w:val="00392B63"/>
    <w:rsid w:val="00393ABD"/>
    <w:rsid w:val="00395B32"/>
    <w:rsid w:val="00396373"/>
    <w:rsid w:val="00397EE9"/>
    <w:rsid w:val="003A02AC"/>
    <w:rsid w:val="003A1C42"/>
    <w:rsid w:val="003A1CF4"/>
    <w:rsid w:val="003A1DA1"/>
    <w:rsid w:val="003A3745"/>
    <w:rsid w:val="003A37D5"/>
    <w:rsid w:val="003A4118"/>
    <w:rsid w:val="003A54FA"/>
    <w:rsid w:val="003A5B46"/>
    <w:rsid w:val="003A6178"/>
    <w:rsid w:val="003A64AC"/>
    <w:rsid w:val="003A7D38"/>
    <w:rsid w:val="003B0B0C"/>
    <w:rsid w:val="003B2039"/>
    <w:rsid w:val="003B40BB"/>
    <w:rsid w:val="003B45D4"/>
    <w:rsid w:val="003B4D68"/>
    <w:rsid w:val="003B5A70"/>
    <w:rsid w:val="003B6425"/>
    <w:rsid w:val="003B674A"/>
    <w:rsid w:val="003B6B97"/>
    <w:rsid w:val="003C0E25"/>
    <w:rsid w:val="003C22A3"/>
    <w:rsid w:val="003C2F08"/>
    <w:rsid w:val="003C3803"/>
    <w:rsid w:val="003C3DE8"/>
    <w:rsid w:val="003C5335"/>
    <w:rsid w:val="003C550B"/>
    <w:rsid w:val="003C61B2"/>
    <w:rsid w:val="003C78B8"/>
    <w:rsid w:val="003D0A73"/>
    <w:rsid w:val="003D17B3"/>
    <w:rsid w:val="003D2121"/>
    <w:rsid w:val="003D2F19"/>
    <w:rsid w:val="003D57FF"/>
    <w:rsid w:val="003D5A38"/>
    <w:rsid w:val="003D6625"/>
    <w:rsid w:val="003D7242"/>
    <w:rsid w:val="003D754C"/>
    <w:rsid w:val="003D7ABF"/>
    <w:rsid w:val="003E04AF"/>
    <w:rsid w:val="003E1084"/>
    <w:rsid w:val="003E2226"/>
    <w:rsid w:val="003E2699"/>
    <w:rsid w:val="003E3E9A"/>
    <w:rsid w:val="003E5E83"/>
    <w:rsid w:val="003E6EB8"/>
    <w:rsid w:val="003E7440"/>
    <w:rsid w:val="003F0525"/>
    <w:rsid w:val="003F0903"/>
    <w:rsid w:val="003F33DB"/>
    <w:rsid w:val="003F4834"/>
    <w:rsid w:val="003F48DE"/>
    <w:rsid w:val="003F537A"/>
    <w:rsid w:val="003F64BC"/>
    <w:rsid w:val="003F69B8"/>
    <w:rsid w:val="003F6DFF"/>
    <w:rsid w:val="003F7011"/>
    <w:rsid w:val="003F784B"/>
    <w:rsid w:val="003F7F0C"/>
    <w:rsid w:val="0040466C"/>
    <w:rsid w:val="00404B46"/>
    <w:rsid w:val="00404CD8"/>
    <w:rsid w:val="0040529E"/>
    <w:rsid w:val="004064C1"/>
    <w:rsid w:val="00410014"/>
    <w:rsid w:val="00411084"/>
    <w:rsid w:val="00412360"/>
    <w:rsid w:val="004126FA"/>
    <w:rsid w:val="00412A99"/>
    <w:rsid w:val="0041314C"/>
    <w:rsid w:val="00413496"/>
    <w:rsid w:val="004134F0"/>
    <w:rsid w:val="0041400A"/>
    <w:rsid w:val="00414169"/>
    <w:rsid w:val="00414777"/>
    <w:rsid w:val="00415512"/>
    <w:rsid w:val="004160E4"/>
    <w:rsid w:val="00416876"/>
    <w:rsid w:val="00417495"/>
    <w:rsid w:val="004174AC"/>
    <w:rsid w:val="00421032"/>
    <w:rsid w:val="004210ED"/>
    <w:rsid w:val="0042179F"/>
    <w:rsid w:val="00421807"/>
    <w:rsid w:val="00422195"/>
    <w:rsid w:val="00422344"/>
    <w:rsid w:val="00423100"/>
    <w:rsid w:val="004232A1"/>
    <w:rsid w:val="0042514B"/>
    <w:rsid w:val="0042525B"/>
    <w:rsid w:val="004255E2"/>
    <w:rsid w:val="00427444"/>
    <w:rsid w:val="00427DE9"/>
    <w:rsid w:val="004303A3"/>
    <w:rsid w:val="00430DEB"/>
    <w:rsid w:val="004319F8"/>
    <w:rsid w:val="00431BB7"/>
    <w:rsid w:val="00434446"/>
    <w:rsid w:val="00435648"/>
    <w:rsid w:val="00435B14"/>
    <w:rsid w:val="00437917"/>
    <w:rsid w:val="00437DD2"/>
    <w:rsid w:val="00441BB7"/>
    <w:rsid w:val="00441F4F"/>
    <w:rsid w:val="00443F8F"/>
    <w:rsid w:val="004443FE"/>
    <w:rsid w:val="00444531"/>
    <w:rsid w:val="00445089"/>
    <w:rsid w:val="004450AB"/>
    <w:rsid w:val="00447413"/>
    <w:rsid w:val="0044786F"/>
    <w:rsid w:val="00447FAA"/>
    <w:rsid w:val="0045073F"/>
    <w:rsid w:val="004516E3"/>
    <w:rsid w:val="00454295"/>
    <w:rsid w:val="00454F9E"/>
    <w:rsid w:val="00456132"/>
    <w:rsid w:val="00456319"/>
    <w:rsid w:val="00456ECE"/>
    <w:rsid w:val="00457C3B"/>
    <w:rsid w:val="00457C52"/>
    <w:rsid w:val="004601FF"/>
    <w:rsid w:val="00460285"/>
    <w:rsid w:val="00460D11"/>
    <w:rsid w:val="00461EC2"/>
    <w:rsid w:val="00461F04"/>
    <w:rsid w:val="004620AF"/>
    <w:rsid w:val="00466DAB"/>
    <w:rsid w:val="00466F03"/>
    <w:rsid w:val="00470372"/>
    <w:rsid w:val="00472325"/>
    <w:rsid w:val="00473A2C"/>
    <w:rsid w:val="00473EA3"/>
    <w:rsid w:val="00474807"/>
    <w:rsid w:val="00474CFD"/>
    <w:rsid w:val="004756EF"/>
    <w:rsid w:val="0047586C"/>
    <w:rsid w:val="00475D21"/>
    <w:rsid w:val="00477795"/>
    <w:rsid w:val="00481CCF"/>
    <w:rsid w:val="00481EDD"/>
    <w:rsid w:val="004834A6"/>
    <w:rsid w:val="004864F1"/>
    <w:rsid w:val="00486D24"/>
    <w:rsid w:val="004877F8"/>
    <w:rsid w:val="00490FA3"/>
    <w:rsid w:val="00495820"/>
    <w:rsid w:val="00496A5C"/>
    <w:rsid w:val="00497B14"/>
    <w:rsid w:val="004A0456"/>
    <w:rsid w:val="004A142B"/>
    <w:rsid w:val="004A21F9"/>
    <w:rsid w:val="004A26EF"/>
    <w:rsid w:val="004A2F9E"/>
    <w:rsid w:val="004A537D"/>
    <w:rsid w:val="004A53C9"/>
    <w:rsid w:val="004B02CA"/>
    <w:rsid w:val="004B07BC"/>
    <w:rsid w:val="004B185B"/>
    <w:rsid w:val="004B4433"/>
    <w:rsid w:val="004B4775"/>
    <w:rsid w:val="004B5F3E"/>
    <w:rsid w:val="004B6A89"/>
    <w:rsid w:val="004B7F04"/>
    <w:rsid w:val="004C0705"/>
    <w:rsid w:val="004C1047"/>
    <w:rsid w:val="004C2579"/>
    <w:rsid w:val="004C7347"/>
    <w:rsid w:val="004C7D63"/>
    <w:rsid w:val="004D0CF5"/>
    <w:rsid w:val="004D16D6"/>
    <w:rsid w:val="004D1F8A"/>
    <w:rsid w:val="004D23B1"/>
    <w:rsid w:val="004D2F1E"/>
    <w:rsid w:val="004D47D2"/>
    <w:rsid w:val="004D4915"/>
    <w:rsid w:val="004D4E40"/>
    <w:rsid w:val="004E01E3"/>
    <w:rsid w:val="004E09B0"/>
    <w:rsid w:val="004E0DF3"/>
    <w:rsid w:val="004E0E81"/>
    <w:rsid w:val="004E0FA1"/>
    <w:rsid w:val="004E1245"/>
    <w:rsid w:val="004E1C64"/>
    <w:rsid w:val="004E251F"/>
    <w:rsid w:val="004E3281"/>
    <w:rsid w:val="004E35C2"/>
    <w:rsid w:val="004E426A"/>
    <w:rsid w:val="004E4749"/>
    <w:rsid w:val="004E4C1E"/>
    <w:rsid w:val="004E4E80"/>
    <w:rsid w:val="004E7AA8"/>
    <w:rsid w:val="004F1AD5"/>
    <w:rsid w:val="004F1D1D"/>
    <w:rsid w:val="004F3222"/>
    <w:rsid w:val="004F7FEA"/>
    <w:rsid w:val="005016B8"/>
    <w:rsid w:val="0050230D"/>
    <w:rsid w:val="005024C9"/>
    <w:rsid w:val="00504DF9"/>
    <w:rsid w:val="00504E6E"/>
    <w:rsid w:val="00506079"/>
    <w:rsid w:val="00506482"/>
    <w:rsid w:val="00506A0C"/>
    <w:rsid w:val="00506D49"/>
    <w:rsid w:val="00510344"/>
    <w:rsid w:val="005106D1"/>
    <w:rsid w:val="00511C92"/>
    <w:rsid w:val="00512415"/>
    <w:rsid w:val="0051280E"/>
    <w:rsid w:val="0051298C"/>
    <w:rsid w:val="005131C7"/>
    <w:rsid w:val="00513495"/>
    <w:rsid w:val="005138C8"/>
    <w:rsid w:val="00513DCB"/>
    <w:rsid w:val="00515C26"/>
    <w:rsid w:val="0051614F"/>
    <w:rsid w:val="0052069B"/>
    <w:rsid w:val="00520908"/>
    <w:rsid w:val="005210A2"/>
    <w:rsid w:val="00521220"/>
    <w:rsid w:val="005225B3"/>
    <w:rsid w:val="00522BB7"/>
    <w:rsid w:val="00523776"/>
    <w:rsid w:val="00523BF5"/>
    <w:rsid w:val="00524969"/>
    <w:rsid w:val="00525518"/>
    <w:rsid w:val="00525B9B"/>
    <w:rsid w:val="00527A08"/>
    <w:rsid w:val="00527EFE"/>
    <w:rsid w:val="00531397"/>
    <w:rsid w:val="00531866"/>
    <w:rsid w:val="005318B4"/>
    <w:rsid w:val="00533AF3"/>
    <w:rsid w:val="00534ECC"/>
    <w:rsid w:val="00537B9B"/>
    <w:rsid w:val="00540D38"/>
    <w:rsid w:val="005418AA"/>
    <w:rsid w:val="00542FBE"/>
    <w:rsid w:val="005433CC"/>
    <w:rsid w:val="0054401D"/>
    <w:rsid w:val="0054449A"/>
    <w:rsid w:val="0054487F"/>
    <w:rsid w:val="00544C59"/>
    <w:rsid w:val="00550E2A"/>
    <w:rsid w:val="00552EAF"/>
    <w:rsid w:val="00553E55"/>
    <w:rsid w:val="00554963"/>
    <w:rsid w:val="005550BD"/>
    <w:rsid w:val="00555F3B"/>
    <w:rsid w:val="00556A49"/>
    <w:rsid w:val="00560440"/>
    <w:rsid w:val="00560BD2"/>
    <w:rsid w:val="00561B8A"/>
    <w:rsid w:val="0056217E"/>
    <w:rsid w:val="00562456"/>
    <w:rsid w:val="0056269B"/>
    <w:rsid w:val="005636CB"/>
    <w:rsid w:val="005637DB"/>
    <w:rsid w:val="0056464B"/>
    <w:rsid w:val="00565BFB"/>
    <w:rsid w:val="00566037"/>
    <w:rsid w:val="00566E02"/>
    <w:rsid w:val="0056764F"/>
    <w:rsid w:val="005707A3"/>
    <w:rsid w:val="00571688"/>
    <w:rsid w:val="00572D52"/>
    <w:rsid w:val="005734C7"/>
    <w:rsid w:val="005735D2"/>
    <w:rsid w:val="00574398"/>
    <w:rsid w:val="00575B14"/>
    <w:rsid w:val="00575BF4"/>
    <w:rsid w:val="0057763E"/>
    <w:rsid w:val="005777F5"/>
    <w:rsid w:val="00580095"/>
    <w:rsid w:val="005803EB"/>
    <w:rsid w:val="005820F2"/>
    <w:rsid w:val="00583B2D"/>
    <w:rsid w:val="005857B6"/>
    <w:rsid w:val="00586213"/>
    <w:rsid w:val="005874F2"/>
    <w:rsid w:val="00587F59"/>
    <w:rsid w:val="00591721"/>
    <w:rsid w:val="00591BA5"/>
    <w:rsid w:val="00592034"/>
    <w:rsid w:val="00592CFF"/>
    <w:rsid w:val="00592D21"/>
    <w:rsid w:val="00593197"/>
    <w:rsid w:val="00594DD2"/>
    <w:rsid w:val="00595CD5"/>
    <w:rsid w:val="005977C3"/>
    <w:rsid w:val="00597F1E"/>
    <w:rsid w:val="005A221F"/>
    <w:rsid w:val="005A3D98"/>
    <w:rsid w:val="005A6CAC"/>
    <w:rsid w:val="005A7071"/>
    <w:rsid w:val="005B0141"/>
    <w:rsid w:val="005B01A2"/>
    <w:rsid w:val="005B09B7"/>
    <w:rsid w:val="005B1768"/>
    <w:rsid w:val="005B1E93"/>
    <w:rsid w:val="005B2BAF"/>
    <w:rsid w:val="005B318A"/>
    <w:rsid w:val="005B4953"/>
    <w:rsid w:val="005B6427"/>
    <w:rsid w:val="005B6863"/>
    <w:rsid w:val="005B72DC"/>
    <w:rsid w:val="005B79AC"/>
    <w:rsid w:val="005C238D"/>
    <w:rsid w:val="005C2509"/>
    <w:rsid w:val="005C3C09"/>
    <w:rsid w:val="005C4031"/>
    <w:rsid w:val="005C4346"/>
    <w:rsid w:val="005C49B5"/>
    <w:rsid w:val="005C55C5"/>
    <w:rsid w:val="005C5879"/>
    <w:rsid w:val="005C6F46"/>
    <w:rsid w:val="005C7514"/>
    <w:rsid w:val="005D2721"/>
    <w:rsid w:val="005D2F9F"/>
    <w:rsid w:val="005D373F"/>
    <w:rsid w:val="005D4EAD"/>
    <w:rsid w:val="005D5264"/>
    <w:rsid w:val="005D5C6A"/>
    <w:rsid w:val="005D6F01"/>
    <w:rsid w:val="005E0526"/>
    <w:rsid w:val="005E24A8"/>
    <w:rsid w:val="005E24C4"/>
    <w:rsid w:val="005E3B5D"/>
    <w:rsid w:val="005E4E42"/>
    <w:rsid w:val="005E4E71"/>
    <w:rsid w:val="005E4EEE"/>
    <w:rsid w:val="005E686C"/>
    <w:rsid w:val="005E6C1C"/>
    <w:rsid w:val="005E6E6E"/>
    <w:rsid w:val="005E6EA9"/>
    <w:rsid w:val="005E7E4C"/>
    <w:rsid w:val="005F0561"/>
    <w:rsid w:val="005F0808"/>
    <w:rsid w:val="005F1363"/>
    <w:rsid w:val="005F37E7"/>
    <w:rsid w:val="005F3F51"/>
    <w:rsid w:val="005F3F83"/>
    <w:rsid w:val="005F4355"/>
    <w:rsid w:val="005F5686"/>
    <w:rsid w:val="005F5BF0"/>
    <w:rsid w:val="005F72C2"/>
    <w:rsid w:val="005F7A5B"/>
    <w:rsid w:val="006018CB"/>
    <w:rsid w:val="00604047"/>
    <w:rsid w:val="006049DD"/>
    <w:rsid w:val="00605E66"/>
    <w:rsid w:val="00605FF3"/>
    <w:rsid w:val="00606675"/>
    <w:rsid w:val="00607871"/>
    <w:rsid w:val="00607AFF"/>
    <w:rsid w:val="00607BBD"/>
    <w:rsid w:val="00612442"/>
    <w:rsid w:val="006140DF"/>
    <w:rsid w:val="0061456D"/>
    <w:rsid w:val="006147C7"/>
    <w:rsid w:val="00614919"/>
    <w:rsid w:val="00615CDA"/>
    <w:rsid w:val="00616500"/>
    <w:rsid w:val="00616B65"/>
    <w:rsid w:val="00617A4A"/>
    <w:rsid w:val="006206AF"/>
    <w:rsid w:val="0062118B"/>
    <w:rsid w:val="006215AD"/>
    <w:rsid w:val="006218DB"/>
    <w:rsid w:val="006225EF"/>
    <w:rsid w:val="006229E9"/>
    <w:rsid w:val="006239F6"/>
    <w:rsid w:val="00623FDD"/>
    <w:rsid w:val="00625541"/>
    <w:rsid w:val="006257B5"/>
    <w:rsid w:val="0062606A"/>
    <w:rsid w:val="0062659A"/>
    <w:rsid w:val="00626794"/>
    <w:rsid w:val="00626A1D"/>
    <w:rsid w:val="006327F9"/>
    <w:rsid w:val="00632F59"/>
    <w:rsid w:val="0063462C"/>
    <w:rsid w:val="00635614"/>
    <w:rsid w:val="00636B3E"/>
    <w:rsid w:val="00636ECE"/>
    <w:rsid w:val="0064183E"/>
    <w:rsid w:val="00642A26"/>
    <w:rsid w:val="00643861"/>
    <w:rsid w:val="00644816"/>
    <w:rsid w:val="0064488C"/>
    <w:rsid w:val="006453BA"/>
    <w:rsid w:val="006458C4"/>
    <w:rsid w:val="006459A0"/>
    <w:rsid w:val="006507A8"/>
    <w:rsid w:val="00650A2C"/>
    <w:rsid w:val="00651218"/>
    <w:rsid w:val="00651E9E"/>
    <w:rsid w:val="0065217B"/>
    <w:rsid w:val="00652B8A"/>
    <w:rsid w:val="00656810"/>
    <w:rsid w:val="006602FF"/>
    <w:rsid w:val="0066170F"/>
    <w:rsid w:val="00662ABD"/>
    <w:rsid w:val="00664B34"/>
    <w:rsid w:val="006650A9"/>
    <w:rsid w:val="00665116"/>
    <w:rsid w:val="00665637"/>
    <w:rsid w:val="00665A8C"/>
    <w:rsid w:val="00665BC7"/>
    <w:rsid w:val="00665D01"/>
    <w:rsid w:val="00666508"/>
    <w:rsid w:val="00670390"/>
    <w:rsid w:val="00670590"/>
    <w:rsid w:val="0067079A"/>
    <w:rsid w:val="00670CE4"/>
    <w:rsid w:val="0067135F"/>
    <w:rsid w:val="00671428"/>
    <w:rsid w:val="006721BE"/>
    <w:rsid w:val="006723C3"/>
    <w:rsid w:val="0067269E"/>
    <w:rsid w:val="0067327F"/>
    <w:rsid w:val="0067439E"/>
    <w:rsid w:val="00675495"/>
    <w:rsid w:val="00680D23"/>
    <w:rsid w:val="00680D69"/>
    <w:rsid w:val="006819C0"/>
    <w:rsid w:val="00681C22"/>
    <w:rsid w:val="0068332D"/>
    <w:rsid w:val="006836BF"/>
    <w:rsid w:val="00684D63"/>
    <w:rsid w:val="0068534C"/>
    <w:rsid w:val="006866B3"/>
    <w:rsid w:val="00686D37"/>
    <w:rsid w:val="00686EAC"/>
    <w:rsid w:val="00691F58"/>
    <w:rsid w:val="00691F8C"/>
    <w:rsid w:val="00692415"/>
    <w:rsid w:val="00692610"/>
    <w:rsid w:val="0069380A"/>
    <w:rsid w:val="0069445B"/>
    <w:rsid w:val="00694555"/>
    <w:rsid w:val="006948FA"/>
    <w:rsid w:val="00695A00"/>
    <w:rsid w:val="00695E65"/>
    <w:rsid w:val="00696C68"/>
    <w:rsid w:val="006971AA"/>
    <w:rsid w:val="006A0477"/>
    <w:rsid w:val="006A05D2"/>
    <w:rsid w:val="006A0E35"/>
    <w:rsid w:val="006A30DA"/>
    <w:rsid w:val="006A4461"/>
    <w:rsid w:val="006A46DE"/>
    <w:rsid w:val="006A5C89"/>
    <w:rsid w:val="006A7219"/>
    <w:rsid w:val="006B08DD"/>
    <w:rsid w:val="006B1A2C"/>
    <w:rsid w:val="006B26C1"/>
    <w:rsid w:val="006B3F20"/>
    <w:rsid w:val="006B4295"/>
    <w:rsid w:val="006B5716"/>
    <w:rsid w:val="006B613A"/>
    <w:rsid w:val="006B6178"/>
    <w:rsid w:val="006B6D06"/>
    <w:rsid w:val="006C0739"/>
    <w:rsid w:val="006C148F"/>
    <w:rsid w:val="006C18AA"/>
    <w:rsid w:val="006C2B82"/>
    <w:rsid w:val="006C38FB"/>
    <w:rsid w:val="006C3941"/>
    <w:rsid w:val="006C4940"/>
    <w:rsid w:val="006C4AD6"/>
    <w:rsid w:val="006C54FB"/>
    <w:rsid w:val="006D1072"/>
    <w:rsid w:val="006D25D7"/>
    <w:rsid w:val="006D6112"/>
    <w:rsid w:val="006D693F"/>
    <w:rsid w:val="006D6EF8"/>
    <w:rsid w:val="006E0668"/>
    <w:rsid w:val="006E0E63"/>
    <w:rsid w:val="006E1334"/>
    <w:rsid w:val="006E1998"/>
    <w:rsid w:val="006E2966"/>
    <w:rsid w:val="006E2E7A"/>
    <w:rsid w:val="006E328D"/>
    <w:rsid w:val="006E54BF"/>
    <w:rsid w:val="006E66CB"/>
    <w:rsid w:val="006E68A5"/>
    <w:rsid w:val="006E742D"/>
    <w:rsid w:val="006F0CC0"/>
    <w:rsid w:val="006F2B65"/>
    <w:rsid w:val="006F33D0"/>
    <w:rsid w:val="006F35A7"/>
    <w:rsid w:val="006F5BA4"/>
    <w:rsid w:val="006F61B8"/>
    <w:rsid w:val="006F6B47"/>
    <w:rsid w:val="006F7072"/>
    <w:rsid w:val="006F7E03"/>
    <w:rsid w:val="0070051C"/>
    <w:rsid w:val="00700969"/>
    <w:rsid w:val="00700980"/>
    <w:rsid w:val="007015C1"/>
    <w:rsid w:val="00701C0B"/>
    <w:rsid w:val="007029C4"/>
    <w:rsid w:val="00702DF0"/>
    <w:rsid w:val="0070467D"/>
    <w:rsid w:val="007053F9"/>
    <w:rsid w:val="00705E69"/>
    <w:rsid w:val="00710185"/>
    <w:rsid w:val="00710DA3"/>
    <w:rsid w:val="007117EC"/>
    <w:rsid w:val="00712026"/>
    <w:rsid w:val="007124A7"/>
    <w:rsid w:val="007130CD"/>
    <w:rsid w:val="007148CE"/>
    <w:rsid w:val="00715284"/>
    <w:rsid w:val="007156F1"/>
    <w:rsid w:val="00715949"/>
    <w:rsid w:val="0072019D"/>
    <w:rsid w:val="00721111"/>
    <w:rsid w:val="0072168D"/>
    <w:rsid w:val="00721C69"/>
    <w:rsid w:val="00724ADF"/>
    <w:rsid w:val="00724D4D"/>
    <w:rsid w:val="0072590C"/>
    <w:rsid w:val="00727D40"/>
    <w:rsid w:val="00730303"/>
    <w:rsid w:val="007307C5"/>
    <w:rsid w:val="00734395"/>
    <w:rsid w:val="00740A84"/>
    <w:rsid w:val="00741E3C"/>
    <w:rsid w:val="00741EB3"/>
    <w:rsid w:val="0074381F"/>
    <w:rsid w:val="00743E03"/>
    <w:rsid w:val="007453F9"/>
    <w:rsid w:val="007500C1"/>
    <w:rsid w:val="007509F6"/>
    <w:rsid w:val="00750E70"/>
    <w:rsid w:val="007513FA"/>
    <w:rsid w:val="00753F0F"/>
    <w:rsid w:val="00754919"/>
    <w:rsid w:val="00755155"/>
    <w:rsid w:val="007568F2"/>
    <w:rsid w:val="007613EC"/>
    <w:rsid w:val="00761BAA"/>
    <w:rsid w:val="00762434"/>
    <w:rsid w:val="00762752"/>
    <w:rsid w:val="0076392C"/>
    <w:rsid w:val="007642C9"/>
    <w:rsid w:val="007647B5"/>
    <w:rsid w:val="00764C63"/>
    <w:rsid w:val="0076592D"/>
    <w:rsid w:val="00765EAA"/>
    <w:rsid w:val="0076636F"/>
    <w:rsid w:val="00767A2A"/>
    <w:rsid w:val="00767C8D"/>
    <w:rsid w:val="00770DBD"/>
    <w:rsid w:val="0077161D"/>
    <w:rsid w:val="0077280D"/>
    <w:rsid w:val="00772915"/>
    <w:rsid w:val="00772F13"/>
    <w:rsid w:val="00773835"/>
    <w:rsid w:val="00773BDD"/>
    <w:rsid w:val="00774648"/>
    <w:rsid w:val="007755B4"/>
    <w:rsid w:val="00775B02"/>
    <w:rsid w:val="00775CEB"/>
    <w:rsid w:val="00776B1F"/>
    <w:rsid w:val="00776EF3"/>
    <w:rsid w:val="00777DC3"/>
    <w:rsid w:val="00782228"/>
    <w:rsid w:val="007846AF"/>
    <w:rsid w:val="00784748"/>
    <w:rsid w:val="00785A38"/>
    <w:rsid w:val="007870FA"/>
    <w:rsid w:val="007876F5"/>
    <w:rsid w:val="0078796D"/>
    <w:rsid w:val="00787F5A"/>
    <w:rsid w:val="007909B1"/>
    <w:rsid w:val="00790BF6"/>
    <w:rsid w:val="0079178C"/>
    <w:rsid w:val="007920A1"/>
    <w:rsid w:val="0079282B"/>
    <w:rsid w:val="00792B98"/>
    <w:rsid w:val="00793808"/>
    <w:rsid w:val="00795916"/>
    <w:rsid w:val="00795DAA"/>
    <w:rsid w:val="00795EE5"/>
    <w:rsid w:val="00796194"/>
    <w:rsid w:val="00797DD3"/>
    <w:rsid w:val="007A1904"/>
    <w:rsid w:val="007A25D9"/>
    <w:rsid w:val="007A2A54"/>
    <w:rsid w:val="007A499E"/>
    <w:rsid w:val="007A4FB7"/>
    <w:rsid w:val="007A6663"/>
    <w:rsid w:val="007B0E88"/>
    <w:rsid w:val="007B1CEA"/>
    <w:rsid w:val="007B1E3D"/>
    <w:rsid w:val="007B3AB9"/>
    <w:rsid w:val="007B3CA2"/>
    <w:rsid w:val="007B40AA"/>
    <w:rsid w:val="007B4692"/>
    <w:rsid w:val="007B660B"/>
    <w:rsid w:val="007B6ACE"/>
    <w:rsid w:val="007C00DC"/>
    <w:rsid w:val="007C09E2"/>
    <w:rsid w:val="007C1FC9"/>
    <w:rsid w:val="007C351E"/>
    <w:rsid w:val="007C36F7"/>
    <w:rsid w:val="007C47C5"/>
    <w:rsid w:val="007C4A3D"/>
    <w:rsid w:val="007C4AAF"/>
    <w:rsid w:val="007C5E4B"/>
    <w:rsid w:val="007D29DE"/>
    <w:rsid w:val="007D44CB"/>
    <w:rsid w:val="007D6392"/>
    <w:rsid w:val="007D6901"/>
    <w:rsid w:val="007E0DE4"/>
    <w:rsid w:val="007E1155"/>
    <w:rsid w:val="007E1C45"/>
    <w:rsid w:val="007E1E73"/>
    <w:rsid w:val="007E2048"/>
    <w:rsid w:val="007E2BDE"/>
    <w:rsid w:val="007E2E2C"/>
    <w:rsid w:val="007E3950"/>
    <w:rsid w:val="007E3977"/>
    <w:rsid w:val="007E46EB"/>
    <w:rsid w:val="007E7A1C"/>
    <w:rsid w:val="007F0873"/>
    <w:rsid w:val="007F0DC5"/>
    <w:rsid w:val="007F1576"/>
    <w:rsid w:val="007F2DBE"/>
    <w:rsid w:val="007F41F7"/>
    <w:rsid w:val="007F4980"/>
    <w:rsid w:val="007F60AF"/>
    <w:rsid w:val="007F707F"/>
    <w:rsid w:val="00800B61"/>
    <w:rsid w:val="0080264E"/>
    <w:rsid w:val="00803DA1"/>
    <w:rsid w:val="00807D45"/>
    <w:rsid w:val="00811699"/>
    <w:rsid w:val="00811FF7"/>
    <w:rsid w:val="008138B8"/>
    <w:rsid w:val="00813FBD"/>
    <w:rsid w:val="00815364"/>
    <w:rsid w:val="0081736E"/>
    <w:rsid w:val="00820199"/>
    <w:rsid w:val="00820356"/>
    <w:rsid w:val="00820DB1"/>
    <w:rsid w:val="00821D33"/>
    <w:rsid w:val="0082504E"/>
    <w:rsid w:val="008260CE"/>
    <w:rsid w:val="008261D5"/>
    <w:rsid w:val="00830890"/>
    <w:rsid w:val="0083098A"/>
    <w:rsid w:val="0083157D"/>
    <w:rsid w:val="00832037"/>
    <w:rsid w:val="00832956"/>
    <w:rsid w:val="00832C23"/>
    <w:rsid w:val="00832E94"/>
    <w:rsid w:val="00833404"/>
    <w:rsid w:val="00834D1A"/>
    <w:rsid w:val="00835A34"/>
    <w:rsid w:val="00837E95"/>
    <w:rsid w:val="008407CC"/>
    <w:rsid w:val="00840B96"/>
    <w:rsid w:val="00840C1B"/>
    <w:rsid w:val="0084172E"/>
    <w:rsid w:val="00842D0D"/>
    <w:rsid w:val="008432D0"/>
    <w:rsid w:val="008434CA"/>
    <w:rsid w:val="008465FA"/>
    <w:rsid w:val="00847073"/>
    <w:rsid w:val="00847E31"/>
    <w:rsid w:val="0085007C"/>
    <w:rsid w:val="0085015C"/>
    <w:rsid w:val="008507DF"/>
    <w:rsid w:val="00850B5A"/>
    <w:rsid w:val="0085101C"/>
    <w:rsid w:val="00851951"/>
    <w:rsid w:val="00852144"/>
    <w:rsid w:val="008521B9"/>
    <w:rsid w:val="00854395"/>
    <w:rsid w:val="0085485C"/>
    <w:rsid w:val="00854982"/>
    <w:rsid w:val="00854A0A"/>
    <w:rsid w:val="00855E69"/>
    <w:rsid w:val="00856660"/>
    <w:rsid w:val="0085684F"/>
    <w:rsid w:val="00856FE1"/>
    <w:rsid w:val="0085799A"/>
    <w:rsid w:val="0086189A"/>
    <w:rsid w:val="00863FD7"/>
    <w:rsid w:val="008640A2"/>
    <w:rsid w:val="008642C0"/>
    <w:rsid w:val="00865514"/>
    <w:rsid w:val="008667E4"/>
    <w:rsid w:val="00867273"/>
    <w:rsid w:val="00867E4C"/>
    <w:rsid w:val="00870A2E"/>
    <w:rsid w:val="0087219F"/>
    <w:rsid w:val="00872E9E"/>
    <w:rsid w:val="0087305C"/>
    <w:rsid w:val="00873FED"/>
    <w:rsid w:val="008752A8"/>
    <w:rsid w:val="00875563"/>
    <w:rsid w:val="00875CE5"/>
    <w:rsid w:val="00877242"/>
    <w:rsid w:val="00880018"/>
    <w:rsid w:val="008806B1"/>
    <w:rsid w:val="0088098F"/>
    <w:rsid w:val="00880B10"/>
    <w:rsid w:val="00880D44"/>
    <w:rsid w:val="00881119"/>
    <w:rsid w:val="00881A0D"/>
    <w:rsid w:val="00881DB1"/>
    <w:rsid w:val="008827A0"/>
    <w:rsid w:val="00882EF1"/>
    <w:rsid w:val="00883FBE"/>
    <w:rsid w:val="008849A5"/>
    <w:rsid w:val="00884CBF"/>
    <w:rsid w:val="00886505"/>
    <w:rsid w:val="00886F4D"/>
    <w:rsid w:val="00887805"/>
    <w:rsid w:val="00890333"/>
    <w:rsid w:val="008918F0"/>
    <w:rsid w:val="00891F5D"/>
    <w:rsid w:val="00892359"/>
    <w:rsid w:val="00892C51"/>
    <w:rsid w:val="00893006"/>
    <w:rsid w:val="00894BAA"/>
    <w:rsid w:val="00894FAF"/>
    <w:rsid w:val="00895072"/>
    <w:rsid w:val="00895252"/>
    <w:rsid w:val="00896391"/>
    <w:rsid w:val="008964C6"/>
    <w:rsid w:val="00896BAC"/>
    <w:rsid w:val="00897CCC"/>
    <w:rsid w:val="008A04B6"/>
    <w:rsid w:val="008A1035"/>
    <w:rsid w:val="008A1704"/>
    <w:rsid w:val="008A3393"/>
    <w:rsid w:val="008A45F5"/>
    <w:rsid w:val="008A5BD4"/>
    <w:rsid w:val="008A64C3"/>
    <w:rsid w:val="008A652C"/>
    <w:rsid w:val="008A7A76"/>
    <w:rsid w:val="008B2BBE"/>
    <w:rsid w:val="008B371B"/>
    <w:rsid w:val="008B4E1D"/>
    <w:rsid w:val="008B71E4"/>
    <w:rsid w:val="008B7392"/>
    <w:rsid w:val="008C3AC2"/>
    <w:rsid w:val="008C3CF9"/>
    <w:rsid w:val="008C3F07"/>
    <w:rsid w:val="008C415A"/>
    <w:rsid w:val="008C4191"/>
    <w:rsid w:val="008C4258"/>
    <w:rsid w:val="008C4B75"/>
    <w:rsid w:val="008C4EB8"/>
    <w:rsid w:val="008C5CC1"/>
    <w:rsid w:val="008C62AB"/>
    <w:rsid w:val="008C7E7F"/>
    <w:rsid w:val="008D2DD8"/>
    <w:rsid w:val="008D5246"/>
    <w:rsid w:val="008D6BD1"/>
    <w:rsid w:val="008D6DA8"/>
    <w:rsid w:val="008D79DA"/>
    <w:rsid w:val="008E2D1B"/>
    <w:rsid w:val="008E3DC7"/>
    <w:rsid w:val="008E4494"/>
    <w:rsid w:val="008E5A53"/>
    <w:rsid w:val="008E5B7B"/>
    <w:rsid w:val="008E5D02"/>
    <w:rsid w:val="008E61A0"/>
    <w:rsid w:val="008E62E5"/>
    <w:rsid w:val="008E6F4E"/>
    <w:rsid w:val="008F14CA"/>
    <w:rsid w:val="008F26D6"/>
    <w:rsid w:val="008F5D7F"/>
    <w:rsid w:val="008F5EF2"/>
    <w:rsid w:val="008F5FE6"/>
    <w:rsid w:val="00901666"/>
    <w:rsid w:val="00901B54"/>
    <w:rsid w:val="00902281"/>
    <w:rsid w:val="00902701"/>
    <w:rsid w:val="0090377A"/>
    <w:rsid w:val="00903A23"/>
    <w:rsid w:val="009052F6"/>
    <w:rsid w:val="00905BB4"/>
    <w:rsid w:val="00905DFA"/>
    <w:rsid w:val="00906B32"/>
    <w:rsid w:val="00907CDC"/>
    <w:rsid w:val="00912856"/>
    <w:rsid w:val="00913C04"/>
    <w:rsid w:val="00913FA8"/>
    <w:rsid w:val="00914EB2"/>
    <w:rsid w:val="00914FBC"/>
    <w:rsid w:val="00916063"/>
    <w:rsid w:val="00916895"/>
    <w:rsid w:val="00916D9F"/>
    <w:rsid w:val="00921087"/>
    <w:rsid w:val="009225AE"/>
    <w:rsid w:val="00922CFA"/>
    <w:rsid w:val="0092395F"/>
    <w:rsid w:val="00923E1B"/>
    <w:rsid w:val="00924105"/>
    <w:rsid w:val="00926029"/>
    <w:rsid w:val="009305D3"/>
    <w:rsid w:val="00930DF0"/>
    <w:rsid w:val="00931220"/>
    <w:rsid w:val="00933F8A"/>
    <w:rsid w:val="009343BA"/>
    <w:rsid w:val="00936CA9"/>
    <w:rsid w:val="0094021A"/>
    <w:rsid w:val="0094069F"/>
    <w:rsid w:val="009415AA"/>
    <w:rsid w:val="00941868"/>
    <w:rsid w:val="00941C98"/>
    <w:rsid w:val="00943385"/>
    <w:rsid w:val="009441E3"/>
    <w:rsid w:val="009443A6"/>
    <w:rsid w:val="009452BA"/>
    <w:rsid w:val="00950ADE"/>
    <w:rsid w:val="00951361"/>
    <w:rsid w:val="009515AD"/>
    <w:rsid w:val="0095189A"/>
    <w:rsid w:val="00951944"/>
    <w:rsid w:val="00951F34"/>
    <w:rsid w:val="00952D03"/>
    <w:rsid w:val="00953B0A"/>
    <w:rsid w:val="00956BB8"/>
    <w:rsid w:val="009606EF"/>
    <w:rsid w:val="00960A22"/>
    <w:rsid w:val="0096153A"/>
    <w:rsid w:val="00963A10"/>
    <w:rsid w:val="00963C98"/>
    <w:rsid w:val="00965728"/>
    <w:rsid w:val="0096664C"/>
    <w:rsid w:val="00967B00"/>
    <w:rsid w:val="00967F72"/>
    <w:rsid w:val="009701FB"/>
    <w:rsid w:val="009708C2"/>
    <w:rsid w:val="009708D9"/>
    <w:rsid w:val="00971C5B"/>
    <w:rsid w:val="00972495"/>
    <w:rsid w:val="009734F0"/>
    <w:rsid w:val="00973867"/>
    <w:rsid w:val="00973EA1"/>
    <w:rsid w:val="009748E0"/>
    <w:rsid w:val="0097622A"/>
    <w:rsid w:val="009763AD"/>
    <w:rsid w:val="0097688E"/>
    <w:rsid w:val="00976C42"/>
    <w:rsid w:val="00977022"/>
    <w:rsid w:val="009802C7"/>
    <w:rsid w:val="00980338"/>
    <w:rsid w:val="00980950"/>
    <w:rsid w:val="00982924"/>
    <w:rsid w:val="00982F5F"/>
    <w:rsid w:val="0098493A"/>
    <w:rsid w:val="009857D4"/>
    <w:rsid w:val="00986A9B"/>
    <w:rsid w:val="00986EF5"/>
    <w:rsid w:val="00987E2C"/>
    <w:rsid w:val="00987F2C"/>
    <w:rsid w:val="0099228B"/>
    <w:rsid w:val="0099452F"/>
    <w:rsid w:val="00994620"/>
    <w:rsid w:val="00997785"/>
    <w:rsid w:val="00997791"/>
    <w:rsid w:val="009A0E1A"/>
    <w:rsid w:val="009A1E87"/>
    <w:rsid w:val="009A2451"/>
    <w:rsid w:val="009A46FC"/>
    <w:rsid w:val="009A5628"/>
    <w:rsid w:val="009A62F6"/>
    <w:rsid w:val="009B2947"/>
    <w:rsid w:val="009B2D28"/>
    <w:rsid w:val="009B3D2D"/>
    <w:rsid w:val="009B3EB1"/>
    <w:rsid w:val="009B4C47"/>
    <w:rsid w:val="009B50C6"/>
    <w:rsid w:val="009B6A6A"/>
    <w:rsid w:val="009B79F0"/>
    <w:rsid w:val="009C0272"/>
    <w:rsid w:val="009C03E2"/>
    <w:rsid w:val="009C1977"/>
    <w:rsid w:val="009C22FF"/>
    <w:rsid w:val="009C26A7"/>
    <w:rsid w:val="009C5063"/>
    <w:rsid w:val="009C5D33"/>
    <w:rsid w:val="009C6048"/>
    <w:rsid w:val="009C680B"/>
    <w:rsid w:val="009C72D9"/>
    <w:rsid w:val="009D1898"/>
    <w:rsid w:val="009D1AA6"/>
    <w:rsid w:val="009D27A8"/>
    <w:rsid w:val="009D3DD3"/>
    <w:rsid w:val="009D3E3E"/>
    <w:rsid w:val="009D4CBD"/>
    <w:rsid w:val="009D4F42"/>
    <w:rsid w:val="009D686E"/>
    <w:rsid w:val="009D6FE2"/>
    <w:rsid w:val="009D7B28"/>
    <w:rsid w:val="009E10EC"/>
    <w:rsid w:val="009E149D"/>
    <w:rsid w:val="009E1AF2"/>
    <w:rsid w:val="009E2A35"/>
    <w:rsid w:val="009E385E"/>
    <w:rsid w:val="009E513A"/>
    <w:rsid w:val="009E5A4A"/>
    <w:rsid w:val="009E5D4A"/>
    <w:rsid w:val="009E60E1"/>
    <w:rsid w:val="009E6347"/>
    <w:rsid w:val="009F01B1"/>
    <w:rsid w:val="009F0BBB"/>
    <w:rsid w:val="009F0C1F"/>
    <w:rsid w:val="009F2920"/>
    <w:rsid w:val="009F29DD"/>
    <w:rsid w:val="009F2E39"/>
    <w:rsid w:val="009F33D7"/>
    <w:rsid w:val="009F33E1"/>
    <w:rsid w:val="009F3CF8"/>
    <w:rsid w:val="009F7489"/>
    <w:rsid w:val="009F7D45"/>
    <w:rsid w:val="00A00293"/>
    <w:rsid w:val="00A00A4F"/>
    <w:rsid w:val="00A00AED"/>
    <w:rsid w:val="00A0105A"/>
    <w:rsid w:val="00A01198"/>
    <w:rsid w:val="00A01409"/>
    <w:rsid w:val="00A01EA4"/>
    <w:rsid w:val="00A029B1"/>
    <w:rsid w:val="00A02F36"/>
    <w:rsid w:val="00A04870"/>
    <w:rsid w:val="00A05175"/>
    <w:rsid w:val="00A05246"/>
    <w:rsid w:val="00A06329"/>
    <w:rsid w:val="00A11857"/>
    <w:rsid w:val="00A12C62"/>
    <w:rsid w:val="00A131D5"/>
    <w:rsid w:val="00A13596"/>
    <w:rsid w:val="00A13BBF"/>
    <w:rsid w:val="00A149B8"/>
    <w:rsid w:val="00A152E4"/>
    <w:rsid w:val="00A15AD3"/>
    <w:rsid w:val="00A16E53"/>
    <w:rsid w:val="00A16FA9"/>
    <w:rsid w:val="00A178CE"/>
    <w:rsid w:val="00A205F7"/>
    <w:rsid w:val="00A20BCC"/>
    <w:rsid w:val="00A210CE"/>
    <w:rsid w:val="00A21C86"/>
    <w:rsid w:val="00A2303F"/>
    <w:rsid w:val="00A23D85"/>
    <w:rsid w:val="00A24407"/>
    <w:rsid w:val="00A25EB8"/>
    <w:rsid w:val="00A2602A"/>
    <w:rsid w:val="00A26333"/>
    <w:rsid w:val="00A27200"/>
    <w:rsid w:val="00A277B4"/>
    <w:rsid w:val="00A27E6A"/>
    <w:rsid w:val="00A30F01"/>
    <w:rsid w:val="00A30F8B"/>
    <w:rsid w:val="00A3128C"/>
    <w:rsid w:val="00A316A9"/>
    <w:rsid w:val="00A31E75"/>
    <w:rsid w:val="00A3278B"/>
    <w:rsid w:val="00A32A6B"/>
    <w:rsid w:val="00A32AD9"/>
    <w:rsid w:val="00A34794"/>
    <w:rsid w:val="00A36851"/>
    <w:rsid w:val="00A405D0"/>
    <w:rsid w:val="00A40CE9"/>
    <w:rsid w:val="00A40E58"/>
    <w:rsid w:val="00A41998"/>
    <w:rsid w:val="00A431BB"/>
    <w:rsid w:val="00A45426"/>
    <w:rsid w:val="00A46799"/>
    <w:rsid w:val="00A469A1"/>
    <w:rsid w:val="00A4739E"/>
    <w:rsid w:val="00A474A2"/>
    <w:rsid w:val="00A50EB4"/>
    <w:rsid w:val="00A518C7"/>
    <w:rsid w:val="00A51D30"/>
    <w:rsid w:val="00A5284A"/>
    <w:rsid w:val="00A52EFE"/>
    <w:rsid w:val="00A53678"/>
    <w:rsid w:val="00A5415E"/>
    <w:rsid w:val="00A54DE7"/>
    <w:rsid w:val="00A55398"/>
    <w:rsid w:val="00A57090"/>
    <w:rsid w:val="00A57800"/>
    <w:rsid w:val="00A6128F"/>
    <w:rsid w:val="00A621DF"/>
    <w:rsid w:val="00A629FF"/>
    <w:rsid w:val="00A63602"/>
    <w:rsid w:val="00A63AB8"/>
    <w:rsid w:val="00A65AF8"/>
    <w:rsid w:val="00A66946"/>
    <w:rsid w:val="00A676B4"/>
    <w:rsid w:val="00A67CB9"/>
    <w:rsid w:val="00A70D05"/>
    <w:rsid w:val="00A7137D"/>
    <w:rsid w:val="00A71EA3"/>
    <w:rsid w:val="00A7274E"/>
    <w:rsid w:val="00A73F69"/>
    <w:rsid w:val="00A7539A"/>
    <w:rsid w:val="00A768E1"/>
    <w:rsid w:val="00A8062D"/>
    <w:rsid w:val="00A80B30"/>
    <w:rsid w:val="00A81D70"/>
    <w:rsid w:val="00A8330C"/>
    <w:rsid w:val="00A8391A"/>
    <w:rsid w:val="00A850F7"/>
    <w:rsid w:val="00A85188"/>
    <w:rsid w:val="00A856A6"/>
    <w:rsid w:val="00A858D9"/>
    <w:rsid w:val="00A85B0E"/>
    <w:rsid w:val="00A8634C"/>
    <w:rsid w:val="00A86AA7"/>
    <w:rsid w:val="00A91479"/>
    <w:rsid w:val="00A91822"/>
    <w:rsid w:val="00A92026"/>
    <w:rsid w:val="00A9718C"/>
    <w:rsid w:val="00A973E7"/>
    <w:rsid w:val="00AA0582"/>
    <w:rsid w:val="00AA0D19"/>
    <w:rsid w:val="00AA0F0A"/>
    <w:rsid w:val="00AA11B8"/>
    <w:rsid w:val="00AA27A0"/>
    <w:rsid w:val="00AA2FEE"/>
    <w:rsid w:val="00AA4D80"/>
    <w:rsid w:val="00AA6625"/>
    <w:rsid w:val="00AA6693"/>
    <w:rsid w:val="00AA69A0"/>
    <w:rsid w:val="00AA73C9"/>
    <w:rsid w:val="00AB0307"/>
    <w:rsid w:val="00AB19F3"/>
    <w:rsid w:val="00AB1C6C"/>
    <w:rsid w:val="00AB2DD2"/>
    <w:rsid w:val="00AB32E5"/>
    <w:rsid w:val="00AB411B"/>
    <w:rsid w:val="00AB4909"/>
    <w:rsid w:val="00AB4B04"/>
    <w:rsid w:val="00AB50D9"/>
    <w:rsid w:val="00AB554E"/>
    <w:rsid w:val="00AB7AC4"/>
    <w:rsid w:val="00AC02A9"/>
    <w:rsid w:val="00AC100D"/>
    <w:rsid w:val="00AC1C21"/>
    <w:rsid w:val="00AC2461"/>
    <w:rsid w:val="00AC3E09"/>
    <w:rsid w:val="00AC4659"/>
    <w:rsid w:val="00AC65D5"/>
    <w:rsid w:val="00AC6C39"/>
    <w:rsid w:val="00AC6D45"/>
    <w:rsid w:val="00AC73CB"/>
    <w:rsid w:val="00AD07EF"/>
    <w:rsid w:val="00AD1596"/>
    <w:rsid w:val="00AD191D"/>
    <w:rsid w:val="00AD2AE0"/>
    <w:rsid w:val="00AD32BE"/>
    <w:rsid w:val="00AD43CE"/>
    <w:rsid w:val="00AD7B95"/>
    <w:rsid w:val="00AE30D1"/>
    <w:rsid w:val="00AE35D1"/>
    <w:rsid w:val="00AE59AA"/>
    <w:rsid w:val="00AF0AC4"/>
    <w:rsid w:val="00AF1791"/>
    <w:rsid w:val="00AF19B9"/>
    <w:rsid w:val="00AF2032"/>
    <w:rsid w:val="00AF316E"/>
    <w:rsid w:val="00AF4E9C"/>
    <w:rsid w:val="00AF5B91"/>
    <w:rsid w:val="00AF65FF"/>
    <w:rsid w:val="00AF6B6C"/>
    <w:rsid w:val="00AF6F6B"/>
    <w:rsid w:val="00AF7F4A"/>
    <w:rsid w:val="00B01A45"/>
    <w:rsid w:val="00B02EA3"/>
    <w:rsid w:val="00B04405"/>
    <w:rsid w:val="00B0733E"/>
    <w:rsid w:val="00B0789F"/>
    <w:rsid w:val="00B103BC"/>
    <w:rsid w:val="00B10585"/>
    <w:rsid w:val="00B10D34"/>
    <w:rsid w:val="00B110B8"/>
    <w:rsid w:val="00B11E5D"/>
    <w:rsid w:val="00B13A46"/>
    <w:rsid w:val="00B145F7"/>
    <w:rsid w:val="00B15F43"/>
    <w:rsid w:val="00B20D25"/>
    <w:rsid w:val="00B217A2"/>
    <w:rsid w:val="00B234E8"/>
    <w:rsid w:val="00B23C2B"/>
    <w:rsid w:val="00B2451D"/>
    <w:rsid w:val="00B24D80"/>
    <w:rsid w:val="00B2536C"/>
    <w:rsid w:val="00B27C41"/>
    <w:rsid w:val="00B30ACC"/>
    <w:rsid w:val="00B3144C"/>
    <w:rsid w:val="00B33B6B"/>
    <w:rsid w:val="00B34593"/>
    <w:rsid w:val="00B3492F"/>
    <w:rsid w:val="00B35332"/>
    <w:rsid w:val="00B35A23"/>
    <w:rsid w:val="00B361D5"/>
    <w:rsid w:val="00B372AA"/>
    <w:rsid w:val="00B4170A"/>
    <w:rsid w:val="00B42417"/>
    <w:rsid w:val="00B4321F"/>
    <w:rsid w:val="00B43D6A"/>
    <w:rsid w:val="00B44AB9"/>
    <w:rsid w:val="00B456B8"/>
    <w:rsid w:val="00B50F47"/>
    <w:rsid w:val="00B51EC4"/>
    <w:rsid w:val="00B525DB"/>
    <w:rsid w:val="00B53920"/>
    <w:rsid w:val="00B54123"/>
    <w:rsid w:val="00B54A07"/>
    <w:rsid w:val="00B5645A"/>
    <w:rsid w:val="00B62D1B"/>
    <w:rsid w:val="00B6301F"/>
    <w:rsid w:val="00B65AA8"/>
    <w:rsid w:val="00B65FBD"/>
    <w:rsid w:val="00B6616B"/>
    <w:rsid w:val="00B71349"/>
    <w:rsid w:val="00B720B2"/>
    <w:rsid w:val="00B72358"/>
    <w:rsid w:val="00B72ACB"/>
    <w:rsid w:val="00B74802"/>
    <w:rsid w:val="00B75EA5"/>
    <w:rsid w:val="00B76B8D"/>
    <w:rsid w:val="00B77A39"/>
    <w:rsid w:val="00B8081E"/>
    <w:rsid w:val="00B80CC9"/>
    <w:rsid w:val="00B81CA1"/>
    <w:rsid w:val="00B81D39"/>
    <w:rsid w:val="00B82F5C"/>
    <w:rsid w:val="00B83D19"/>
    <w:rsid w:val="00B841A1"/>
    <w:rsid w:val="00B84AAF"/>
    <w:rsid w:val="00B857AE"/>
    <w:rsid w:val="00B868FC"/>
    <w:rsid w:val="00B87B97"/>
    <w:rsid w:val="00B900FF"/>
    <w:rsid w:val="00B903BD"/>
    <w:rsid w:val="00B90E8D"/>
    <w:rsid w:val="00B91B68"/>
    <w:rsid w:val="00B91DAA"/>
    <w:rsid w:val="00B927F1"/>
    <w:rsid w:val="00B9304C"/>
    <w:rsid w:val="00B938A0"/>
    <w:rsid w:val="00BA0F5A"/>
    <w:rsid w:val="00BA1AA0"/>
    <w:rsid w:val="00BA2650"/>
    <w:rsid w:val="00BA2B15"/>
    <w:rsid w:val="00BA3B56"/>
    <w:rsid w:val="00BA41DD"/>
    <w:rsid w:val="00BA5EC7"/>
    <w:rsid w:val="00BA740C"/>
    <w:rsid w:val="00BA7CF4"/>
    <w:rsid w:val="00BB0C0F"/>
    <w:rsid w:val="00BB4177"/>
    <w:rsid w:val="00BB504E"/>
    <w:rsid w:val="00BB5393"/>
    <w:rsid w:val="00BB5657"/>
    <w:rsid w:val="00BB64CA"/>
    <w:rsid w:val="00BB7117"/>
    <w:rsid w:val="00BB72AD"/>
    <w:rsid w:val="00BB75AC"/>
    <w:rsid w:val="00BC1D36"/>
    <w:rsid w:val="00BC3BCE"/>
    <w:rsid w:val="00BC4D49"/>
    <w:rsid w:val="00BC601C"/>
    <w:rsid w:val="00BC6716"/>
    <w:rsid w:val="00BC6B10"/>
    <w:rsid w:val="00BC7111"/>
    <w:rsid w:val="00BC7314"/>
    <w:rsid w:val="00BC791A"/>
    <w:rsid w:val="00BD01BE"/>
    <w:rsid w:val="00BD238A"/>
    <w:rsid w:val="00BD3E74"/>
    <w:rsid w:val="00BD5B2C"/>
    <w:rsid w:val="00BD6793"/>
    <w:rsid w:val="00BD7044"/>
    <w:rsid w:val="00BE19CE"/>
    <w:rsid w:val="00BE3577"/>
    <w:rsid w:val="00BE4222"/>
    <w:rsid w:val="00BE4268"/>
    <w:rsid w:val="00BE4874"/>
    <w:rsid w:val="00BE4FE6"/>
    <w:rsid w:val="00BE55C4"/>
    <w:rsid w:val="00BE58E7"/>
    <w:rsid w:val="00BE712D"/>
    <w:rsid w:val="00BE72BE"/>
    <w:rsid w:val="00BE73F9"/>
    <w:rsid w:val="00BE7A45"/>
    <w:rsid w:val="00BF0FBA"/>
    <w:rsid w:val="00BF10E4"/>
    <w:rsid w:val="00BF19A3"/>
    <w:rsid w:val="00BF1D73"/>
    <w:rsid w:val="00BF33B4"/>
    <w:rsid w:val="00BF352D"/>
    <w:rsid w:val="00BF7227"/>
    <w:rsid w:val="00BF7715"/>
    <w:rsid w:val="00C0049F"/>
    <w:rsid w:val="00C00A04"/>
    <w:rsid w:val="00C010DF"/>
    <w:rsid w:val="00C019C3"/>
    <w:rsid w:val="00C021A9"/>
    <w:rsid w:val="00C02BAF"/>
    <w:rsid w:val="00C0405C"/>
    <w:rsid w:val="00C0782E"/>
    <w:rsid w:val="00C105EF"/>
    <w:rsid w:val="00C10C6D"/>
    <w:rsid w:val="00C10F2B"/>
    <w:rsid w:val="00C1113B"/>
    <w:rsid w:val="00C11924"/>
    <w:rsid w:val="00C1206E"/>
    <w:rsid w:val="00C1684A"/>
    <w:rsid w:val="00C17201"/>
    <w:rsid w:val="00C174E8"/>
    <w:rsid w:val="00C17750"/>
    <w:rsid w:val="00C227E1"/>
    <w:rsid w:val="00C23998"/>
    <w:rsid w:val="00C2556D"/>
    <w:rsid w:val="00C30FFB"/>
    <w:rsid w:val="00C3211C"/>
    <w:rsid w:val="00C325E3"/>
    <w:rsid w:val="00C3372F"/>
    <w:rsid w:val="00C33AFA"/>
    <w:rsid w:val="00C33B57"/>
    <w:rsid w:val="00C34058"/>
    <w:rsid w:val="00C35D6D"/>
    <w:rsid w:val="00C36267"/>
    <w:rsid w:val="00C36734"/>
    <w:rsid w:val="00C37119"/>
    <w:rsid w:val="00C373A5"/>
    <w:rsid w:val="00C4096F"/>
    <w:rsid w:val="00C411DF"/>
    <w:rsid w:val="00C42026"/>
    <w:rsid w:val="00C429BB"/>
    <w:rsid w:val="00C433A5"/>
    <w:rsid w:val="00C43738"/>
    <w:rsid w:val="00C4408B"/>
    <w:rsid w:val="00C44407"/>
    <w:rsid w:val="00C44A27"/>
    <w:rsid w:val="00C45470"/>
    <w:rsid w:val="00C51802"/>
    <w:rsid w:val="00C525DF"/>
    <w:rsid w:val="00C541A4"/>
    <w:rsid w:val="00C55123"/>
    <w:rsid w:val="00C5613D"/>
    <w:rsid w:val="00C576C1"/>
    <w:rsid w:val="00C57B70"/>
    <w:rsid w:val="00C6218E"/>
    <w:rsid w:val="00C644FA"/>
    <w:rsid w:val="00C64C59"/>
    <w:rsid w:val="00C65B4F"/>
    <w:rsid w:val="00C67877"/>
    <w:rsid w:val="00C70019"/>
    <w:rsid w:val="00C700BD"/>
    <w:rsid w:val="00C70534"/>
    <w:rsid w:val="00C7062B"/>
    <w:rsid w:val="00C714E9"/>
    <w:rsid w:val="00C716E2"/>
    <w:rsid w:val="00C721F9"/>
    <w:rsid w:val="00C728AD"/>
    <w:rsid w:val="00C72E80"/>
    <w:rsid w:val="00C75D2E"/>
    <w:rsid w:val="00C7613C"/>
    <w:rsid w:val="00C768E1"/>
    <w:rsid w:val="00C805D0"/>
    <w:rsid w:val="00C82101"/>
    <w:rsid w:val="00C827DE"/>
    <w:rsid w:val="00C84F04"/>
    <w:rsid w:val="00C85E13"/>
    <w:rsid w:val="00C87144"/>
    <w:rsid w:val="00C900D7"/>
    <w:rsid w:val="00C903A8"/>
    <w:rsid w:val="00C904BA"/>
    <w:rsid w:val="00C938D6"/>
    <w:rsid w:val="00C94A18"/>
    <w:rsid w:val="00C961F4"/>
    <w:rsid w:val="00C966F8"/>
    <w:rsid w:val="00C96B7C"/>
    <w:rsid w:val="00CA02E1"/>
    <w:rsid w:val="00CA17B6"/>
    <w:rsid w:val="00CA38F9"/>
    <w:rsid w:val="00CA5BC7"/>
    <w:rsid w:val="00CB0047"/>
    <w:rsid w:val="00CB05B0"/>
    <w:rsid w:val="00CB1ED6"/>
    <w:rsid w:val="00CB230A"/>
    <w:rsid w:val="00CB3601"/>
    <w:rsid w:val="00CB49C4"/>
    <w:rsid w:val="00CB7639"/>
    <w:rsid w:val="00CB7E66"/>
    <w:rsid w:val="00CC0012"/>
    <w:rsid w:val="00CC014D"/>
    <w:rsid w:val="00CC03D1"/>
    <w:rsid w:val="00CC0AB4"/>
    <w:rsid w:val="00CC245C"/>
    <w:rsid w:val="00CC2CE2"/>
    <w:rsid w:val="00CC38FF"/>
    <w:rsid w:val="00CC4EA0"/>
    <w:rsid w:val="00CC50F0"/>
    <w:rsid w:val="00CC525A"/>
    <w:rsid w:val="00CC53E3"/>
    <w:rsid w:val="00CC5864"/>
    <w:rsid w:val="00CD07C8"/>
    <w:rsid w:val="00CD0C65"/>
    <w:rsid w:val="00CD1567"/>
    <w:rsid w:val="00CD1992"/>
    <w:rsid w:val="00CD39E0"/>
    <w:rsid w:val="00CD3BDD"/>
    <w:rsid w:val="00CD3FF0"/>
    <w:rsid w:val="00CD4D43"/>
    <w:rsid w:val="00CD55E9"/>
    <w:rsid w:val="00CD5CF8"/>
    <w:rsid w:val="00CD5F2B"/>
    <w:rsid w:val="00CD72FB"/>
    <w:rsid w:val="00CE09EE"/>
    <w:rsid w:val="00CE19C2"/>
    <w:rsid w:val="00CE2C56"/>
    <w:rsid w:val="00CE30AA"/>
    <w:rsid w:val="00CE3232"/>
    <w:rsid w:val="00CE3EAE"/>
    <w:rsid w:val="00CE5440"/>
    <w:rsid w:val="00CE710A"/>
    <w:rsid w:val="00CE76B3"/>
    <w:rsid w:val="00CF0319"/>
    <w:rsid w:val="00CF23A7"/>
    <w:rsid w:val="00CF2DEE"/>
    <w:rsid w:val="00CF3051"/>
    <w:rsid w:val="00CF34BF"/>
    <w:rsid w:val="00CF3A19"/>
    <w:rsid w:val="00CF580D"/>
    <w:rsid w:val="00CF5A7C"/>
    <w:rsid w:val="00CF7DF8"/>
    <w:rsid w:val="00D024E0"/>
    <w:rsid w:val="00D0579F"/>
    <w:rsid w:val="00D05D98"/>
    <w:rsid w:val="00D063B3"/>
    <w:rsid w:val="00D06CDF"/>
    <w:rsid w:val="00D07B22"/>
    <w:rsid w:val="00D10217"/>
    <w:rsid w:val="00D1049C"/>
    <w:rsid w:val="00D115C7"/>
    <w:rsid w:val="00D11D32"/>
    <w:rsid w:val="00D125D7"/>
    <w:rsid w:val="00D15158"/>
    <w:rsid w:val="00D16B29"/>
    <w:rsid w:val="00D17F8D"/>
    <w:rsid w:val="00D21129"/>
    <w:rsid w:val="00D21202"/>
    <w:rsid w:val="00D2130D"/>
    <w:rsid w:val="00D21FEE"/>
    <w:rsid w:val="00D22165"/>
    <w:rsid w:val="00D2337C"/>
    <w:rsid w:val="00D340D6"/>
    <w:rsid w:val="00D34DAD"/>
    <w:rsid w:val="00D356F7"/>
    <w:rsid w:val="00D35CD8"/>
    <w:rsid w:val="00D37813"/>
    <w:rsid w:val="00D42C54"/>
    <w:rsid w:val="00D43339"/>
    <w:rsid w:val="00D44334"/>
    <w:rsid w:val="00D445D7"/>
    <w:rsid w:val="00D46465"/>
    <w:rsid w:val="00D50712"/>
    <w:rsid w:val="00D51090"/>
    <w:rsid w:val="00D52322"/>
    <w:rsid w:val="00D53F9E"/>
    <w:rsid w:val="00D5432C"/>
    <w:rsid w:val="00D54C88"/>
    <w:rsid w:val="00D56886"/>
    <w:rsid w:val="00D60A28"/>
    <w:rsid w:val="00D60F0D"/>
    <w:rsid w:val="00D61033"/>
    <w:rsid w:val="00D634ED"/>
    <w:rsid w:val="00D637A4"/>
    <w:rsid w:val="00D63DA2"/>
    <w:rsid w:val="00D6690E"/>
    <w:rsid w:val="00D669E0"/>
    <w:rsid w:val="00D7028E"/>
    <w:rsid w:val="00D70AC9"/>
    <w:rsid w:val="00D71435"/>
    <w:rsid w:val="00D72556"/>
    <w:rsid w:val="00D72E9C"/>
    <w:rsid w:val="00D72FD5"/>
    <w:rsid w:val="00D76205"/>
    <w:rsid w:val="00D778CD"/>
    <w:rsid w:val="00D81DE1"/>
    <w:rsid w:val="00D82673"/>
    <w:rsid w:val="00D83603"/>
    <w:rsid w:val="00D84A9E"/>
    <w:rsid w:val="00D84BE6"/>
    <w:rsid w:val="00D84EE4"/>
    <w:rsid w:val="00D86868"/>
    <w:rsid w:val="00D86C1A"/>
    <w:rsid w:val="00D86D02"/>
    <w:rsid w:val="00D8790F"/>
    <w:rsid w:val="00D90914"/>
    <w:rsid w:val="00D922C5"/>
    <w:rsid w:val="00D96D93"/>
    <w:rsid w:val="00DA0381"/>
    <w:rsid w:val="00DA057F"/>
    <w:rsid w:val="00DA0861"/>
    <w:rsid w:val="00DA164D"/>
    <w:rsid w:val="00DA3B89"/>
    <w:rsid w:val="00DA3CA7"/>
    <w:rsid w:val="00DA4262"/>
    <w:rsid w:val="00DA4A64"/>
    <w:rsid w:val="00DA60A5"/>
    <w:rsid w:val="00DA62CE"/>
    <w:rsid w:val="00DB00FE"/>
    <w:rsid w:val="00DB0243"/>
    <w:rsid w:val="00DB0800"/>
    <w:rsid w:val="00DB4583"/>
    <w:rsid w:val="00DB59FF"/>
    <w:rsid w:val="00DB6578"/>
    <w:rsid w:val="00DB65DB"/>
    <w:rsid w:val="00DB7EE1"/>
    <w:rsid w:val="00DC02A8"/>
    <w:rsid w:val="00DC0465"/>
    <w:rsid w:val="00DC0E1D"/>
    <w:rsid w:val="00DC0E67"/>
    <w:rsid w:val="00DC1E76"/>
    <w:rsid w:val="00DC2CED"/>
    <w:rsid w:val="00DC3A03"/>
    <w:rsid w:val="00DC43AC"/>
    <w:rsid w:val="00DC46B8"/>
    <w:rsid w:val="00DC75F7"/>
    <w:rsid w:val="00DD0773"/>
    <w:rsid w:val="00DD0900"/>
    <w:rsid w:val="00DD1210"/>
    <w:rsid w:val="00DD1272"/>
    <w:rsid w:val="00DD289E"/>
    <w:rsid w:val="00DD2BCD"/>
    <w:rsid w:val="00DD2BCE"/>
    <w:rsid w:val="00DD2F1B"/>
    <w:rsid w:val="00DD31C6"/>
    <w:rsid w:val="00DD3482"/>
    <w:rsid w:val="00DD353A"/>
    <w:rsid w:val="00DD7B43"/>
    <w:rsid w:val="00DE189D"/>
    <w:rsid w:val="00DE29C3"/>
    <w:rsid w:val="00DE62C4"/>
    <w:rsid w:val="00DE6FC3"/>
    <w:rsid w:val="00DE78E1"/>
    <w:rsid w:val="00DE7FB3"/>
    <w:rsid w:val="00DF0C95"/>
    <w:rsid w:val="00DF1153"/>
    <w:rsid w:val="00DF1191"/>
    <w:rsid w:val="00DF26C7"/>
    <w:rsid w:val="00DF39F8"/>
    <w:rsid w:val="00DF3BCD"/>
    <w:rsid w:val="00DF4204"/>
    <w:rsid w:val="00DF4A6E"/>
    <w:rsid w:val="00DF789C"/>
    <w:rsid w:val="00E00097"/>
    <w:rsid w:val="00E003A3"/>
    <w:rsid w:val="00E00C6B"/>
    <w:rsid w:val="00E03AF8"/>
    <w:rsid w:val="00E044DB"/>
    <w:rsid w:val="00E04FDF"/>
    <w:rsid w:val="00E0512C"/>
    <w:rsid w:val="00E05686"/>
    <w:rsid w:val="00E058BE"/>
    <w:rsid w:val="00E0596C"/>
    <w:rsid w:val="00E06946"/>
    <w:rsid w:val="00E1030A"/>
    <w:rsid w:val="00E10775"/>
    <w:rsid w:val="00E117F1"/>
    <w:rsid w:val="00E12025"/>
    <w:rsid w:val="00E13D20"/>
    <w:rsid w:val="00E142CE"/>
    <w:rsid w:val="00E16958"/>
    <w:rsid w:val="00E20525"/>
    <w:rsid w:val="00E20D91"/>
    <w:rsid w:val="00E22105"/>
    <w:rsid w:val="00E22986"/>
    <w:rsid w:val="00E22A16"/>
    <w:rsid w:val="00E23594"/>
    <w:rsid w:val="00E257E2"/>
    <w:rsid w:val="00E265CE"/>
    <w:rsid w:val="00E27087"/>
    <w:rsid w:val="00E278D9"/>
    <w:rsid w:val="00E27F3B"/>
    <w:rsid w:val="00E307D7"/>
    <w:rsid w:val="00E30F38"/>
    <w:rsid w:val="00E32C05"/>
    <w:rsid w:val="00E32F22"/>
    <w:rsid w:val="00E33E8A"/>
    <w:rsid w:val="00E34B5A"/>
    <w:rsid w:val="00E35509"/>
    <w:rsid w:val="00E371BF"/>
    <w:rsid w:val="00E37975"/>
    <w:rsid w:val="00E403D3"/>
    <w:rsid w:val="00E4150B"/>
    <w:rsid w:val="00E41B3F"/>
    <w:rsid w:val="00E41F13"/>
    <w:rsid w:val="00E42B28"/>
    <w:rsid w:val="00E44469"/>
    <w:rsid w:val="00E45930"/>
    <w:rsid w:val="00E45B16"/>
    <w:rsid w:val="00E46CA2"/>
    <w:rsid w:val="00E47F65"/>
    <w:rsid w:val="00E50D83"/>
    <w:rsid w:val="00E514A0"/>
    <w:rsid w:val="00E53278"/>
    <w:rsid w:val="00E533FB"/>
    <w:rsid w:val="00E53A58"/>
    <w:rsid w:val="00E54E72"/>
    <w:rsid w:val="00E557BF"/>
    <w:rsid w:val="00E56E6B"/>
    <w:rsid w:val="00E6041F"/>
    <w:rsid w:val="00E61B22"/>
    <w:rsid w:val="00E640B4"/>
    <w:rsid w:val="00E64FC5"/>
    <w:rsid w:val="00E65676"/>
    <w:rsid w:val="00E659D5"/>
    <w:rsid w:val="00E65D1F"/>
    <w:rsid w:val="00E66590"/>
    <w:rsid w:val="00E66A6F"/>
    <w:rsid w:val="00E66D69"/>
    <w:rsid w:val="00E66EB2"/>
    <w:rsid w:val="00E671B8"/>
    <w:rsid w:val="00E70A94"/>
    <w:rsid w:val="00E70D69"/>
    <w:rsid w:val="00E735DC"/>
    <w:rsid w:val="00E7377F"/>
    <w:rsid w:val="00E7401E"/>
    <w:rsid w:val="00E747A7"/>
    <w:rsid w:val="00E7561F"/>
    <w:rsid w:val="00E759FB"/>
    <w:rsid w:val="00E763C1"/>
    <w:rsid w:val="00E775B2"/>
    <w:rsid w:val="00E81417"/>
    <w:rsid w:val="00E815CB"/>
    <w:rsid w:val="00E82EFE"/>
    <w:rsid w:val="00E861B9"/>
    <w:rsid w:val="00E87F7E"/>
    <w:rsid w:val="00E91683"/>
    <w:rsid w:val="00E91FBD"/>
    <w:rsid w:val="00E92B13"/>
    <w:rsid w:val="00E9646B"/>
    <w:rsid w:val="00E977C2"/>
    <w:rsid w:val="00E97DA8"/>
    <w:rsid w:val="00EA07CB"/>
    <w:rsid w:val="00EA1EEF"/>
    <w:rsid w:val="00EA41EB"/>
    <w:rsid w:val="00EA5C8A"/>
    <w:rsid w:val="00EA6B42"/>
    <w:rsid w:val="00EA6B87"/>
    <w:rsid w:val="00EA6DC8"/>
    <w:rsid w:val="00EA7970"/>
    <w:rsid w:val="00EA7F57"/>
    <w:rsid w:val="00EB3A2B"/>
    <w:rsid w:val="00EB410C"/>
    <w:rsid w:val="00EB4CF3"/>
    <w:rsid w:val="00EB5088"/>
    <w:rsid w:val="00EB53A6"/>
    <w:rsid w:val="00EB6E76"/>
    <w:rsid w:val="00EB72D8"/>
    <w:rsid w:val="00EB7545"/>
    <w:rsid w:val="00EC0942"/>
    <w:rsid w:val="00EC19A9"/>
    <w:rsid w:val="00EC3198"/>
    <w:rsid w:val="00EC3FD8"/>
    <w:rsid w:val="00EC411C"/>
    <w:rsid w:val="00EC41D8"/>
    <w:rsid w:val="00EC5DEC"/>
    <w:rsid w:val="00EC63C1"/>
    <w:rsid w:val="00EC6FD2"/>
    <w:rsid w:val="00EC78F2"/>
    <w:rsid w:val="00ED0405"/>
    <w:rsid w:val="00ED1968"/>
    <w:rsid w:val="00ED1CA7"/>
    <w:rsid w:val="00ED252D"/>
    <w:rsid w:val="00ED2EF4"/>
    <w:rsid w:val="00ED396E"/>
    <w:rsid w:val="00ED5638"/>
    <w:rsid w:val="00ED60C8"/>
    <w:rsid w:val="00ED61DE"/>
    <w:rsid w:val="00ED7538"/>
    <w:rsid w:val="00ED7AC8"/>
    <w:rsid w:val="00EE01B8"/>
    <w:rsid w:val="00EE03D5"/>
    <w:rsid w:val="00EE08DD"/>
    <w:rsid w:val="00EE1440"/>
    <w:rsid w:val="00EE151C"/>
    <w:rsid w:val="00EE2F0D"/>
    <w:rsid w:val="00EE3E6C"/>
    <w:rsid w:val="00EE6C0C"/>
    <w:rsid w:val="00EF1988"/>
    <w:rsid w:val="00EF2182"/>
    <w:rsid w:val="00EF3923"/>
    <w:rsid w:val="00EF3C13"/>
    <w:rsid w:val="00EF49AC"/>
    <w:rsid w:val="00EF4B80"/>
    <w:rsid w:val="00EF5730"/>
    <w:rsid w:val="00EF5CE1"/>
    <w:rsid w:val="00EF6736"/>
    <w:rsid w:val="00EF6743"/>
    <w:rsid w:val="00EF6A29"/>
    <w:rsid w:val="00F002BA"/>
    <w:rsid w:val="00F02B0C"/>
    <w:rsid w:val="00F02D12"/>
    <w:rsid w:val="00F03184"/>
    <w:rsid w:val="00F058F3"/>
    <w:rsid w:val="00F06704"/>
    <w:rsid w:val="00F06D0B"/>
    <w:rsid w:val="00F06FF1"/>
    <w:rsid w:val="00F1021F"/>
    <w:rsid w:val="00F132CB"/>
    <w:rsid w:val="00F1575F"/>
    <w:rsid w:val="00F16CB3"/>
    <w:rsid w:val="00F16FDB"/>
    <w:rsid w:val="00F20CCE"/>
    <w:rsid w:val="00F23A19"/>
    <w:rsid w:val="00F25B11"/>
    <w:rsid w:val="00F25CCE"/>
    <w:rsid w:val="00F312BA"/>
    <w:rsid w:val="00F3142F"/>
    <w:rsid w:val="00F31C79"/>
    <w:rsid w:val="00F374FB"/>
    <w:rsid w:val="00F41DDD"/>
    <w:rsid w:val="00F41EF9"/>
    <w:rsid w:val="00F4458D"/>
    <w:rsid w:val="00F466B3"/>
    <w:rsid w:val="00F500E1"/>
    <w:rsid w:val="00F50585"/>
    <w:rsid w:val="00F51FE3"/>
    <w:rsid w:val="00F55762"/>
    <w:rsid w:val="00F5651C"/>
    <w:rsid w:val="00F56722"/>
    <w:rsid w:val="00F56A27"/>
    <w:rsid w:val="00F56FA7"/>
    <w:rsid w:val="00F57C4E"/>
    <w:rsid w:val="00F60860"/>
    <w:rsid w:val="00F61758"/>
    <w:rsid w:val="00F61B06"/>
    <w:rsid w:val="00F61DD3"/>
    <w:rsid w:val="00F66498"/>
    <w:rsid w:val="00F6662B"/>
    <w:rsid w:val="00F666F6"/>
    <w:rsid w:val="00F6761E"/>
    <w:rsid w:val="00F67FCF"/>
    <w:rsid w:val="00F707DB"/>
    <w:rsid w:val="00F71B22"/>
    <w:rsid w:val="00F722E7"/>
    <w:rsid w:val="00F723AB"/>
    <w:rsid w:val="00F72BF4"/>
    <w:rsid w:val="00F730B7"/>
    <w:rsid w:val="00F73E5E"/>
    <w:rsid w:val="00F74007"/>
    <w:rsid w:val="00F74562"/>
    <w:rsid w:val="00F748D0"/>
    <w:rsid w:val="00F75AF6"/>
    <w:rsid w:val="00F75AFE"/>
    <w:rsid w:val="00F76486"/>
    <w:rsid w:val="00F76C90"/>
    <w:rsid w:val="00F76E9A"/>
    <w:rsid w:val="00F806A9"/>
    <w:rsid w:val="00F80C73"/>
    <w:rsid w:val="00F816AB"/>
    <w:rsid w:val="00F81EEF"/>
    <w:rsid w:val="00F82DCD"/>
    <w:rsid w:val="00F84337"/>
    <w:rsid w:val="00F84B55"/>
    <w:rsid w:val="00F8548F"/>
    <w:rsid w:val="00F863F0"/>
    <w:rsid w:val="00F872BD"/>
    <w:rsid w:val="00F914C9"/>
    <w:rsid w:val="00F91E8E"/>
    <w:rsid w:val="00F940D8"/>
    <w:rsid w:val="00F941D4"/>
    <w:rsid w:val="00F947E4"/>
    <w:rsid w:val="00F953C3"/>
    <w:rsid w:val="00F95463"/>
    <w:rsid w:val="00F95F66"/>
    <w:rsid w:val="00F962DB"/>
    <w:rsid w:val="00FA03D5"/>
    <w:rsid w:val="00FA0432"/>
    <w:rsid w:val="00FA292F"/>
    <w:rsid w:val="00FA3883"/>
    <w:rsid w:val="00FA67D3"/>
    <w:rsid w:val="00FA6AD7"/>
    <w:rsid w:val="00FA6DA7"/>
    <w:rsid w:val="00FB0266"/>
    <w:rsid w:val="00FB05BF"/>
    <w:rsid w:val="00FB16E4"/>
    <w:rsid w:val="00FB18A3"/>
    <w:rsid w:val="00FB3556"/>
    <w:rsid w:val="00FB38F4"/>
    <w:rsid w:val="00FB3E0A"/>
    <w:rsid w:val="00FB5E02"/>
    <w:rsid w:val="00FB799F"/>
    <w:rsid w:val="00FB7B19"/>
    <w:rsid w:val="00FC0FF2"/>
    <w:rsid w:val="00FC19DF"/>
    <w:rsid w:val="00FC24F0"/>
    <w:rsid w:val="00FC2BAA"/>
    <w:rsid w:val="00FC36FC"/>
    <w:rsid w:val="00FC4ECA"/>
    <w:rsid w:val="00FC7600"/>
    <w:rsid w:val="00FC78B2"/>
    <w:rsid w:val="00FD1A6D"/>
    <w:rsid w:val="00FD1E19"/>
    <w:rsid w:val="00FD2510"/>
    <w:rsid w:val="00FD2FBD"/>
    <w:rsid w:val="00FD3DAD"/>
    <w:rsid w:val="00FD4833"/>
    <w:rsid w:val="00FD4E1F"/>
    <w:rsid w:val="00FD6718"/>
    <w:rsid w:val="00FD68CA"/>
    <w:rsid w:val="00FD6EB2"/>
    <w:rsid w:val="00FD702C"/>
    <w:rsid w:val="00FE0510"/>
    <w:rsid w:val="00FE148A"/>
    <w:rsid w:val="00FE3550"/>
    <w:rsid w:val="00FE5F00"/>
    <w:rsid w:val="00FE5FAA"/>
    <w:rsid w:val="00FE7CBC"/>
    <w:rsid w:val="00FF3FD9"/>
    <w:rsid w:val="00FF4115"/>
    <w:rsid w:val="00FF477C"/>
    <w:rsid w:val="00FF4BB5"/>
    <w:rsid w:val="00FF5BED"/>
    <w:rsid w:val="00FF5FDD"/>
    <w:rsid w:val="00FF6089"/>
    <w:rsid w:val="00FF64AF"/>
    <w:rsid w:val="00FF7E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36f" stroke="f">
      <v:fill color="#36f"/>
      <v:stroke on="f"/>
      <v:shadow on="t" color="#5f5f5f"/>
      <v:textbox inset="2.48919mm,2mm,2.48919mm,1.2446mm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/>
    <w:lsdException w:name="heading 6" w:semiHidden="0" w:uiPriority="0" w:unhideWhenUsed="0" w:qFormat="1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caption" w:semiHidden="0" w:uiPriority="0" w:unhideWhenUsed="0" w:qFormat="1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First Indent 2" w:uiPriority="0"/>
    <w:lsdException w:name="Body Text 2" w:uiPriority="0"/>
    <w:lsdException w:name="Strong" w:semiHidden="0" w:uiPriority="0" w:unhideWhenUsed="0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6">
    <w:name w:val="Normal"/>
    <w:qFormat/>
    <w:rsid w:val="004516E3"/>
    <w:pPr>
      <w:adjustRightInd w:val="0"/>
      <w:spacing w:line="280" w:lineRule="atLeast"/>
      <w:jc w:val="both"/>
      <w:textAlignment w:val="baseline"/>
    </w:pPr>
    <w:rPr>
      <w:rFonts w:eastAsia="맑은 고딕"/>
    </w:rPr>
  </w:style>
  <w:style w:type="paragraph" w:styleId="1">
    <w:name w:val="heading 1"/>
    <w:aliases w:val="제목1"/>
    <w:basedOn w:val="a6"/>
    <w:next w:val="-4"/>
    <w:qFormat/>
    <w:rsid w:val="00560440"/>
    <w:pPr>
      <w:keepNext/>
      <w:widowControl w:val="0"/>
      <w:numPr>
        <w:numId w:val="1"/>
      </w:numPr>
      <w:wordWrap w:val="0"/>
      <w:spacing w:before="240" w:after="240" w:line="240" w:lineRule="atLeast"/>
      <w:outlineLvl w:val="0"/>
    </w:pPr>
    <w:rPr>
      <w:rFonts w:ascii="맑은 고딕" w:hAnsi="맑은 고딕"/>
      <w:b/>
      <w:kern w:val="28"/>
      <w:sz w:val="32"/>
      <w:szCs w:val="24"/>
    </w:rPr>
  </w:style>
  <w:style w:type="paragraph" w:styleId="2">
    <w:name w:val="heading 2"/>
    <w:aliases w:val="제목2"/>
    <w:basedOn w:val="a6"/>
    <w:next w:val="-4"/>
    <w:link w:val="2Char"/>
    <w:autoRedefine/>
    <w:qFormat/>
    <w:rsid w:val="00560440"/>
    <w:pPr>
      <w:keepNext/>
      <w:keepLines/>
      <w:numPr>
        <w:ilvl w:val="1"/>
        <w:numId w:val="1"/>
      </w:numPr>
      <w:overflowPunct w:val="0"/>
      <w:autoSpaceDE w:val="0"/>
      <w:autoSpaceDN w:val="0"/>
      <w:spacing w:before="240" w:after="120" w:line="240" w:lineRule="auto"/>
      <w:ind w:rightChars="100" w:right="200"/>
      <w:jc w:val="left"/>
      <w:outlineLvl w:val="1"/>
    </w:pPr>
    <w:rPr>
      <w:rFonts w:ascii="맑은 고딕" w:hAnsi="맑은 고딕"/>
      <w:b/>
      <w:sz w:val="28"/>
    </w:rPr>
  </w:style>
  <w:style w:type="paragraph" w:styleId="3">
    <w:name w:val="heading 3"/>
    <w:aliases w:val="제목3"/>
    <w:basedOn w:val="a6"/>
    <w:next w:val="-4"/>
    <w:link w:val="3Char"/>
    <w:autoRedefine/>
    <w:qFormat/>
    <w:rsid w:val="002422A1"/>
    <w:pPr>
      <w:keepNext/>
      <w:widowControl w:val="0"/>
      <w:numPr>
        <w:ilvl w:val="2"/>
        <w:numId w:val="1"/>
      </w:numPr>
      <w:spacing w:before="240" w:after="240" w:line="240" w:lineRule="atLeast"/>
      <w:ind w:left="100"/>
      <w:jc w:val="left"/>
      <w:outlineLvl w:val="2"/>
    </w:pPr>
    <w:rPr>
      <w:rFonts w:ascii="맑은 고딕" w:hAnsi="맑은 고딕"/>
      <w:b/>
      <w:sz w:val="24"/>
    </w:rPr>
  </w:style>
  <w:style w:type="paragraph" w:styleId="4">
    <w:name w:val="heading 4"/>
    <w:aliases w:val="제목4"/>
    <w:basedOn w:val="a6"/>
    <w:next w:val="-4"/>
    <w:link w:val="4Char"/>
    <w:autoRedefine/>
    <w:qFormat/>
    <w:rsid w:val="00AA6625"/>
    <w:pPr>
      <w:keepNext/>
      <w:widowControl w:val="0"/>
      <w:numPr>
        <w:ilvl w:val="3"/>
        <w:numId w:val="1"/>
      </w:numPr>
      <w:wordWrap w:val="0"/>
      <w:spacing w:before="240" w:after="240" w:line="240" w:lineRule="atLeast"/>
      <w:ind w:rightChars="100" w:right="100"/>
      <w:jc w:val="left"/>
      <w:outlineLvl w:val="3"/>
    </w:pPr>
    <w:rPr>
      <w:rFonts w:ascii="맑은 고딕" w:hAnsi="맑은 고딕" w:cs="맑은 고딕"/>
      <w:b/>
      <w:sz w:val="22"/>
    </w:rPr>
  </w:style>
  <w:style w:type="paragraph" w:styleId="5">
    <w:name w:val="heading 5"/>
    <w:aliases w:val="L5,가),제목5,h5,H5,가) 제목,제목 5수정"/>
    <w:basedOn w:val="a6"/>
    <w:rsid w:val="00FA03D5"/>
    <w:pPr>
      <w:keepNext/>
      <w:widowControl w:val="0"/>
      <w:numPr>
        <w:ilvl w:val="4"/>
        <w:numId w:val="1"/>
      </w:numPr>
      <w:wordWrap w:val="0"/>
      <w:spacing w:before="240" w:after="240" w:line="240" w:lineRule="atLeast"/>
      <w:outlineLvl w:val="4"/>
    </w:pPr>
    <w:rPr>
      <w:rFonts w:ascii="굴림체" w:eastAsia="굴림체" w:hAnsi="Arial"/>
      <w:b/>
      <w:sz w:val="24"/>
    </w:rPr>
  </w:style>
  <w:style w:type="paragraph" w:styleId="6">
    <w:name w:val="heading 6"/>
    <w:basedOn w:val="a6"/>
    <w:next w:val="-4"/>
    <w:qFormat/>
    <w:rsid w:val="00E557BF"/>
    <w:pPr>
      <w:keepNext/>
      <w:widowControl w:val="0"/>
      <w:numPr>
        <w:ilvl w:val="5"/>
        <w:numId w:val="1"/>
      </w:numPr>
      <w:wordWrap w:val="0"/>
      <w:outlineLvl w:val="5"/>
    </w:pPr>
    <w:rPr>
      <w:sz w:val="22"/>
    </w:rPr>
  </w:style>
  <w:style w:type="paragraph" w:styleId="7">
    <w:name w:val="heading 7"/>
    <w:aliases w:val="7"/>
    <w:basedOn w:val="a6"/>
    <w:rsid w:val="00FA03D5"/>
    <w:pPr>
      <w:keepNext/>
      <w:widowControl w:val="0"/>
      <w:numPr>
        <w:ilvl w:val="6"/>
        <w:numId w:val="1"/>
      </w:numPr>
      <w:wordWrap w:val="0"/>
      <w:outlineLvl w:val="6"/>
    </w:pPr>
    <w:rPr>
      <w:rFonts w:ascii="굴림체"/>
    </w:rPr>
  </w:style>
  <w:style w:type="paragraph" w:styleId="8">
    <w:name w:val="heading 8"/>
    <w:aliases w:val="8"/>
    <w:basedOn w:val="a7"/>
    <w:next w:val="10"/>
    <w:link w:val="8Char"/>
    <w:rsid w:val="00C55123"/>
    <w:pPr>
      <w:keepNext/>
      <w:widowControl w:val="0"/>
      <w:numPr>
        <w:ilvl w:val="7"/>
        <w:numId w:val="1"/>
      </w:numPr>
      <w:wordWrap w:val="0"/>
      <w:ind w:leftChars="0" w:left="0"/>
      <w:jc w:val="left"/>
      <w:outlineLvl w:val="7"/>
    </w:pPr>
    <w:rPr>
      <w:rFonts w:ascii="굴림체"/>
    </w:rPr>
  </w:style>
  <w:style w:type="paragraph" w:styleId="9">
    <w:name w:val="heading 9"/>
    <w:aliases w:val="9,Level 9,Prelim"/>
    <w:basedOn w:val="a6"/>
    <w:rsid w:val="00FA03D5"/>
    <w:pPr>
      <w:keepNext/>
      <w:widowControl w:val="0"/>
      <w:numPr>
        <w:ilvl w:val="8"/>
        <w:numId w:val="1"/>
      </w:numPr>
      <w:wordWrap w:val="0"/>
      <w:outlineLvl w:val="8"/>
    </w:pPr>
    <w:rPr>
      <w:rFonts w:ascii="굴림체"/>
    </w:r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-4">
    <w:name w:val="본문-텍스트"/>
    <w:basedOn w:val="a6"/>
    <w:rsid w:val="001603DB"/>
    <w:rPr>
      <w:rFonts w:ascii="맑은 고딕" w:hAnsi="맑은 고딕"/>
    </w:rPr>
  </w:style>
  <w:style w:type="character" w:styleId="ab">
    <w:name w:val="Hyperlink"/>
    <w:basedOn w:val="a8"/>
    <w:uiPriority w:val="99"/>
    <w:rsid w:val="00FA03D5"/>
    <w:rPr>
      <w:color w:val="0000FF"/>
      <w:u w:val="single"/>
    </w:rPr>
  </w:style>
  <w:style w:type="character" w:styleId="ac">
    <w:name w:val="page number"/>
    <w:basedOn w:val="a8"/>
    <w:semiHidden/>
    <w:rsid w:val="00FA03D5"/>
  </w:style>
  <w:style w:type="paragraph" w:styleId="13">
    <w:name w:val="toc 1"/>
    <w:basedOn w:val="a6"/>
    <w:next w:val="a6"/>
    <w:uiPriority w:val="39"/>
    <w:qFormat/>
    <w:rsid w:val="0063462C"/>
    <w:pPr>
      <w:tabs>
        <w:tab w:val="right" w:leader="dot" w:pos="9240"/>
      </w:tabs>
      <w:spacing w:before="120"/>
      <w:ind w:leftChars="50" w:left="50"/>
      <w:jc w:val="left"/>
    </w:pPr>
    <w:rPr>
      <w:rFonts w:hAnsi="Arial"/>
      <w:b/>
      <w:caps/>
      <w:sz w:val="24"/>
    </w:rPr>
  </w:style>
  <w:style w:type="paragraph" w:styleId="21">
    <w:name w:val="toc 2"/>
    <w:basedOn w:val="a6"/>
    <w:next w:val="a6"/>
    <w:uiPriority w:val="39"/>
    <w:qFormat/>
    <w:rsid w:val="0063462C"/>
    <w:pPr>
      <w:tabs>
        <w:tab w:val="right" w:leader="dot" w:pos="9240"/>
      </w:tabs>
      <w:ind w:leftChars="200" w:left="200"/>
      <w:jc w:val="left"/>
    </w:pPr>
    <w:rPr>
      <w:b/>
      <w:sz w:val="24"/>
    </w:rPr>
  </w:style>
  <w:style w:type="paragraph" w:styleId="30">
    <w:name w:val="toc 3"/>
    <w:basedOn w:val="a6"/>
    <w:next w:val="a6"/>
    <w:autoRedefine/>
    <w:uiPriority w:val="39"/>
    <w:qFormat/>
    <w:rsid w:val="00C55123"/>
    <w:pPr>
      <w:tabs>
        <w:tab w:val="right" w:leader="dot" w:pos="9240"/>
      </w:tabs>
      <w:ind w:leftChars="200" w:left="400"/>
      <w:jc w:val="left"/>
    </w:pPr>
    <w:rPr>
      <w:sz w:val="24"/>
    </w:rPr>
  </w:style>
  <w:style w:type="paragraph" w:customStyle="1" w:styleId="ad">
    <w:name w:val="표머리"/>
    <w:basedOn w:val="a6"/>
    <w:link w:val="Char"/>
    <w:rsid w:val="00FA03D5"/>
    <w:pPr>
      <w:jc w:val="center"/>
      <w:textAlignment w:val="center"/>
    </w:pPr>
    <w:rPr>
      <w:rFonts w:ascii="굴림체" w:eastAsia="굴림체"/>
      <w:b/>
    </w:rPr>
  </w:style>
  <w:style w:type="paragraph" w:styleId="40">
    <w:name w:val="toc 4"/>
    <w:basedOn w:val="a6"/>
    <w:next w:val="a6"/>
    <w:autoRedefine/>
    <w:uiPriority w:val="39"/>
    <w:rsid w:val="00095D33"/>
    <w:pPr>
      <w:tabs>
        <w:tab w:val="right" w:leader="dot" w:pos="9240"/>
      </w:tabs>
      <w:adjustRightInd/>
      <w:ind w:leftChars="100" w:left="404" w:rightChars="100" w:right="100" w:firstLineChars="200" w:firstLine="440"/>
    </w:pPr>
    <w:rPr>
      <w:sz w:val="22"/>
    </w:rPr>
  </w:style>
  <w:style w:type="paragraph" w:styleId="ae">
    <w:name w:val="table of figures"/>
    <w:basedOn w:val="a6"/>
    <w:uiPriority w:val="99"/>
    <w:rsid w:val="00FA03D5"/>
    <w:pPr>
      <w:tabs>
        <w:tab w:val="right" w:leader="dot" w:pos="9240"/>
      </w:tabs>
      <w:ind w:left="850" w:hanging="850"/>
    </w:pPr>
  </w:style>
  <w:style w:type="paragraph" w:styleId="af">
    <w:name w:val="caption"/>
    <w:basedOn w:val="a6"/>
    <w:next w:val="a6"/>
    <w:qFormat/>
    <w:rsid w:val="007D29DE"/>
    <w:pPr>
      <w:widowControl w:val="0"/>
      <w:wordWrap w:val="0"/>
      <w:spacing w:after="240"/>
      <w:jc w:val="center"/>
    </w:pPr>
    <w:rPr>
      <w:rFonts w:ascii="맑은 고딕" w:hAnsi="맑은 고딕"/>
    </w:rPr>
  </w:style>
  <w:style w:type="paragraph" w:customStyle="1" w:styleId="22">
    <w:name w:val="부록2"/>
    <w:basedOn w:val="a6"/>
    <w:rsid w:val="00FA03D5"/>
    <w:pPr>
      <w:spacing w:before="240" w:after="240"/>
      <w:outlineLvl w:val="1"/>
    </w:pPr>
    <w:rPr>
      <w:b/>
      <w:sz w:val="24"/>
    </w:rPr>
  </w:style>
  <w:style w:type="paragraph" w:customStyle="1" w:styleId="31">
    <w:name w:val="부록3"/>
    <w:basedOn w:val="a6"/>
    <w:rsid w:val="00FA03D5"/>
    <w:pPr>
      <w:spacing w:before="240" w:after="240"/>
      <w:outlineLvl w:val="2"/>
    </w:pPr>
    <w:rPr>
      <w:b/>
      <w:sz w:val="24"/>
    </w:rPr>
  </w:style>
  <w:style w:type="paragraph" w:styleId="50">
    <w:name w:val="toc 5"/>
    <w:basedOn w:val="a6"/>
    <w:next w:val="a6"/>
    <w:autoRedefine/>
    <w:uiPriority w:val="39"/>
    <w:rsid w:val="00FA03D5"/>
    <w:pPr>
      <w:ind w:leftChars="800" w:left="800"/>
    </w:pPr>
  </w:style>
  <w:style w:type="paragraph" w:styleId="60">
    <w:name w:val="toc 6"/>
    <w:basedOn w:val="a6"/>
    <w:next w:val="a6"/>
    <w:autoRedefine/>
    <w:uiPriority w:val="39"/>
    <w:rsid w:val="00FA03D5"/>
    <w:pPr>
      <w:ind w:leftChars="1000" w:left="2125"/>
    </w:pPr>
  </w:style>
  <w:style w:type="paragraph" w:styleId="70">
    <w:name w:val="toc 7"/>
    <w:basedOn w:val="a6"/>
    <w:next w:val="a6"/>
    <w:autoRedefine/>
    <w:uiPriority w:val="39"/>
    <w:rsid w:val="00FA03D5"/>
    <w:pPr>
      <w:ind w:leftChars="1200" w:left="2550"/>
    </w:pPr>
  </w:style>
  <w:style w:type="paragraph" w:styleId="80">
    <w:name w:val="toc 8"/>
    <w:basedOn w:val="a6"/>
    <w:next w:val="a6"/>
    <w:autoRedefine/>
    <w:uiPriority w:val="39"/>
    <w:rsid w:val="00FA03D5"/>
    <w:pPr>
      <w:ind w:leftChars="1400" w:left="2975"/>
    </w:pPr>
  </w:style>
  <w:style w:type="paragraph" w:styleId="90">
    <w:name w:val="toc 9"/>
    <w:basedOn w:val="a6"/>
    <w:next w:val="a6"/>
    <w:autoRedefine/>
    <w:uiPriority w:val="39"/>
    <w:rsid w:val="00FA03D5"/>
    <w:pPr>
      <w:ind w:leftChars="1600" w:left="3400"/>
    </w:pPr>
  </w:style>
  <w:style w:type="paragraph" w:styleId="af0">
    <w:name w:val="No Spacing"/>
    <w:link w:val="Char0"/>
    <w:uiPriority w:val="1"/>
    <w:qFormat/>
    <w:rsid w:val="007A6663"/>
    <w:rPr>
      <w:rFonts w:ascii="맑은 고딕" w:eastAsia="맑은 고딕" w:hAnsi="맑은 고딕"/>
      <w:sz w:val="22"/>
      <w:szCs w:val="22"/>
    </w:rPr>
  </w:style>
  <w:style w:type="paragraph" w:styleId="af1">
    <w:name w:val="footnote text"/>
    <w:basedOn w:val="a6"/>
    <w:semiHidden/>
    <w:rsid w:val="00FA03D5"/>
    <w:pPr>
      <w:snapToGrid w:val="0"/>
      <w:jc w:val="left"/>
    </w:pPr>
  </w:style>
  <w:style w:type="character" w:styleId="af2">
    <w:name w:val="footnote reference"/>
    <w:basedOn w:val="a8"/>
    <w:semiHidden/>
    <w:rsid w:val="00FA03D5"/>
    <w:rPr>
      <w:vertAlign w:val="superscript"/>
    </w:rPr>
  </w:style>
  <w:style w:type="paragraph" w:styleId="af3">
    <w:name w:val="Document Map"/>
    <w:basedOn w:val="a6"/>
    <w:semiHidden/>
    <w:rsid w:val="00FA03D5"/>
    <w:pPr>
      <w:shd w:val="clear" w:color="auto" w:fill="000080"/>
    </w:pPr>
    <w:rPr>
      <w:rFonts w:ascii="Arial" w:eastAsia="돋움" w:hAnsi="Arial"/>
    </w:rPr>
  </w:style>
  <w:style w:type="paragraph" w:styleId="af4">
    <w:name w:val="Body Text"/>
    <w:basedOn w:val="a6"/>
    <w:semiHidden/>
    <w:rsid w:val="00FA03D5"/>
    <w:pPr>
      <w:spacing w:after="180"/>
    </w:pPr>
  </w:style>
  <w:style w:type="character" w:customStyle="1" w:styleId="Char0">
    <w:name w:val="간격 없음 Char"/>
    <w:basedOn w:val="a8"/>
    <w:link w:val="af0"/>
    <w:uiPriority w:val="1"/>
    <w:rsid w:val="007A6663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14">
    <w:name w:val="부록1"/>
    <w:basedOn w:val="a6"/>
    <w:rsid w:val="00FA03D5"/>
    <w:p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--">
    <w:name w:val="목차-표-그림"/>
    <w:basedOn w:val="a6"/>
    <w:link w:val="--Char"/>
    <w:autoRedefine/>
    <w:rsid w:val="00776B1F"/>
    <w:pPr>
      <w:jc w:val="center"/>
    </w:pPr>
    <w:rPr>
      <w:rFonts w:ascii="맑은 고딕" w:hAnsi="맑은 고딕"/>
      <w:b/>
      <w:bCs/>
      <w:sz w:val="36"/>
    </w:rPr>
  </w:style>
  <w:style w:type="paragraph" w:styleId="af5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6"/>
    <w:rsid w:val="00FA03D5"/>
    <w:pPr>
      <w:tabs>
        <w:tab w:val="center" w:pos="4252"/>
        <w:tab w:val="right" w:pos="8504"/>
      </w:tabs>
      <w:snapToGrid w:val="0"/>
    </w:pPr>
  </w:style>
  <w:style w:type="paragraph" w:customStyle="1" w:styleId="af6">
    <w:name w:val="표내부"/>
    <w:basedOn w:val="a6"/>
    <w:rsid w:val="00FA03D5"/>
    <w:pPr>
      <w:shd w:val="clear" w:color="auto" w:fill="FFFFFF"/>
      <w:overflowPunct w:val="0"/>
      <w:autoSpaceDE w:val="0"/>
      <w:autoSpaceDN w:val="0"/>
      <w:spacing w:line="360" w:lineRule="atLeast"/>
      <w:jc w:val="center"/>
    </w:pPr>
    <w:rPr>
      <w:rFonts w:ascii="굴림체" w:eastAsia="굴림체" w:hAnsi="굴림체"/>
    </w:rPr>
  </w:style>
  <w:style w:type="paragraph" w:styleId="af7">
    <w:name w:val="footer"/>
    <w:basedOn w:val="a6"/>
    <w:link w:val="Char1"/>
    <w:uiPriority w:val="99"/>
    <w:rsid w:val="00FA03D5"/>
    <w:pPr>
      <w:tabs>
        <w:tab w:val="center" w:pos="4252"/>
        <w:tab w:val="right" w:pos="8504"/>
      </w:tabs>
      <w:snapToGrid w:val="0"/>
    </w:pPr>
    <w:rPr>
      <w:sz w:val="18"/>
    </w:rPr>
  </w:style>
  <w:style w:type="paragraph" w:styleId="af8">
    <w:name w:val="Balloon Text"/>
    <w:basedOn w:val="a6"/>
    <w:link w:val="Char2"/>
    <w:semiHidden/>
    <w:unhideWhenUsed/>
    <w:rsid w:val="007A6663"/>
    <w:pPr>
      <w:spacing w:line="240" w:lineRule="auto"/>
    </w:pPr>
    <w:rPr>
      <w:rFonts w:ascii="맑은 고딕" w:hAnsi="맑은 고딕"/>
      <w:sz w:val="18"/>
      <w:szCs w:val="18"/>
    </w:rPr>
  </w:style>
  <w:style w:type="paragraph" w:styleId="af9">
    <w:name w:val="List Bullet"/>
    <w:basedOn w:val="a6"/>
    <w:autoRedefine/>
    <w:semiHidden/>
    <w:rsid w:val="00FA03D5"/>
    <w:pPr>
      <w:widowControl w:val="0"/>
      <w:tabs>
        <w:tab w:val="num" w:pos="1304"/>
      </w:tabs>
      <w:wordWrap w:val="0"/>
      <w:adjustRightInd/>
      <w:spacing w:line="240" w:lineRule="auto"/>
      <w:ind w:left="1304" w:hanging="425"/>
      <w:textAlignment w:val="auto"/>
    </w:pPr>
    <w:rPr>
      <w:kern w:val="2"/>
    </w:rPr>
  </w:style>
  <w:style w:type="paragraph" w:customStyle="1" w:styleId="Char3">
    <w:name w:val="표내부 Char"/>
    <w:basedOn w:val="a6"/>
    <w:rsid w:val="00FA03D5"/>
    <w:pPr>
      <w:spacing w:line="360" w:lineRule="atLeast"/>
      <w:jc w:val="left"/>
    </w:pPr>
  </w:style>
  <w:style w:type="paragraph" w:customStyle="1" w:styleId="afa">
    <w:name w:val="글머리"/>
    <w:basedOn w:val="af9"/>
    <w:rsid w:val="00FA03D5"/>
    <w:pPr>
      <w:tabs>
        <w:tab w:val="clear" w:pos="1304"/>
      </w:tabs>
      <w:ind w:left="0" w:firstLine="0"/>
    </w:pPr>
    <w:rPr>
      <w:rFonts w:hAnsi="바탕체"/>
    </w:rPr>
  </w:style>
  <w:style w:type="paragraph" w:customStyle="1" w:styleId="afb">
    <w:name w:val="질문"/>
    <w:basedOn w:val="a6"/>
    <w:rsid w:val="00FA03D5"/>
    <w:pPr>
      <w:keepNext/>
      <w:keepLines/>
      <w:widowControl w:val="0"/>
      <w:tabs>
        <w:tab w:val="num" w:pos="900"/>
      </w:tabs>
      <w:wordWrap w:val="0"/>
      <w:adjustRightInd/>
      <w:spacing w:line="240" w:lineRule="auto"/>
      <w:ind w:left="900" w:hanging="400"/>
      <w:textAlignment w:val="auto"/>
    </w:pPr>
    <w:rPr>
      <w:rFonts w:hAnsi="바탕체"/>
      <w:kern w:val="2"/>
    </w:rPr>
  </w:style>
  <w:style w:type="paragraph" w:customStyle="1" w:styleId="-10">
    <w:name w:val="본문-1)"/>
    <w:aliases w:val="2),3)"/>
    <w:basedOn w:val="afa"/>
    <w:rsid w:val="00FA03D5"/>
    <w:pPr>
      <w:numPr>
        <w:numId w:val="18"/>
      </w:numPr>
    </w:pPr>
    <w:rPr>
      <w:rFonts w:hAnsi="Times New Roman"/>
    </w:rPr>
  </w:style>
  <w:style w:type="character" w:customStyle="1" w:styleId="Char2">
    <w:name w:val="풍선 도움말 텍스트 Char"/>
    <w:basedOn w:val="a8"/>
    <w:link w:val="af8"/>
    <w:uiPriority w:val="99"/>
    <w:semiHidden/>
    <w:rsid w:val="007A6663"/>
    <w:rPr>
      <w:rFonts w:ascii="맑은 고딕" w:eastAsia="맑은 고딕" w:hAnsi="맑은 고딕" w:cs="Times New Roman"/>
      <w:sz w:val="18"/>
      <w:szCs w:val="18"/>
    </w:rPr>
  </w:style>
  <w:style w:type="paragraph" w:customStyle="1" w:styleId="-">
    <w:name w:val="본문-글머리표①"/>
    <w:basedOn w:val="a6"/>
    <w:rsid w:val="00FA03D5"/>
    <w:pPr>
      <w:numPr>
        <w:numId w:val="3"/>
      </w:numPr>
    </w:pPr>
  </w:style>
  <w:style w:type="paragraph" w:customStyle="1" w:styleId="-3">
    <w:name w:val="본문-글머리표②"/>
    <w:basedOn w:val="-"/>
    <w:rsid w:val="00FA03D5"/>
    <w:pPr>
      <w:numPr>
        <w:numId w:val="4"/>
      </w:numPr>
    </w:pPr>
  </w:style>
  <w:style w:type="paragraph" w:customStyle="1" w:styleId="-0">
    <w:name w:val="본문-글머리표③"/>
    <w:basedOn w:val="-3"/>
    <w:rsid w:val="00FA03D5"/>
    <w:pPr>
      <w:numPr>
        <w:numId w:val="2"/>
      </w:numPr>
    </w:pPr>
  </w:style>
  <w:style w:type="paragraph" w:customStyle="1" w:styleId="a1">
    <w:name w:val="들여쓴 글머리표①"/>
    <w:basedOn w:val="-10"/>
    <w:rsid w:val="00FA03D5"/>
    <w:pPr>
      <w:numPr>
        <w:numId w:val="5"/>
      </w:numPr>
    </w:pPr>
  </w:style>
  <w:style w:type="paragraph" w:customStyle="1" w:styleId="a0">
    <w:name w:val="들여쓴 글머리표②"/>
    <w:basedOn w:val="a1"/>
    <w:rsid w:val="00FA03D5"/>
    <w:pPr>
      <w:numPr>
        <w:numId w:val="6"/>
      </w:numPr>
    </w:pPr>
  </w:style>
  <w:style w:type="paragraph" w:customStyle="1" w:styleId="a4">
    <w:name w:val="들여쓴 글머리표③"/>
    <w:basedOn w:val="a0"/>
    <w:rsid w:val="00FA03D5"/>
    <w:pPr>
      <w:numPr>
        <w:numId w:val="7"/>
      </w:numPr>
    </w:pPr>
  </w:style>
  <w:style w:type="paragraph" w:customStyle="1" w:styleId="a5">
    <w:name w:val="표내부 글머리표①"/>
    <w:basedOn w:val="a6"/>
    <w:rsid w:val="00FA03D5"/>
    <w:pPr>
      <w:numPr>
        <w:numId w:val="8"/>
      </w:numPr>
      <w:shd w:val="clear" w:color="auto" w:fill="FFFFFF"/>
      <w:overflowPunct w:val="0"/>
      <w:autoSpaceDE w:val="0"/>
      <w:autoSpaceDN w:val="0"/>
      <w:spacing w:line="360" w:lineRule="atLeast"/>
    </w:pPr>
    <w:rPr>
      <w:rFonts w:ascii="굴림체" w:hAnsi="굴림체"/>
    </w:rPr>
  </w:style>
  <w:style w:type="paragraph" w:customStyle="1" w:styleId="a2">
    <w:name w:val="표내부 글머리표②"/>
    <w:basedOn w:val="a5"/>
    <w:rsid w:val="00FA03D5"/>
    <w:pPr>
      <w:numPr>
        <w:numId w:val="9"/>
      </w:numPr>
    </w:pPr>
  </w:style>
  <w:style w:type="paragraph" w:customStyle="1" w:styleId="a3">
    <w:name w:val="표내부 글머리표③"/>
    <w:basedOn w:val="a2"/>
    <w:rsid w:val="00FA03D5"/>
    <w:pPr>
      <w:numPr>
        <w:numId w:val="10"/>
      </w:numPr>
    </w:pPr>
  </w:style>
  <w:style w:type="table" w:styleId="afc">
    <w:name w:val="Table Grid"/>
    <w:basedOn w:val="a9"/>
    <w:uiPriority w:val="59"/>
    <w:rsid w:val="007A666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ext">
    <w:name w:val="Text"/>
    <w:basedOn w:val="a6"/>
    <w:rsid w:val="0087305C"/>
    <w:pPr>
      <w:keepLines/>
      <w:overflowPunct w:val="0"/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 w:hAnsi="Arial"/>
    </w:rPr>
  </w:style>
  <w:style w:type="paragraph" w:customStyle="1" w:styleId="PE1">
    <w:name w:val="PE 제목1"/>
    <w:basedOn w:val="1"/>
    <w:next w:val="a6"/>
    <w:rsid w:val="004877F8"/>
    <w:pPr>
      <w:keepNext w:val="0"/>
      <w:keepLines/>
      <w:widowControl/>
      <w:numPr>
        <w:numId w:val="11"/>
      </w:numPr>
      <w:tabs>
        <w:tab w:val="clear" w:pos="800"/>
        <w:tab w:val="num" w:pos="425"/>
      </w:tabs>
      <w:wordWrap/>
      <w:overflowPunct w:val="0"/>
      <w:autoSpaceDE w:val="0"/>
      <w:autoSpaceDN w:val="0"/>
      <w:spacing w:line="360" w:lineRule="auto"/>
      <w:ind w:left="425" w:hanging="425"/>
      <w:jc w:val="left"/>
    </w:pPr>
    <w:rPr>
      <w:rFonts w:ascii="Arial" w:eastAsia="바탕체"/>
      <w:kern w:val="0"/>
      <w:sz w:val="40"/>
      <w:szCs w:val="20"/>
      <w:lang w:val="en-GB"/>
    </w:rPr>
  </w:style>
  <w:style w:type="paragraph" w:customStyle="1" w:styleId="1-PE">
    <w:name w:val="제목1-PE"/>
    <w:basedOn w:val="1"/>
    <w:next w:val="a6"/>
    <w:rsid w:val="004877F8"/>
    <w:pPr>
      <w:keepNext w:val="0"/>
      <w:keepLines/>
      <w:widowControl/>
      <w:numPr>
        <w:numId w:val="0"/>
      </w:numPr>
      <w:tabs>
        <w:tab w:val="num" w:pos="800"/>
      </w:tabs>
      <w:overflowPunct w:val="0"/>
      <w:autoSpaceDE w:val="0"/>
      <w:autoSpaceDN w:val="0"/>
      <w:spacing w:line="360" w:lineRule="auto"/>
      <w:ind w:left="800" w:hanging="400"/>
      <w:jc w:val="left"/>
    </w:pPr>
    <w:rPr>
      <w:rFonts w:ascii="Arial" w:eastAsia="바탕체"/>
      <w:b w:val="0"/>
      <w:kern w:val="0"/>
      <w:szCs w:val="20"/>
      <w:lang w:val="en-GB"/>
    </w:rPr>
  </w:style>
  <w:style w:type="paragraph" w:customStyle="1" w:styleId="15">
    <w:name w:val="본문1"/>
    <w:basedOn w:val="af4"/>
    <w:link w:val="1Char"/>
    <w:rsid w:val="004877F8"/>
    <w:pPr>
      <w:adjustRightInd/>
      <w:spacing w:before="72" w:after="60" w:line="264" w:lineRule="auto"/>
      <w:jc w:val="left"/>
      <w:textAlignment w:val="auto"/>
    </w:pPr>
    <w:rPr>
      <w:rFonts w:ascii="Arial" w:eastAsia="HY그래픽M" w:hAnsi="Arial" w:cs="Arial"/>
      <w:bCs/>
      <w:lang w:val="en-GB"/>
    </w:rPr>
  </w:style>
  <w:style w:type="character" w:customStyle="1" w:styleId="Char1">
    <w:name w:val="바닥글 Char"/>
    <w:basedOn w:val="a8"/>
    <w:link w:val="af7"/>
    <w:uiPriority w:val="99"/>
    <w:rsid w:val="009052F6"/>
    <w:rPr>
      <w:rFonts w:eastAsia="굴림체"/>
      <w:sz w:val="18"/>
    </w:rPr>
  </w:style>
  <w:style w:type="paragraph" w:customStyle="1" w:styleId="blankpage">
    <w:name w:val="blank page"/>
    <w:basedOn w:val="a6"/>
    <w:rsid w:val="00126A5E"/>
    <w:pPr>
      <w:keepNext/>
      <w:pageBreakBefore/>
      <w:widowControl w:val="0"/>
      <w:overflowPunct w:val="0"/>
      <w:autoSpaceDE w:val="0"/>
      <w:autoSpaceDN w:val="0"/>
      <w:spacing w:before="5500" w:after="5500" w:line="240" w:lineRule="auto"/>
      <w:jc w:val="center"/>
    </w:pPr>
    <w:rPr>
      <w:rFonts w:ascii="Book Antiqua" w:eastAsia="바탕체" w:hAnsi="Book Antiqua"/>
    </w:rPr>
  </w:style>
  <w:style w:type="paragraph" w:styleId="afd">
    <w:name w:val="Body Text Indent"/>
    <w:basedOn w:val="a6"/>
    <w:link w:val="Char4"/>
    <w:uiPriority w:val="99"/>
    <w:unhideWhenUsed/>
    <w:rsid w:val="0021104D"/>
    <w:pPr>
      <w:spacing w:after="180"/>
      <w:ind w:leftChars="400" w:left="851"/>
    </w:pPr>
  </w:style>
  <w:style w:type="character" w:customStyle="1" w:styleId="Char4">
    <w:name w:val="본문 들여쓰기 Char"/>
    <w:basedOn w:val="a8"/>
    <w:link w:val="afd"/>
    <w:uiPriority w:val="99"/>
    <w:semiHidden/>
    <w:rsid w:val="0021104D"/>
    <w:rPr>
      <w:rFonts w:eastAsia="굴림체"/>
      <w:sz w:val="22"/>
    </w:rPr>
  </w:style>
  <w:style w:type="paragraph" w:styleId="23">
    <w:name w:val="Body Text First Indent 2"/>
    <w:basedOn w:val="afd"/>
    <w:link w:val="2Char0"/>
    <w:rsid w:val="0021104D"/>
    <w:pPr>
      <w:overflowPunct w:val="0"/>
      <w:autoSpaceDE w:val="0"/>
      <w:autoSpaceDN w:val="0"/>
      <w:spacing w:line="240" w:lineRule="auto"/>
      <w:ind w:firstLineChars="100" w:firstLine="210"/>
      <w:jc w:val="left"/>
    </w:pPr>
    <w:rPr>
      <w:rFonts w:ascii="Book Antiqua" w:eastAsia="바탕체" w:hAnsi="Book Antiqua"/>
    </w:rPr>
  </w:style>
  <w:style w:type="character" w:customStyle="1" w:styleId="2Char0">
    <w:name w:val="본문 첫 줄 들여쓰기 2 Char"/>
    <w:basedOn w:val="Char4"/>
    <w:link w:val="23"/>
    <w:rsid w:val="0021104D"/>
    <w:rPr>
      <w:rFonts w:ascii="Book Antiqua" w:eastAsia="굴림체" w:hAnsi="Book Antiqua"/>
      <w:sz w:val="22"/>
    </w:rPr>
  </w:style>
  <w:style w:type="paragraph" w:customStyle="1" w:styleId="24">
    <w:name w:val="본문2"/>
    <w:basedOn w:val="a6"/>
    <w:rsid w:val="00A05246"/>
    <w:pPr>
      <w:keepLines/>
      <w:overflowPunct w:val="0"/>
      <w:autoSpaceDE w:val="0"/>
      <w:autoSpaceDN w:val="0"/>
      <w:spacing w:after="120" w:line="240" w:lineRule="auto"/>
      <w:ind w:left="450"/>
      <w:jc w:val="left"/>
    </w:pPr>
    <w:rPr>
      <w:rFonts w:ascii="Arial" w:eastAsia="바탕체" w:hAnsi="Arial"/>
    </w:rPr>
  </w:style>
  <w:style w:type="paragraph" w:customStyle="1" w:styleId="TableText">
    <w:name w:val="Table Text"/>
    <w:basedOn w:val="a6"/>
    <w:rsid w:val="00D42C54"/>
    <w:pPr>
      <w:overflowPunct w:val="0"/>
      <w:autoSpaceDE w:val="0"/>
      <w:autoSpaceDN w:val="0"/>
      <w:spacing w:after="60" w:line="240" w:lineRule="auto"/>
      <w:jc w:val="left"/>
    </w:pPr>
    <w:rPr>
      <w:rFonts w:ascii="Book Antiqua" w:eastAsia="바탕체" w:hAnsi="Book Antiqua"/>
    </w:rPr>
  </w:style>
  <w:style w:type="paragraph" w:customStyle="1" w:styleId="11">
    <w:name w:val="스타일1"/>
    <w:basedOn w:val="a6"/>
    <w:rsid w:val="0079282B"/>
    <w:pPr>
      <w:numPr>
        <w:numId w:val="12"/>
      </w:numPr>
      <w:spacing w:before="240" w:after="240"/>
      <w:ind w:left="403" w:hanging="403"/>
    </w:pPr>
    <w:rPr>
      <w:rFonts w:ascii="맑은 고딕" w:hAnsi="맑은 고딕"/>
      <w:b/>
      <w:szCs w:val="24"/>
    </w:rPr>
  </w:style>
  <w:style w:type="paragraph" w:styleId="25">
    <w:name w:val="Body Text 2"/>
    <w:basedOn w:val="a6"/>
    <w:link w:val="2Char1"/>
    <w:unhideWhenUsed/>
    <w:rsid w:val="00DB7EE1"/>
    <w:pPr>
      <w:spacing w:after="180" w:line="480" w:lineRule="auto"/>
    </w:pPr>
  </w:style>
  <w:style w:type="character" w:customStyle="1" w:styleId="2Char1">
    <w:name w:val="본문 2 Char"/>
    <w:basedOn w:val="a8"/>
    <w:link w:val="25"/>
    <w:uiPriority w:val="99"/>
    <w:semiHidden/>
    <w:rsid w:val="00DB7EE1"/>
    <w:rPr>
      <w:rFonts w:eastAsia="맑은 고딕"/>
      <w:sz w:val="22"/>
    </w:rPr>
  </w:style>
  <w:style w:type="paragraph" w:styleId="TOC">
    <w:name w:val="TOC Heading"/>
    <w:basedOn w:val="1"/>
    <w:next w:val="a6"/>
    <w:uiPriority w:val="39"/>
    <w:qFormat/>
    <w:rsid w:val="00D778CD"/>
    <w:pPr>
      <w:keepLines/>
      <w:widowControl/>
      <w:numPr>
        <w:numId w:val="0"/>
      </w:numPr>
      <w:wordWrap/>
      <w:adjustRightInd/>
      <w:spacing w:before="480" w:after="0" w:line="276" w:lineRule="auto"/>
      <w:jc w:val="left"/>
      <w:textAlignment w:val="auto"/>
      <w:outlineLvl w:val="9"/>
    </w:pPr>
    <w:rPr>
      <w:b w:val="0"/>
      <w:bCs/>
      <w:color w:val="365F91"/>
      <w:kern w:val="0"/>
      <w:szCs w:val="28"/>
    </w:rPr>
  </w:style>
  <w:style w:type="character" w:styleId="afe">
    <w:name w:val="annotation reference"/>
    <w:basedOn w:val="a8"/>
    <w:semiHidden/>
    <w:rsid w:val="0026037E"/>
    <w:rPr>
      <w:sz w:val="18"/>
      <w:szCs w:val="18"/>
    </w:rPr>
  </w:style>
  <w:style w:type="paragraph" w:styleId="aff">
    <w:name w:val="annotation text"/>
    <w:basedOn w:val="a6"/>
    <w:link w:val="Char5"/>
    <w:semiHidden/>
    <w:rsid w:val="0026037E"/>
    <w:pPr>
      <w:widowControl w:val="0"/>
      <w:adjustRightInd/>
      <w:spacing w:line="240" w:lineRule="atLeast"/>
      <w:jc w:val="left"/>
      <w:textAlignment w:val="auto"/>
    </w:pPr>
    <w:rPr>
      <w:rFonts w:eastAsia="바탕"/>
      <w:lang w:eastAsia="en-US"/>
    </w:rPr>
  </w:style>
  <w:style w:type="character" w:customStyle="1" w:styleId="Char5">
    <w:name w:val="메모 텍스트 Char"/>
    <w:basedOn w:val="a8"/>
    <w:link w:val="aff"/>
    <w:semiHidden/>
    <w:rsid w:val="0026037E"/>
    <w:rPr>
      <w:rFonts w:eastAsia="바탕"/>
      <w:lang w:eastAsia="en-US"/>
    </w:rPr>
  </w:style>
  <w:style w:type="paragraph" w:customStyle="1" w:styleId="CBD1">
    <w:name w:val="CBD 제목 1"/>
    <w:basedOn w:val="1"/>
    <w:next w:val="a6"/>
    <w:rsid w:val="0026037E"/>
    <w:pPr>
      <w:keepLines/>
      <w:numPr>
        <w:numId w:val="0"/>
      </w:numPr>
      <w:tabs>
        <w:tab w:val="num" w:pos="0"/>
      </w:tabs>
      <w:spacing w:after="0" w:line="260" w:lineRule="atLeast"/>
      <w:ind w:left="794" w:hanging="794"/>
      <w:jc w:val="left"/>
      <w:textAlignment w:val="auto"/>
    </w:pPr>
    <w:rPr>
      <w:rFonts w:ascii="Arial" w:eastAsia="굴림"/>
      <w:kern w:val="2"/>
      <w:szCs w:val="28"/>
      <w:lang w:val="en-GB"/>
    </w:rPr>
  </w:style>
  <w:style w:type="paragraph" w:customStyle="1" w:styleId="CBD2">
    <w:name w:val="CBD 제목 2"/>
    <w:basedOn w:val="2"/>
    <w:next w:val="a6"/>
    <w:rsid w:val="0026037E"/>
    <w:pPr>
      <w:numPr>
        <w:ilvl w:val="0"/>
        <w:numId w:val="0"/>
      </w:numPr>
      <w:tabs>
        <w:tab w:val="num" w:pos="0"/>
      </w:tabs>
      <w:spacing w:after="240"/>
      <w:ind w:left="1117" w:hanging="397"/>
    </w:pPr>
    <w:rPr>
      <w:rFonts w:ascii="Arial" w:eastAsia="굴림" w:hAnsi="Arial"/>
      <w:szCs w:val="24"/>
    </w:rPr>
  </w:style>
  <w:style w:type="paragraph" w:customStyle="1" w:styleId="Indent">
    <w:name w:val="Indent"/>
    <w:basedOn w:val="a6"/>
    <w:rsid w:val="00ED252D"/>
    <w:pPr>
      <w:keepNext/>
      <w:overflowPunct w:val="0"/>
      <w:autoSpaceDE w:val="0"/>
      <w:autoSpaceDN w:val="0"/>
      <w:spacing w:before="120" w:line="240" w:lineRule="auto"/>
      <w:ind w:left="720"/>
      <w:jc w:val="left"/>
    </w:pPr>
    <w:rPr>
      <w:rFonts w:ascii="Book Antiqua" w:eastAsia="바탕체" w:hAnsi="Book Antiqua"/>
    </w:rPr>
  </w:style>
  <w:style w:type="paragraph" w:customStyle="1" w:styleId="Indent2">
    <w:name w:val="Indent2"/>
    <w:basedOn w:val="a6"/>
    <w:rsid w:val="00252CE4"/>
    <w:pPr>
      <w:overflowPunct w:val="0"/>
      <w:autoSpaceDE w:val="0"/>
      <w:autoSpaceDN w:val="0"/>
      <w:spacing w:before="120" w:line="240" w:lineRule="auto"/>
      <w:ind w:left="1440"/>
      <w:jc w:val="left"/>
    </w:pPr>
    <w:rPr>
      <w:rFonts w:ascii="Book Antiqua" w:eastAsia="바탕체" w:hAnsi="Book Antiqua"/>
      <w:color w:val="000000"/>
    </w:rPr>
  </w:style>
  <w:style w:type="paragraph" w:customStyle="1" w:styleId="CBD10">
    <w:name w:val="CBD 제목 1 본문"/>
    <w:basedOn w:val="a6"/>
    <w:rsid w:val="00252CE4"/>
    <w:pPr>
      <w:tabs>
        <w:tab w:val="left" w:pos="3240"/>
      </w:tabs>
      <w:overflowPunct w:val="0"/>
      <w:autoSpaceDE w:val="0"/>
      <w:autoSpaceDN w:val="0"/>
      <w:spacing w:line="240" w:lineRule="auto"/>
      <w:ind w:left="397"/>
      <w:jc w:val="left"/>
    </w:pPr>
    <w:rPr>
      <w:rFonts w:ascii="Arial" w:eastAsia="굴림" w:hAnsi="Arial"/>
    </w:rPr>
  </w:style>
  <w:style w:type="paragraph" w:customStyle="1" w:styleId="a">
    <w:name w:val="중제목"/>
    <w:basedOn w:val="a6"/>
    <w:next w:val="a6"/>
    <w:rsid w:val="00574398"/>
    <w:pPr>
      <w:numPr>
        <w:numId w:val="13"/>
      </w:numPr>
      <w:tabs>
        <w:tab w:val="left" w:pos="1134"/>
      </w:tabs>
      <w:overflowPunct w:val="0"/>
      <w:spacing w:line="260" w:lineRule="atLeast"/>
      <w:ind w:left="720" w:hanging="720"/>
      <w:jc w:val="left"/>
    </w:pPr>
    <w:rPr>
      <w:rFonts w:ascii="Arial" w:eastAsia="돋움체" w:hAnsi="Book Antiqua"/>
      <w:sz w:val="32"/>
    </w:rPr>
  </w:style>
  <w:style w:type="paragraph" w:customStyle="1" w:styleId="-5">
    <w:name w:val="기본흐름 - 표준"/>
    <w:basedOn w:val="a6"/>
    <w:rsid w:val="00B76B8D"/>
    <w:pPr>
      <w:widowControl w:val="0"/>
      <w:wordWrap w:val="0"/>
      <w:autoSpaceDE w:val="0"/>
      <w:autoSpaceDN w:val="0"/>
      <w:adjustRightInd/>
      <w:spacing w:line="240" w:lineRule="auto"/>
      <w:ind w:left="5" w:hangingChars="3" w:hanging="5"/>
      <w:textAlignment w:val="auto"/>
    </w:pPr>
    <w:rPr>
      <w:rFonts w:ascii="Tahoma" w:eastAsia="굴림" w:hAnsi="Tahoma" w:cs="굴림"/>
      <w:kern w:val="2"/>
      <w:sz w:val="18"/>
      <w:szCs w:val="18"/>
    </w:rPr>
  </w:style>
  <w:style w:type="paragraph" w:customStyle="1" w:styleId="IF-1">
    <w:name w:val="기본흐름 IF - 단계1"/>
    <w:basedOn w:val="a6"/>
    <w:link w:val="IF-1Char"/>
    <w:rsid w:val="00B76B8D"/>
    <w:pPr>
      <w:widowControl w:val="0"/>
      <w:wordWrap w:val="0"/>
      <w:adjustRightInd/>
      <w:spacing w:line="240" w:lineRule="auto"/>
      <w:ind w:left="250" w:hangingChars="139" w:hanging="250"/>
      <w:textAlignment w:val="auto"/>
    </w:pPr>
    <w:rPr>
      <w:rFonts w:ascii="Tahoma" w:eastAsia="굴림" w:hAnsi="Tahoma" w:cs="굴림"/>
      <w:kern w:val="2"/>
      <w:sz w:val="18"/>
      <w:szCs w:val="18"/>
    </w:rPr>
  </w:style>
  <w:style w:type="paragraph" w:customStyle="1" w:styleId="-1">
    <w:name w:val="기본흐름-단계1"/>
    <w:link w:val="-1Char"/>
    <w:rsid w:val="00B76B8D"/>
    <w:pPr>
      <w:numPr>
        <w:numId w:val="14"/>
      </w:numPr>
    </w:pPr>
    <w:rPr>
      <w:rFonts w:ascii="Tahoma" w:eastAsia="굴림" w:hAnsi="Tahoma" w:cs="굴림"/>
      <w:bCs/>
      <w:kern w:val="2"/>
      <w:sz w:val="18"/>
      <w:szCs w:val="18"/>
    </w:rPr>
  </w:style>
  <w:style w:type="paragraph" w:customStyle="1" w:styleId="-2">
    <w:name w:val="기본흐름-단계2"/>
    <w:basedOn w:val="-1"/>
    <w:rsid w:val="00B76B8D"/>
    <w:pPr>
      <w:widowControl w:val="0"/>
      <w:numPr>
        <w:ilvl w:val="1"/>
      </w:numPr>
      <w:tabs>
        <w:tab w:val="num" w:pos="992"/>
        <w:tab w:val="num" w:pos="1200"/>
      </w:tabs>
      <w:wordWrap w:val="0"/>
      <w:autoSpaceDE w:val="0"/>
      <w:autoSpaceDN w:val="0"/>
      <w:ind w:left="851" w:hanging="425"/>
      <w:jc w:val="both"/>
    </w:pPr>
  </w:style>
  <w:style w:type="character" w:customStyle="1" w:styleId="-1Char">
    <w:name w:val="기본흐름-단계1 Char"/>
    <w:basedOn w:val="a8"/>
    <w:link w:val="-1"/>
    <w:rsid w:val="00B76B8D"/>
    <w:rPr>
      <w:rFonts w:ascii="Tahoma" w:eastAsia="굴림" w:hAnsi="Tahoma" w:cs="굴림"/>
      <w:bCs/>
      <w:kern w:val="2"/>
      <w:sz w:val="18"/>
      <w:szCs w:val="18"/>
    </w:rPr>
  </w:style>
  <w:style w:type="character" w:customStyle="1" w:styleId="IF-1Char">
    <w:name w:val="기본흐름 IF - 단계1 Char"/>
    <w:basedOn w:val="a8"/>
    <w:link w:val="IF-1"/>
    <w:rsid w:val="00B76B8D"/>
    <w:rPr>
      <w:rFonts w:ascii="Tahoma" w:eastAsia="굴림" w:hAnsi="Tahoma" w:cs="굴림"/>
      <w:kern w:val="2"/>
      <w:sz w:val="18"/>
      <w:szCs w:val="18"/>
    </w:rPr>
  </w:style>
  <w:style w:type="character" w:customStyle="1" w:styleId="2Char">
    <w:name w:val="제목 2 Char"/>
    <w:aliases w:val="제목2 Char"/>
    <w:basedOn w:val="a8"/>
    <w:link w:val="2"/>
    <w:rsid w:val="00560440"/>
    <w:rPr>
      <w:rFonts w:ascii="맑은 고딕" w:eastAsia="맑은 고딕" w:hAnsi="맑은 고딕"/>
      <w:b/>
      <w:sz w:val="28"/>
    </w:rPr>
  </w:style>
  <w:style w:type="paragraph" w:styleId="aff0">
    <w:name w:val="Title"/>
    <w:basedOn w:val="a6"/>
    <w:next w:val="a6"/>
    <w:link w:val="Char6"/>
    <w:uiPriority w:val="10"/>
    <w:qFormat/>
    <w:rsid w:val="00D52322"/>
    <w:pPr>
      <w:spacing w:before="240"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6">
    <w:name w:val="제목 Char"/>
    <w:basedOn w:val="a8"/>
    <w:link w:val="aff0"/>
    <w:uiPriority w:val="10"/>
    <w:rsid w:val="00D52322"/>
    <w:rPr>
      <w:rFonts w:ascii="맑은 고딕" w:eastAsia="돋움" w:hAnsi="맑은 고딕" w:cs="Times New Roman"/>
      <w:b/>
      <w:bCs/>
      <w:sz w:val="32"/>
      <w:szCs w:val="32"/>
    </w:rPr>
  </w:style>
  <w:style w:type="paragraph" w:styleId="aff1">
    <w:name w:val="List Paragraph"/>
    <w:basedOn w:val="a6"/>
    <w:rsid w:val="00D52322"/>
    <w:pPr>
      <w:ind w:leftChars="400" w:left="800"/>
    </w:pPr>
    <w:rPr>
      <w:sz w:val="22"/>
    </w:rPr>
  </w:style>
  <w:style w:type="paragraph" w:customStyle="1" w:styleId="Indent4">
    <w:name w:val="Indent4"/>
    <w:basedOn w:val="a6"/>
    <w:rsid w:val="00D52322"/>
    <w:pPr>
      <w:overflowPunct w:val="0"/>
      <w:autoSpaceDE w:val="0"/>
      <w:autoSpaceDN w:val="0"/>
      <w:spacing w:before="120" w:line="240" w:lineRule="auto"/>
      <w:ind w:left="2520"/>
      <w:jc w:val="left"/>
    </w:pPr>
    <w:rPr>
      <w:rFonts w:ascii="Book Antiqua" w:eastAsia="바탕체" w:hAnsi="Book Antiqua"/>
      <w:color w:val="000000"/>
    </w:rPr>
  </w:style>
  <w:style w:type="paragraph" w:customStyle="1" w:styleId="aff2">
    <w:name w:val="본문내용"/>
    <w:basedOn w:val="a6"/>
    <w:autoRedefine/>
    <w:rsid w:val="00D52322"/>
    <w:pPr>
      <w:widowControl w:val="0"/>
      <w:autoSpaceDE w:val="0"/>
      <w:autoSpaceDN w:val="0"/>
      <w:adjustRightInd/>
      <w:spacing w:line="240" w:lineRule="auto"/>
      <w:ind w:rightChars="-55" w:right="-110"/>
      <w:jc w:val="left"/>
      <w:textAlignment w:val="auto"/>
    </w:pPr>
    <w:rPr>
      <w:rFonts w:ascii="굴림" w:eastAsia="굴림" w:hAnsi="굴림" w:cs="Arial"/>
      <w:kern w:val="2"/>
    </w:rPr>
  </w:style>
  <w:style w:type="paragraph" w:customStyle="1" w:styleId="16">
    <w:name w:val="1 본문"/>
    <w:basedOn w:val="23"/>
    <w:rsid w:val="00D52322"/>
    <w:pPr>
      <w:ind w:left="800" w:firstLineChars="0" w:firstLine="0"/>
    </w:pPr>
  </w:style>
  <w:style w:type="paragraph" w:customStyle="1" w:styleId="12">
    <w:name w:val="유형1"/>
    <w:basedOn w:val="a6"/>
    <w:rsid w:val="00D52322"/>
    <w:pPr>
      <w:numPr>
        <w:ilvl w:val="1"/>
        <w:numId w:val="15"/>
      </w:numPr>
      <w:overflowPunct w:val="0"/>
      <w:autoSpaceDE w:val="0"/>
      <w:autoSpaceDN w:val="0"/>
      <w:spacing w:before="120" w:line="240" w:lineRule="auto"/>
      <w:jc w:val="left"/>
    </w:pPr>
    <w:rPr>
      <w:rFonts w:eastAsia="굴림"/>
    </w:rPr>
  </w:style>
  <w:style w:type="paragraph" w:customStyle="1" w:styleId="Indent3">
    <w:name w:val="Indent3"/>
    <w:basedOn w:val="a6"/>
    <w:rsid w:val="00D52322"/>
    <w:pPr>
      <w:overflowPunct w:val="0"/>
      <w:autoSpaceDE w:val="0"/>
      <w:autoSpaceDN w:val="0"/>
      <w:spacing w:before="120" w:line="240" w:lineRule="auto"/>
      <w:ind w:left="2160"/>
      <w:jc w:val="left"/>
    </w:pPr>
    <w:rPr>
      <w:rFonts w:ascii="Book Antiqua" w:eastAsia="바탕체" w:hAnsi="Book Antiqua"/>
    </w:rPr>
  </w:style>
  <w:style w:type="paragraph" w:customStyle="1" w:styleId="aff3">
    <w:name w:val="바탕글"/>
    <w:rsid w:val="00D52322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/>
      <w:color w:val="000000"/>
    </w:rPr>
  </w:style>
  <w:style w:type="character" w:styleId="aff4">
    <w:name w:val="Strong"/>
    <w:basedOn w:val="a8"/>
    <w:rsid w:val="00D52322"/>
    <w:rPr>
      <w:b/>
      <w:bCs/>
    </w:rPr>
  </w:style>
  <w:style w:type="paragraph" w:customStyle="1" w:styleId="aff5">
    <w:name w:val="본문 가이드"/>
    <w:basedOn w:val="a6"/>
    <w:rsid w:val="00D52322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i/>
      <w:iCs/>
      <w:color w:val="0000FF"/>
      <w:kern w:val="2"/>
      <w:szCs w:val="24"/>
    </w:rPr>
  </w:style>
  <w:style w:type="paragraph" w:customStyle="1" w:styleId="aff6">
    <w:name w:val="코드 소스"/>
    <w:basedOn w:val="a6"/>
    <w:rsid w:val="00D52322"/>
    <w:pPr>
      <w:widowControl w:val="0"/>
      <w:wordWrap w:val="0"/>
      <w:autoSpaceDE w:val="0"/>
      <w:autoSpaceDN w:val="0"/>
      <w:adjustRightInd/>
      <w:snapToGrid w:val="0"/>
      <w:spacing w:line="240" w:lineRule="atLeast"/>
      <w:jc w:val="left"/>
      <w:textAlignment w:val="auto"/>
    </w:pPr>
    <w:rPr>
      <w:rFonts w:ascii="Lucida Console" w:eastAsia="굴림" w:hAnsi="Lucida Console"/>
      <w:kern w:val="2"/>
      <w:sz w:val="16"/>
      <w:szCs w:val="24"/>
    </w:rPr>
  </w:style>
  <w:style w:type="paragraph" w:customStyle="1" w:styleId="aff7">
    <w:name w:val="표준내용"/>
    <w:basedOn w:val="a6"/>
    <w:rsid w:val="00D52322"/>
    <w:pPr>
      <w:overflowPunct w:val="0"/>
      <w:autoSpaceDE w:val="0"/>
      <w:autoSpaceDN w:val="0"/>
      <w:spacing w:line="240" w:lineRule="auto"/>
      <w:ind w:left="709"/>
      <w:jc w:val="left"/>
    </w:pPr>
    <w:rPr>
      <w:rFonts w:ascii="Book Antiqua" w:eastAsia="바탕체" w:hAnsi="Book Antiqua"/>
    </w:rPr>
  </w:style>
  <w:style w:type="paragraph" w:customStyle="1" w:styleId="20">
    <w:name w:val="자료 나열 2"/>
    <w:basedOn w:val="a6"/>
    <w:rsid w:val="00D52322"/>
    <w:pPr>
      <w:widowControl w:val="0"/>
      <w:numPr>
        <w:numId w:val="16"/>
      </w:numPr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kern w:val="2"/>
      <w:szCs w:val="24"/>
    </w:rPr>
  </w:style>
  <w:style w:type="paragraph" w:customStyle="1" w:styleId="10">
    <w:name w:val="자료 나열 1"/>
    <w:basedOn w:val="a6"/>
    <w:rsid w:val="00D52322"/>
    <w:pPr>
      <w:widowControl w:val="0"/>
      <w:numPr>
        <w:numId w:val="17"/>
      </w:numPr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kern w:val="2"/>
      <w:szCs w:val="24"/>
    </w:rPr>
  </w:style>
  <w:style w:type="paragraph" w:styleId="aff8">
    <w:name w:val="Normal (Web)"/>
    <w:basedOn w:val="a6"/>
    <w:uiPriority w:val="99"/>
    <w:unhideWhenUsed/>
    <w:rsid w:val="00D52322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syntax">
    <w:name w:val="syntax"/>
    <w:basedOn w:val="a6"/>
    <w:rsid w:val="005C55C5"/>
    <w:pPr>
      <w:adjustRightInd/>
      <w:spacing w:before="120" w:after="120" w:line="240" w:lineRule="atLeast"/>
      <w:jc w:val="left"/>
      <w:textAlignment w:val="auto"/>
    </w:pPr>
    <w:rPr>
      <w:rFonts w:ascii="Courier New" w:eastAsia="Times New Roman" w:hAnsi="Courier New"/>
      <w:sz w:val="22"/>
      <w:lang w:eastAsia="en-US"/>
    </w:rPr>
  </w:style>
  <w:style w:type="paragraph" w:customStyle="1" w:styleId="17">
    <w:name w:val="1.표제목"/>
    <w:basedOn w:val="a6"/>
    <w:rsid w:val="00EB410C"/>
    <w:pPr>
      <w:keepNext/>
      <w:numPr>
        <w:ilvl w:val="12"/>
      </w:numPr>
      <w:overflowPunct w:val="0"/>
      <w:autoSpaceDE w:val="0"/>
      <w:autoSpaceDN w:val="0"/>
      <w:snapToGrid w:val="0"/>
      <w:spacing w:before="100" w:beforeAutospacing="1" w:after="100" w:afterAutospacing="1" w:line="240" w:lineRule="auto"/>
      <w:jc w:val="center"/>
    </w:pPr>
    <w:rPr>
      <w:rFonts w:ascii="바탕" w:eastAsia="바탕" w:hAnsi="바탕"/>
      <w:b/>
      <w:kern w:val="2"/>
    </w:rPr>
  </w:style>
  <w:style w:type="character" w:customStyle="1" w:styleId="exam">
    <w:name w:val="exam"/>
    <w:basedOn w:val="a8"/>
    <w:rsid w:val="004F3222"/>
  </w:style>
  <w:style w:type="character" w:customStyle="1" w:styleId="3Char">
    <w:name w:val="제목 3 Char"/>
    <w:aliases w:val="제목3 Char"/>
    <w:basedOn w:val="a8"/>
    <w:link w:val="3"/>
    <w:rsid w:val="002422A1"/>
    <w:rPr>
      <w:rFonts w:ascii="맑은 고딕" w:eastAsia="맑은 고딕" w:hAnsi="맑은 고딕"/>
      <w:b/>
      <w:sz w:val="24"/>
    </w:rPr>
  </w:style>
  <w:style w:type="character" w:customStyle="1" w:styleId="3Ctrl3Char">
    <w:name w:val="본수준3_Ctrl+3 Char"/>
    <w:basedOn w:val="a8"/>
    <w:link w:val="3Ctrl3"/>
    <w:rsid w:val="00710DA3"/>
    <w:rPr>
      <w:rFonts w:ascii="바탕체" w:hAnsi="바탕체" w:cs="Arial"/>
      <w:b/>
      <w:bCs/>
      <w:kern w:val="2"/>
      <w:sz w:val="22"/>
      <w:szCs w:val="22"/>
      <w:shd w:val="clear" w:color="auto" w:fill="DDE5E2"/>
    </w:rPr>
  </w:style>
  <w:style w:type="paragraph" w:customStyle="1" w:styleId="3Ctrl3">
    <w:name w:val="본수준3_Ctrl+3"/>
    <w:basedOn w:val="a6"/>
    <w:next w:val="15"/>
    <w:link w:val="3Ctrl3Char"/>
    <w:rsid w:val="00710DA3"/>
    <w:pPr>
      <w:widowControl w:val="0"/>
      <w:shd w:val="clear" w:color="auto" w:fill="DDE5E2"/>
      <w:tabs>
        <w:tab w:val="num" w:pos="1069"/>
      </w:tabs>
      <w:wordWrap w:val="0"/>
      <w:autoSpaceDE w:val="0"/>
      <w:autoSpaceDN w:val="0"/>
      <w:snapToGrid w:val="0"/>
      <w:spacing w:before="120" w:after="240" w:line="240" w:lineRule="auto"/>
      <w:ind w:left="1069" w:hanging="709"/>
      <w:outlineLvl w:val="2"/>
    </w:pPr>
    <w:rPr>
      <w:rFonts w:ascii="바탕체" w:eastAsia="바탕체" w:hAnsi="바탕체" w:cs="Arial"/>
      <w:b/>
      <w:bCs/>
      <w:kern w:val="2"/>
      <w:sz w:val="22"/>
      <w:szCs w:val="22"/>
    </w:rPr>
  </w:style>
  <w:style w:type="character" w:customStyle="1" w:styleId="1Char">
    <w:name w:val="본문1 Char"/>
    <w:basedOn w:val="a8"/>
    <w:link w:val="15"/>
    <w:rsid w:val="00710DA3"/>
    <w:rPr>
      <w:rFonts w:ascii="Arial" w:eastAsia="HY그래픽M" w:hAnsi="Arial" w:cs="Arial"/>
      <w:bCs/>
      <w:lang w:val="en-GB"/>
    </w:rPr>
  </w:style>
  <w:style w:type="paragraph" w:customStyle="1" w:styleId="aff9">
    <w:name w:val="스타일 그림 목차"/>
    <w:basedOn w:val="ae"/>
    <w:rsid w:val="00460285"/>
    <w:pPr>
      <w:widowControl w:val="0"/>
      <w:tabs>
        <w:tab w:val="clear" w:pos="9240"/>
      </w:tabs>
      <w:wordWrap w:val="0"/>
      <w:autoSpaceDE w:val="0"/>
      <w:autoSpaceDN w:val="0"/>
      <w:snapToGrid w:val="0"/>
      <w:spacing w:line="300" w:lineRule="auto"/>
      <w:ind w:left="1200" w:hanging="400"/>
    </w:pPr>
    <w:rPr>
      <w:rFonts w:eastAsia="바탕체"/>
      <w:b/>
      <w:kern w:val="2"/>
      <w:sz w:val="22"/>
    </w:rPr>
  </w:style>
  <w:style w:type="character" w:customStyle="1" w:styleId="4Char">
    <w:name w:val="제목 4 Char"/>
    <w:aliases w:val="제목4 Char"/>
    <w:basedOn w:val="a8"/>
    <w:link w:val="4"/>
    <w:rsid w:val="00AA6625"/>
    <w:rPr>
      <w:rFonts w:ascii="맑은 고딕" w:eastAsia="맑은 고딕" w:hAnsi="맑은 고딕" w:cs="맑은 고딕"/>
      <w:b/>
      <w:sz w:val="22"/>
    </w:rPr>
  </w:style>
  <w:style w:type="character" w:customStyle="1" w:styleId="8Char">
    <w:name w:val="제목 8 Char"/>
    <w:aliases w:val="8 Char"/>
    <w:basedOn w:val="a8"/>
    <w:link w:val="8"/>
    <w:rsid w:val="00C55123"/>
    <w:rPr>
      <w:rFonts w:ascii="굴림체" w:eastAsia="맑은 고딕"/>
    </w:rPr>
  </w:style>
  <w:style w:type="paragraph" w:styleId="affa">
    <w:name w:val="Date"/>
    <w:basedOn w:val="a6"/>
    <w:next w:val="a6"/>
    <w:link w:val="Char7"/>
    <w:uiPriority w:val="99"/>
    <w:semiHidden/>
    <w:unhideWhenUsed/>
    <w:rsid w:val="00997791"/>
  </w:style>
  <w:style w:type="character" w:customStyle="1" w:styleId="Char7">
    <w:name w:val="날짜 Char"/>
    <w:basedOn w:val="a8"/>
    <w:link w:val="affa"/>
    <w:uiPriority w:val="99"/>
    <w:semiHidden/>
    <w:rsid w:val="00997791"/>
    <w:rPr>
      <w:rFonts w:eastAsia="맑은 고딕"/>
    </w:rPr>
  </w:style>
  <w:style w:type="paragraph" w:customStyle="1" w:styleId="122pt">
    <w:name w:val="스타일 제목 1 + 22 pt"/>
    <w:basedOn w:val="1"/>
    <w:link w:val="122ptChar"/>
    <w:rsid w:val="00E41F13"/>
    <w:pPr>
      <w:widowControl/>
      <w:numPr>
        <w:numId w:val="0"/>
      </w:numPr>
      <w:wordWrap/>
      <w:adjustRightInd/>
      <w:spacing w:after="120" w:line="240" w:lineRule="auto"/>
      <w:ind w:left="900" w:hangingChars="225" w:hanging="900"/>
      <w:jc w:val="left"/>
      <w:textAlignment w:val="auto"/>
    </w:pPr>
    <w:rPr>
      <w:rFonts w:ascii="Arial Black" w:eastAsia="굴림" w:hAnsi="Arial Black"/>
      <w:color w:val="808080"/>
      <w:spacing w:val="-25"/>
      <w:sz w:val="44"/>
      <w:szCs w:val="20"/>
      <w:lang w:eastAsia="en-US"/>
    </w:rPr>
  </w:style>
  <w:style w:type="character" w:customStyle="1" w:styleId="122ptChar">
    <w:name w:val="스타일 제목 1 + 22 pt Char"/>
    <w:basedOn w:val="a8"/>
    <w:link w:val="122pt"/>
    <w:rsid w:val="00E41F13"/>
    <w:rPr>
      <w:rFonts w:ascii="Arial Black" w:eastAsia="굴림" w:hAnsi="Arial Black"/>
      <w:b/>
      <w:color w:val="808080"/>
      <w:spacing w:val="-25"/>
      <w:kern w:val="28"/>
      <w:sz w:val="44"/>
      <w:lang w:eastAsia="en-US"/>
    </w:rPr>
  </w:style>
  <w:style w:type="paragraph" w:customStyle="1" w:styleId="affb">
    <w:name w:val="표제목"/>
    <w:basedOn w:val="ad"/>
    <w:link w:val="Char8"/>
    <w:qFormat/>
    <w:rsid w:val="00776B1F"/>
    <w:pPr>
      <w:jc w:val="left"/>
    </w:pPr>
  </w:style>
  <w:style w:type="paragraph" w:styleId="a7">
    <w:name w:val="Normal Indent"/>
    <w:basedOn w:val="a6"/>
    <w:uiPriority w:val="99"/>
    <w:semiHidden/>
    <w:unhideWhenUsed/>
    <w:rsid w:val="00C55123"/>
    <w:pPr>
      <w:ind w:leftChars="400" w:left="800"/>
    </w:pPr>
  </w:style>
  <w:style w:type="paragraph" w:customStyle="1" w:styleId="-6">
    <w:name w:val="그림-표"/>
    <w:basedOn w:val="--"/>
    <w:next w:val="16"/>
    <w:link w:val="-Char"/>
    <w:rsid w:val="00030528"/>
    <w:pPr>
      <w:spacing w:after="100" w:afterAutospacing="1"/>
    </w:pPr>
    <w:rPr>
      <w:b w:val="0"/>
      <w:sz w:val="20"/>
    </w:rPr>
  </w:style>
  <w:style w:type="character" w:customStyle="1" w:styleId="Char">
    <w:name w:val="표머리 Char"/>
    <w:basedOn w:val="a8"/>
    <w:link w:val="ad"/>
    <w:rsid w:val="00776B1F"/>
    <w:rPr>
      <w:rFonts w:ascii="굴림체" w:eastAsia="굴림체"/>
      <w:b/>
    </w:rPr>
  </w:style>
  <w:style w:type="character" w:customStyle="1" w:styleId="Char8">
    <w:name w:val="표제목 Char"/>
    <w:basedOn w:val="Char"/>
    <w:link w:val="affb"/>
    <w:rsid w:val="00776B1F"/>
    <w:rPr>
      <w:rFonts w:ascii="굴림체" w:eastAsia="굴림체"/>
      <w:b/>
    </w:rPr>
  </w:style>
  <w:style w:type="character" w:customStyle="1" w:styleId="--Char">
    <w:name w:val="목차-표-그림 Char"/>
    <w:basedOn w:val="a8"/>
    <w:link w:val="--"/>
    <w:rsid w:val="00776B1F"/>
    <w:rPr>
      <w:rFonts w:ascii="맑은 고딕" w:eastAsia="맑은 고딕" w:hAnsi="맑은 고딕"/>
      <w:b/>
      <w:bCs/>
      <w:sz w:val="36"/>
    </w:rPr>
  </w:style>
  <w:style w:type="character" w:customStyle="1" w:styleId="-Char">
    <w:name w:val="그림-표 Char"/>
    <w:basedOn w:val="--Char"/>
    <w:link w:val="-6"/>
    <w:rsid w:val="00030528"/>
    <w:rPr>
      <w:rFonts w:ascii="맑은 고딕" w:eastAsia="맑은 고딕" w:hAnsi="맑은 고딕"/>
      <w:b/>
      <w:bCs/>
      <w:sz w:val="36"/>
    </w:rPr>
  </w:style>
  <w:style w:type="character" w:styleId="affc">
    <w:name w:val="Placeholder Text"/>
    <w:basedOn w:val="a8"/>
    <w:uiPriority w:val="99"/>
    <w:semiHidden/>
    <w:rsid w:val="00A029B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  <w:qFormat/>
    <w:pPr>
      <w:widowControl w:val="0"/>
      <w:wordWrap w:val="0"/>
      <w:autoSpaceDE w:val="0"/>
      <w:autoSpaceDN w:val="0"/>
    </w:p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6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1250">
              <w:marLeft w:val="-2928"/>
              <w:marRight w:val="0"/>
              <w:marTop w:val="480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85400">
                  <w:marLeft w:val="2928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none" w:sz="0" w:space="0" w:color="auto"/>
                  </w:divBdr>
                  <w:divsChild>
                    <w:div w:id="90167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98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4" w:color="FFDD88"/>
                            <w:left w:val="single" w:sz="6" w:space="4" w:color="FFDD88"/>
                            <w:bottom w:val="single" w:sz="6" w:space="4" w:color="FFDD88"/>
                            <w:right w:val="single" w:sz="6" w:space="4" w:color="FFDD8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27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03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49067">
                      <w:marLeft w:val="0"/>
                      <w:marRight w:val="0"/>
                      <w:marTop w:val="135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92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57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3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187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011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190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032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006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0734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8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://www.eglobalsys.co.kr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5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mmtckh0\Application%20Data\Microsoft\Templates\&#44277;&#44277;&#54364;&#51456;&#49436;&#49885;-&#53596;&#54540;&#47551;-&#49464;&#47196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A9AE2E-886D-4AAB-89E3-FC14A9653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공공표준서식-템플릿-세로.dot</Template>
  <TotalTime>13223</TotalTime>
  <Pages>40</Pages>
  <Words>1865</Words>
  <Characters>10633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테스트관련문서</vt:lpstr>
    </vt:vector>
  </TitlesOfParts>
  <Company>Alox</Company>
  <LinksUpToDate>false</LinksUpToDate>
  <CharactersWithSpaces>12474</CharactersWithSpaces>
  <SharedDoc>false</SharedDoc>
  <HLinks>
    <vt:vector size="762" baseType="variant">
      <vt:variant>
        <vt:i4>1114171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_Toc259793975</vt:lpwstr>
      </vt:variant>
      <vt:variant>
        <vt:i4>1114171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_Toc259793974</vt:lpwstr>
      </vt:variant>
      <vt:variant>
        <vt:i4>1114171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_Toc259793973</vt:lpwstr>
      </vt:variant>
      <vt:variant>
        <vt:i4>1114171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_Toc259793972</vt:lpwstr>
      </vt:variant>
      <vt:variant>
        <vt:i4>1114171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_Toc259793971</vt:lpwstr>
      </vt:variant>
      <vt:variant>
        <vt:i4>1114171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_Toc259793970</vt:lpwstr>
      </vt:variant>
      <vt:variant>
        <vt:i4>1048635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_Toc259793969</vt:lpwstr>
      </vt:variant>
      <vt:variant>
        <vt:i4>1048635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_Toc259793968</vt:lpwstr>
      </vt:variant>
      <vt:variant>
        <vt:i4>1048635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_Toc259793967</vt:lpwstr>
      </vt:variant>
      <vt:variant>
        <vt:i4>1048635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_Toc259793966</vt:lpwstr>
      </vt:variant>
      <vt:variant>
        <vt:i4>1048635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_Toc259793965</vt:lpwstr>
      </vt:variant>
      <vt:variant>
        <vt:i4>1048635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_Toc259793964</vt:lpwstr>
      </vt:variant>
      <vt:variant>
        <vt:i4>1048635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_Toc259793963</vt:lpwstr>
      </vt:variant>
      <vt:variant>
        <vt:i4>1048635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_Toc259793962</vt:lpwstr>
      </vt:variant>
      <vt:variant>
        <vt:i4>1048635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_Toc259793961</vt:lpwstr>
      </vt:variant>
      <vt:variant>
        <vt:i4>1048635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_Toc259793960</vt:lpwstr>
      </vt:variant>
      <vt:variant>
        <vt:i4>1245243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_Toc259793959</vt:lpwstr>
      </vt:variant>
      <vt:variant>
        <vt:i4>1245243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_Toc259793958</vt:lpwstr>
      </vt:variant>
      <vt:variant>
        <vt:i4>1245243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_Toc259793957</vt:lpwstr>
      </vt:variant>
      <vt:variant>
        <vt:i4>1245243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_Toc259793956</vt:lpwstr>
      </vt:variant>
      <vt:variant>
        <vt:i4>1245243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_Toc259793955</vt:lpwstr>
      </vt:variant>
      <vt:variant>
        <vt:i4>1245243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_Toc259793954</vt:lpwstr>
      </vt:variant>
      <vt:variant>
        <vt:i4>1245243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_Toc259793953</vt:lpwstr>
      </vt:variant>
      <vt:variant>
        <vt:i4>1245243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_Toc259793952</vt:lpwstr>
      </vt:variant>
      <vt:variant>
        <vt:i4>1245243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_Toc259793951</vt:lpwstr>
      </vt:variant>
      <vt:variant>
        <vt:i4>1245243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_Toc259793950</vt:lpwstr>
      </vt:variant>
      <vt:variant>
        <vt:i4>1179707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_Toc259793949</vt:lpwstr>
      </vt:variant>
      <vt:variant>
        <vt:i4>1179707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_Toc259793948</vt:lpwstr>
      </vt:variant>
      <vt:variant>
        <vt:i4>1179707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_Toc259793947</vt:lpwstr>
      </vt:variant>
      <vt:variant>
        <vt:i4>1179707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_Toc259793946</vt:lpwstr>
      </vt:variant>
      <vt:variant>
        <vt:i4>1179707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_Toc259793945</vt:lpwstr>
      </vt:variant>
      <vt:variant>
        <vt:i4>1179707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_Toc259793944</vt:lpwstr>
      </vt:variant>
      <vt:variant>
        <vt:i4>1179707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_Toc259793943</vt:lpwstr>
      </vt:variant>
      <vt:variant>
        <vt:i4>1179707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_Toc259793942</vt:lpwstr>
      </vt:variant>
      <vt:variant>
        <vt:i4>1179707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_Toc259793941</vt:lpwstr>
      </vt:variant>
      <vt:variant>
        <vt:i4>1179707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_Toc259793940</vt:lpwstr>
      </vt:variant>
      <vt:variant>
        <vt:i4>1376315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_Toc259793939</vt:lpwstr>
      </vt:variant>
      <vt:variant>
        <vt:i4>1376315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_Toc259793938</vt:lpwstr>
      </vt:variant>
      <vt:variant>
        <vt:i4>1376315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_Toc259793937</vt:lpwstr>
      </vt:variant>
      <vt:variant>
        <vt:i4>1376315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_Toc259793936</vt:lpwstr>
      </vt:variant>
      <vt:variant>
        <vt:i4>1376315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_Toc259793935</vt:lpwstr>
      </vt:variant>
      <vt:variant>
        <vt:i4>1376315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_Toc259793934</vt:lpwstr>
      </vt:variant>
      <vt:variant>
        <vt:i4>1376315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_Toc259793933</vt:lpwstr>
      </vt:variant>
      <vt:variant>
        <vt:i4>1376315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_Toc259793932</vt:lpwstr>
      </vt:variant>
      <vt:variant>
        <vt:i4>1376315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_Toc259793931</vt:lpwstr>
      </vt:variant>
      <vt:variant>
        <vt:i4>1376315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_Toc259793930</vt:lpwstr>
      </vt:variant>
      <vt:variant>
        <vt:i4>1310779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_Toc259793929</vt:lpwstr>
      </vt:variant>
      <vt:variant>
        <vt:i4>1310779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_Toc259793928</vt:lpwstr>
      </vt:variant>
      <vt:variant>
        <vt:i4>1310779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_Toc259793927</vt:lpwstr>
      </vt:variant>
      <vt:variant>
        <vt:i4>1310779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_Toc259793926</vt:lpwstr>
      </vt:variant>
      <vt:variant>
        <vt:i4>1310779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_Toc259793925</vt:lpwstr>
      </vt:variant>
      <vt:variant>
        <vt:i4>1310779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_Toc259793924</vt:lpwstr>
      </vt:variant>
      <vt:variant>
        <vt:i4>1310779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_Toc259793923</vt:lpwstr>
      </vt:variant>
      <vt:variant>
        <vt:i4>1310779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_Toc259793922</vt:lpwstr>
      </vt:variant>
      <vt:variant>
        <vt:i4>1310779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_Toc259793921</vt:lpwstr>
      </vt:variant>
      <vt:variant>
        <vt:i4>1310779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_Toc259793920</vt:lpwstr>
      </vt:variant>
      <vt:variant>
        <vt:i4>1507387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_Toc259793919</vt:lpwstr>
      </vt:variant>
      <vt:variant>
        <vt:i4>1507387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_Toc259793918</vt:lpwstr>
      </vt:variant>
      <vt:variant>
        <vt:i4>1507387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_Toc259793917</vt:lpwstr>
      </vt:variant>
      <vt:variant>
        <vt:i4>1507387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_Toc259793916</vt:lpwstr>
      </vt:variant>
      <vt:variant>
        <vt:i4>1507387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_Toc259793915</vt:lpwstr>
      </vt:variant>
      <vt:variant>
        <vt:i4>1507387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_Toc259793914</vt:lpwstr>
      </vt:variant>
      <vt:variant>
        <vt:i4>1507387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_Toc259793913</vt:lpwstr>
      </vt:variant>
      <vt:variant>
        <vt:i4>1507387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_Toc259793912</vt:lpwstr>
      </vt:variant>
      <vt:variant>
        <vt:i4>1507387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_Toc259793911</vt:lpwstr>
      </vt:variant>
      <vt:variant>
        <vt:i4>1507387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_Toc259793910</vt:lpwstr>
      </vt:variant>
      <vt:variant>
        <vt:i4>1441851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_Toc259793909</vt:lpwstr>
      </vt:variant>
      <vt:variant>
        <vt:i4>1441851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_Toc259793908</vt:lpwstr>
      </vt:variant>
      <vt:variant>
        <vt:i4>1441851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_Toc259793907</vt:lpwstr>
      </vt:variant>
      <vt:variant>
        <vt:i4>1441851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_Toc259793906</vt:lpwstr>
      </vt:variant>
      <vt:variant>
        <vt:i4>1441851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_Toc259793905</vt:lpwstr>
      </vt:variant>
      <vt:variant>
        <vt:i4>1441851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_Toc259793904</vt:lpwstr>
      </vt:variant>
      <vt:variant>
        <vt:i4>1441851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_Toc259793903</vt:lpwstr>
      </vt:variant>
      <vt:variant>
        <vt:i4>1441851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_Toc259793902</vt:lpwstr>
      </vt:variant>
      <vt:variant>
        <vt:i4>1441851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_Toc259793901</vt:lpwstr>
      </vt:variant>
      <vt:variant>
        <vt:i4>1441851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_Toc259793900</vt:lpwstr>
      </vt:variant>
      <vt:variant>
        <vt:i4>2031674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_Toc259793899</vt:lpwstr>
      </vt:variant>
      <vt:variant>
        <vt:i4>2031674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_Toc259793898</vt:lpwstr>
      </vt:variant>
      <vt:variant>
        <vt:i4>2031674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_Toc259793897</vt:lpwstr>
      </vt:variant>
      <vt:variant>
        <vt:i4>2031674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_Toc259793896</vt:lpwstr>
      </vt:variant>
      <vt:variant>
        <vt:i4>2031674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_Toc259793895</vt:lpwstr>
      </vt:variant>
      <vt:variant>
        <vt:i4>2031674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_Toc259793894</vt:lpwstr>
      </vt:variant>
      <vt:variant>
        <vt:i4>2031674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_Toc259793893</vt:lpwstr>
      </vt:variant>
      <vt:variant>
        <vt:i4>2031674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_Toc259793892</vt:lpwstr>
      </vt:variant>
      <vt:variant>
        <vt:i4>2031674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_Toc259793891</vt:lpwstr>
      </vt:variant>
      <vt:variant>
        <vt:i4>2031674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_Toc259793890</vt:lpwstr>
      </vt:variant>
      <vt:variant>
        <vt:i4>1966138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_Toc259793889</vt:lpwstr>
      </vt:variant>
      <vt:variant>
        <vt:i4>1966138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_Toc259793888</vt:lpwstr>
      </vt:variant>
      <vt:variant>
        <vt:i4>1966138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_Toc259793887</vt:lpwstr>
      </vt:variant>
      <vt:variant>
        <vt:i4>1966138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_Toc259793886</vt:lpwstr>
      </vt:variant>
      <vt:variant>
        <vt:i4>1966138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_Toc259793885</vt:lpwstr>
      </vt:variant>
      <vt:variant>
        <vt:i4>1966138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_Toc259793884</vt:lpwstr>
      </vt:variant>
      <vt:variant>
        <vt:i4>1966138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_Toc259793883</vt:lpwstr>
      </vt:variant>
      <vt:variant>
        <vt:i4>1966138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_Toc259793882</vt:lpwstr>
      </vt:variant>
      <vt:variant>
        <vt:i4>1966138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_Toc259793881</vt:lpwstr>
      </vt:variant>
      <vt:variant>
        <vt:i4>1966138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_Toc259793880</vt:lpwstr>
      </vt:variant>
      <vt:variant>
        <vt:i4>1114170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_Toc259793879</vt:lpwstr>
      </vt:variant>
      <vt:variant>
        <vt:i4>1114170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_Toc259793878</vt:lpwstr>
      </vt:variant>
      <vt:variant>
        <vt:i4>1114170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_Toc259793877</vt:lpwstr>
      </vt:variant>
      <vt:variant>
        <vt:i4>1114170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_Toc259793876</vt:lpwstr>
      </vt:variant>
      <vt:variant>
        <vt:i4>1114170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_Toc259793875</vt:lpwstr>
      </vt:variant>
      <vt:variant>
        <vt:i4>1114170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_Toc259793874</vt:lpwstr>
      </vt:variant>
      <vt:variant>
        <vt:i4>1114170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_Toc259793873</vt:lpwstr>
      </vt:variant>
      <vt:variant>
        <vt:i4>1114170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_Toc259793872</vt:lpwstr>
      </vt:variant>
      <vt:variant>
        <vt:i4>1114170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_Toc259793871</vt:lpwstr>
      </vt:variant>
      <vt:variant>
        <vt:i4>1114170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_Toc259793870</vt:lpwstr>
      </vt:variant>
      <vt:variant>
        <vt:i4>1048634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_Toc259793869</vt:lpwstr>
      </vt:variant>
      <vt:variant>
        <vt:i4>1048634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_Toc259793868</vt:lpwstr>
      </vt:variant>
      <vt:variant>
        <vt:i4>1048634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_Toc259793867</vt:lpwstr>
      </vt:variant>
      <vt:variant>
        <vt:i4>1048634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_Toc259793866</vt:lpwstr>
      </vt:variant>
      <vt:variant>
        <vt:i4>1048634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_Toc259793865</vt:lpwstr>
      </vt:variant>
      <vt:variant>
        <vt:i4>1048634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_Toc259793864</vt:lpwstr>
      </vt:variant>
      <vt:variant>
        <vt:i4>1048634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_Toc259793863</vt:lpwstr>
      </vt:variant>
      <vt:variant>
        <vt:i4>1048634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_Toc259793862</vt:lpwstr>
      </vt:variant>
      <vt:variant>
        <vt:i4>1048634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_Toc259793861</vt:lpwstr>
      </vt:variant>
      <vt:variant>
        <vt:i4>1048634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_Toc259793860</vt:lpwstr>
      </vt:variant>
      <vt:variant>
        <vt:i4>1245242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_Toc259793859</vt:lpwstr>
      </vt:variant>
      <vt:variant>
        <vt:i4>1245242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_Toc259793858</vt:lpwstr>
      </vt:variant>
      <vt:variant>
        <vt:i4>1245242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_Toc259793857</vt:lpwstr>
      </vt:variant>
      <vt:variant>
        <vt:i4>1245242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_Toc259793856</vt:lpwstr>
      </vt:variant>
      <vt:variant>
        <vt:i4>1245242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_Toc259793855</vt:lpwstr>
      </vt:variant>
      <vt:variant>
        <vt:i4>1245242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_Toc259793854</vt:lpwstr>
      </vt:variant>
      <vt:variant>
        <vt:i4>1245242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_Toc259793853</vt:lpwstr>
      </vt:variant>
      <vt:variant>
        <vt:i4>1245242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_Toc259793852</vt:lpwstr>
      </vt:variant>
      <vt:variant>
        <vt:i4>1245242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_Toc259793851</vt:lpwstr>
      </vt:variant>
      <vt:variant>
        <vt:i4>1245242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_Toc259793850</vt:lpwstr>
      </vt:variant>
      <vt:variant>
        <vt:i4>1179706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_Toc259793849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테스트관련문서</dc:title>
  <dc:subject>문서번호 : XXXXXXX-###</dc:subject>
  <dc:creator>김정민</dc:creator>
  <dc:description>Ver 1.0</dc:description>
  <cp:lastModifiedBy>Windows 사용자</cp:lastModifiedBy>
  <cp:revision>125</cp:revision>
  <cp:lastPrinted>2015-11-24T00:56:00Z</cp:lastPrinted>
  <dcterms:created xsi:type="dcterms:W3CDTF">2015-10-21T01:35:00Z</dcterms:created>
  <dcterms:modified xsi:type="dcterms:W3CDTF">2017-07-04T08:35:00Z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ogle.Documents.Tracking">
    <vt:lpwstr>false</vt:lpwstr>
  </property>
  <property fmtid="{D5CDD505-2E9C-101B-9397-08002B2CF9AE}" pid="3" name="Google.Documents.DocumentId">
    <vt:lpwstr>1l9Cd5bZMC5R14CfpUubMeZB44pnTNAR0I_q9xDGz25U</vt:lpwstr>
  </property>
  <property fmtid="{D5CDD505-2E9C-101B-9397-08002B2CF9AE}" pid="4" name="Google.Documents.RevisionId">
    <vt:lpwstr>12035422610732761839</vt:lpwstr>
  </property>
  <property fmtid="{D5CDD505-2E9C-101B-9397-08002B2CF9AE}" pid="5" name="Google.Documents.PreviousRevisionId">
    <vt:lpwstr>07425155035313878729</vt:lpwstr>
  </property>
  <property fmtid="{D5CDD505-2E9C-101B-9397-08002B2CF9AE}" pid="6" name="Google.Documents.PluginVersion">
    <vt:lpwstr>2.0.2662.553</vt:lpwstr>
  </property>
  <property fmtid="{D5CDD505-2E9C-101B-9397-08002B2CF9AE}" pid="7" name="Google.Documents.MergeIncapabilityFlags">
    <vt:i4>0</vt:i4>
  </property>
</Properties>
</file>