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761DD5" w:rsidP="00840E9B">
      <w:pPr>
        <w:ind w:left="400"/>
        <w:jc w:val="right"/>
        <w:outlineLvl w:val="0"/>
        <w:rPr>
          <w:rFonts w:asciiTheme="minorHAnsi" w:eastAsiaTheme="minorHAnsi" w:hAnsiTheme="minorHAnsi"/>
          <w:b/>
          <w:sz w:val="52"/>
          <w:szCs w:val="52"/>
        </w:rPr>
      </w:pPr>
      <w:r w:rsidRPr="00C36B66">
        <w:rPr>
          <w:rFonts w:asciiTheme="minorHAnsi" w:eastAsiaTheme="minorHAnsi" w:hAnsiTheme="minorHAnsi" w:hint="eastAsia"/>
          <w:b/>
          <w:sz w:val="52"/>
          <w:szCs w:val="52"/>
        </w:rPr>
        <w:t>CoFile</w:t>
      </w:r>
      <w:r w:rsidR="008049B0" w:rsidRPr="00C36B66">
        <w:rPr>
          <w:rFonts w:asciiTheme="minorHAnsi" w:eastAsiaTheme="minorHAnsi" w:hAnsiTheme="minorHAnsi" w:hint="eastAsia"/>
          <w:b/>
          <w:sz w:val="52"/>
          <w:szCs w:val="52"/>
        </w:rPr>
        <w:t xml:space="preserve"> 암/복호화 가이드</w:t>
      </w: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5A1263" w:rsidP="00840E9B">
      <w:pPr>
        <w:ind w:left="400"/>
        <w:jc w:val="right"/>
        <w:outlineLvl w:val="0"/>
        <w:rPr>
          <w:rFonts w:asciiTheme="minorHAnsi" w:eastAsiaTheme="minorHAnsi" w:hAnsiTheme="minorHAnsi"/>
          <w:b/>
          <w:sz w:val="44"/>
          <w:szCs w:val="44"/>
        </w:rPr>
      </w:pPr>
      <w:r w:rsidRPr="00C36B66">
        <w:rPr>
          <w:rFonts w:asciiTheme="minorHAnsi" w:eastAsiaTheme="minorHAnsi" w:hAnsiTheme="minorHAnsi" w:hint="eastAsia"/>
          <w:b/>
          <w:sz w:val="44"/>
          <w:szCs w:val="44"/>
        </w:rPr>
        <w:t>CubeOne V2.5</w:t>
      </w: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5A1263" w:rsidP="004516E3">
      <w:pPr>
        <w:ind w:left="400"/>
        <w:jc w:val="righ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1.</w:t>
      </w:r>
      <w:r w:rsidR="00761DD5" w:rsidRPr="00C36B66">
        <w:rPr>
          <w:rFonts w:asciiTheme="minorHAnsi" w:eastAsiaTheme="minorHAnsi" w:hAnsiTheme="minorHAnsi" w:hint="eastAsia"/>
        </w:rPr>
        <w:t>0</w:t>
      </w:r>
    </w:p>
    <w:p w:rsidR="004516E3" w:rsidRPr="00C36B66" w:rsidRDefault="005A1263" w:rsidP="004516E3">
      <w:pPr>
        <w:ind w:left="400"/>
        <w:jc w:val="right"/>
        <w:rPr>
          <w:rFonts w:asciiTheme="minorHAnsi" w:eastAsiaTheme="minorHAnsi" w:hAnsiTheme="minorHAnsi"/>
          <w:b/>
        </w:rPr>
      </w:pPr>
      <w:r w:rsidRPr="00C36B66">
        <w:rPr>
          <w:rFonts w:asciiTheme="minorHAnsi" w:eastAsiaTheme="minorHAnsi" w:hAnsiTheme="minorHAnsi"/>
          <w:b/>
        </w:rPr>
        <w:t>201</w:t>
      </w:r>
      <w:r w:rsidRPr="00C36B66">
        <w:rPr>
          <w:rFonts w:asciiTheme="minorHAnsi" w:eastAsiaTheme="minorHAnsi" w:hAnsiTheme="minorHAnsi" w:hint="eastAsia"/>
          <w:b/>
        </w:rPr>
        <w:t>6</w:t>
      </w:r>
      <w:r w:rsidRPr="00C36B66">
        <w:rPr>
          <w:rFonts w:asciiTheme="minorHAnsi" w:eastAsiaTheme="minorHAnsi" w:hAnsiTheme="minorHAnsi"/>
          <w:b/>
        </w:rPr>
        <w:t>-0</w:t>
      </w:r>
      <w:r w:rsidR="00761DD5" w:rsidRPr="00C36B66">
        <w:rPr>
          <w:rFonts w:asciiTheme="minorHAnsi" w:eastAsiaTheme="minorHAnsi" w:hAnsiTheme="minorHAnsi" w:hint="eastAsia"/>
          <w:b/>
        </w:rPr>
        <w:t>8-17</w:t>
      </w:r>
    </w:p>
    <w:tbl>
      <w:tblPr>
        <w:tblpPr w:leftFromText="187" w:rightFromText="187" w:horzAnchor="margin" w:tblpXSpec="center" w:tblpYSpec="bottom"/>
        <w:tblW w:w="5000" w:type="pct"/>
        <w:tblLook w:val="04A0"/>
      </w:tblPr>
      <w:tblGrid>
        <w:gridCol w:w="9570"/>
      </w:tblGrid>
      <w:tr w:rsidR="004516E3" w:rsidRPr="00C36B66" w:rsidTr="001E3D89">
        <w:tc>
          <w:tcPr>
            <w:tcW w:w="5000" w:type="pct"/>
          </w:tcPr>
          <w:p w:rsidR="004516E3" w:rsidRPr="00C36B66" w:rsidRDefault="004516E3" w:rsidP="001E3D89">
            <w:pPr>
              <w:pStyle w:val="af3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36B66" w:rsidRDefault="004516E3" w:rsidP="001E3D89">
            <w:pPr>
              <w:pStyle w:val="af3"/>
              <w:jc w:val="righ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noProof/>
              </w:rPr>
              <w:drawing>
                <wp:inline distT="0" distB="0" distL="0" distR="0">
                  <wp:extent cx="1912620" cy="735965"/>
                  <wp:effectExtent l="0" t="0" r="0" b="0"/>
                  <wp:docPr id="3" name="그림 3" descr="eGlobalsys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eGlobalsys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6E3" w:rsidRPr="00C36B66" w:rsidRDefault="004516E3" w:rsidP="001E3D89">
            <w:pPr>
              <w:ind w:left="540" w:hanging="540"/>
              <w:jc w:val="righ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(주)이글로벌시스템</w:t>
            </w:r>
            <w:r w:rsidRPr="00C36B66">
              <w:rPr>
                <w:rFonts w:asciiTheme="minorHAnsi" w:eastAsiaTheme="minorHAnsi" w:hAnsiTheme="minorHAnsi"/>
                <w:color w:val="008080"/>
              </w:rPr>
              <w:t>/</w:t>
            </w:r>
            <w:r w:rsidRPr="00C36B66">
              <w:rPr>
                <w:rFonts w:asciiTheme="minorHAnsi" w:eastAsiaTheme="minorHAnsi" w:hAnsiTheme="minorHAnsi"/>
              </w:rPr>
              <w:t>eGlobal Systems Co., Ltd</w:t>
            </w:r>
          </w:p>
          <w:p w:rsidR="004516E3" w:rsidRPr="00C36B66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36B66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36B66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36B66" w:rsidRDefault="004516E3" w:rsidP="001E3D89">
            <w:pPr>
              <w:pStyle w:val="af3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36B66" w:rsidRDefault="004516E3" w:rsidP="001E3D89">
            <w:pPr>
              <w:pStyle w:val="af3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177049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Copyright © 20</w:t>
      </w:r>
      <w:r w:rsidRPr="00C36B66">
        <w:rPr>
          <w:rFonts w:asciiTheme="minorHAnsi" w:eastAsiaTheme="minorHAnsi" w:hAnsiTheme="minorHAnsi" w:hint="eastAsia"/>
        </w:rPr>
        <w:t>16</w:t>
      </w:r>
      <w:r w:rsidR="004516E3" w:rsidRPr="00C36B66">
        <w:rPr>
          <w:rFonts w:asciiTheme="minorHAnsi" w:eastAsiaTheme="minorHAnsi" w:hAnsiTheme="minorHAnsi"/>
        </w:rPr>
        <w:t>. All rights reserved eGlobal Systems Co., ltd.</w:t>
      </w:r>
    </w:p>
    <w:p w:rsidR="004516E3" w:rsidRPr="00C36B66" w:rsidRDefault="00761DD5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</w:t>
      </w:r>
      <w:r w:rsidR="005A33B0" w:rsidRPr="00C36B66">
        <w:rPr>
          <w:rFonts w:asciiTheme="minorHAnsi" w:eastAsiaTheme="minorHAnsi" w:hAnsiTheme="minorHAnsi" w:hint="eastAsia"/>
        </w:rPr>
        <w:t xml:space="preserve"> Guide</w:t>
      </w:r>
    </w:p>
    <w:p w:rsidR="004516E3" w:rsidRPr="00C36B66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CubeOne</w:t>
      </w:r>
      <w:r w:rsidRPr="00C36B66">
        <w:rPr>
          <w:rFonts w:asciiTheme="minorHAnsi" w:eastAsiaTheme="minorHAnsi" w:hAnsiTheme="minorHAnsi"/>
          <w:vertAlign w:val="superscript"/>
        </w:rPr>
        <w:t>TM</w:t>
      </w:r>
      <w:r w:rsidRPr="00C36B66">
        <w:rPr>
          <w:rFonts w:asciiTheme="minorHAnsi" w:eastAsiaTheme="minorHAnsi" w:hAnsiTheme="minorHAnsi"/>
        </w:rPr>
        <w:t xml:space="preserve"> 프로그램의 상표, 본 설명서의 저작권은 ㈜이글로벌시스템에있습니다. </w:t>
      </w:r>
    </w:p>
    <w:p w:rsidR="004516E3" w:rsidRPr="00C36B66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본사의 허락 없이 CubeOne</w:t>
      </w:r>
      <w:r w:rsidRPr="00C36B66">
        <w:rPr>
          <w:rFonts w:asciiTheme="minorHAnsi" w:eastAsiaTheme="minorHAnsi" w:hAnsiTheme="minorHAnsi"/>
          <w:vertAlign w:val="superscript"/>
        </w:rPr>
        <w:t>TM</w:t>
      </w:r>
      <w:r w:rsidRPr="00C36B66">
        <w:rPr>
          <w:rFonts w:asciiTheme="minorHAnsi" w:eastAsiaTheme="minorHAnsi" w:hAnsiTheme="minorHAnsi"/>
        </w:rPr>
        <w:t xml:space="preserve"> 의 무단 복제, 상표의 무단 사용, 그리고 본 설명서의 일부 혹은</w:t>
      </w:r>
    </w:p>
    <w:p w:rsidR="004516E3" w:rsidRPr="00C36B66" w:rsidRDefault="004516E3" w:rsidP="004516E3">
      <w:pPr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전체를 무단 복사, 전재하실 수 없습니다.</w:t>
      </w: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Style w:val="122ptChar"/>
          <w:rFonts w:asciiTheme="minorHAnsi" w:eastAsiaTheme="minorHAnsi" w:hAnsiTheme="minorHAnsi" w:cs="Arial"/>
          <w:b w:val="0"/>
          <w:bCs/>
          <w:spacing w:val="-3"/>
          <w:lang w:val="ko-KR" w:eastAsia="ko-KR" w:bidi="ko-KR"/>
        </w:rPr>
      </w:pPr>
      <w:r w:rsidRPr="00C36B66">
        <w:rPr>
          <w:rFonts w:asciiTheme="minorHAnsi" w:eastAsiaTheme="minorHAnsi" w:hAnsiTheme="minorHAnsi"/>
        </w:rPr>
        <w:t>(주) 이글로벌시스템</w:t>
      </w: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 xml:space="preserve">서울특별시 강남구 </w:t>
      </w:r>
      <w:r w:rsidRPr="00C36B66">
        <w:rPr>
          <w:rFonts w:asciiTheme="minorHAnsi" w:eastAsiaTheme="minorHAnsi" w:hAnsiTheme="minorHAnsi" w:hint="eastAsia"/>
        </w:rPr>
        <w:t>선릉로93길 54(역삼동) 일환빌딩 9층</w:t>
      </w: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 xml:space="preserve">전화 (02) 6447-6988 • 팩스 (02) 6447-6989 • </w:t>
      </w:r>
      <w:hyperlink r:id="rId9" w:history="1">
        <w:r w:rsidRPr="00C36B66">
          <w:rPr>
            <w:rStyle w:val="ae"/>
            <w:rFonts w:asciiTheme="minorHAnsi" w:eastAsiaTheme="minorHAnsi" w:hAnsiTheme="minorHAnsi" w:cs="Arial"/>
          </w:rPr>
          <w:t>www.eglobalsys.co.kr</w:t>
        </w:r>
      </w:hyperlink>
    </w:p>
    <w:p w:rsidR="004516E3" w:rsidRPr="00C36B66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center"/>
        <w:rPr>
          <w:rFonts w:asciiTheme="minorHAnsi" w:eastAsiaTheme="minorHAnsi" w:hAnsiTheme="minorHAnsi"/>
        </w:rPr>
      </w:pPr>
    </w:p>
    <w:p w:rsidR="004516E3" w:rsidRPr="00C36B66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</w:p>
    <w:p w:rsidR="004516E3" w:rsidRPr="00C36B66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  <w:r w:rsidRPr="00C36B66">
        <w:rPr>
          <w:rFonts w:asciiTheme="minorHAnsi" w:eastAsiaTheme="minorHAnsi" w:hAnsiTheme="minorHAnsi"/>
          <w:b/>
          <w:sz w:val="28"/>
        </w:rPr>
        <w:t>제.개정 이력</w:t>
      </w:r>
    </w:p>
    <w:p w:rsidR="004516E3" w:rsidRPr="00C36B66" w:rsidRDefault="004516E3" w:rsidP="004516E3">
      <w:pPr>
        <w:ind w:left="720" w:hangingChars="300" w:hanging="720"/>
        <w:jc w:val="center"/>
        <w:rPr>
          <w:rFonts w:asciiTheme="minorHAnsi" w:eastAsiaTheme="minorHAnsi" w:hAnsiTheme="minorHAnsi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079"/>
        <w:gridCol w:w="1560"/>
        <w:gridCol w:w="5528"/>
        <w:gridCol w:w="1076"/>
      </w:tblGrid>
      <w:tr w:rsidR="004516E3" w:rsidRPr="00C36B66" w:rsidTr="001E3D89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5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ind w:left="400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/>
                <w:b/>
                <w:sz w:val="18"/>
                <w:szCs w:val="18"/>
              </w:rPr>
              <w:t>제.개정</w:t>
            </w: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10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36B66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작성자</w:t>
            </w: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tcBorders>
              <w:top w:val="single" w:sz="6" w:space="0" w:color="auto"/>
            </w:tcBorders>
            <w:vAlign w:val="center"/>
          </w:tcPr>
          <w:p w:rsidR="005A1263" w:rsidRPr="00C36B66" w:rsidRDefault="005A1263" w:rsidP="005A1263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560" w:type="dxa"/>
            <w:tcBorders>
              <w:top w:val="single" w:sz="6" w:space="0" w:color="auto"/>
            </w:tcBorders>
            <w:vAlign w:val="center"/>
          </w:tcPr>
          <w:p w:rsidR="005A1263" w:rsidRPr="00C36B66" w:rsidRDefault="00DD1883" w:rsidP="00761DD5">
            <w:pPr>
              <w:ind w:leftChars="-17" w:left="2" w:hangingChars="18" w:hanging="36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2016.0</w:t>
            </w:r>
            <w:r w:rsidR="00761DD5" w:rsidRPr="00C36B66">
              <w:rPr>
                <w:rFonts w:asciiTheme="minorHAnsi" w:eastAsiaTheme="minorHAnsi" w:hAnsiTheme="minorHAnsi" w:hint="eastAsia"/>
              </w:rPr>
              <w:t>8.17</w:t>
            </w:r>
          </w:p>
        </w:tc>
        <w:tc>
          <w:tcPr>
            <w:tcW w:w="5528" w:type="dxa"/>
            <w:tcBorders>
              <w:top w:val="single" w:sz="6" w:space="0" w:color="auto"/>
            </w:tcBorders>
          </w:tcPr>
          <w:p w:rsidR="005A1263" w:rsidRPr="00C36B66" w:rsidRDefault="00DD1883" w:rsidP="008F3C48">
            <w:pPr>
              <w:pStyle w:val="afff0"/>
            </w:pPr>
            <w:r w:rsidRPr="00C36B66">
              <w:rPr>
                <w:rFonts w:hint="eastAsia"/>
              </w:rPr>
              <w:t>최초작성</w:t>
            </w:r>
          </w:p>
        </w:tc>
        <w:tc>
          <w:tcPr>
            <w:tcW w:w="1076" w:type="dxa"/>
            <w:tcBorders>
              <w:top w:val="single" w:sz="6" w:space="0" w:color="auto"/>
            </w:tcBorders>
            <w:vAlign w:val="center"/>
          </w:tcPr>
          <w:p w:rsidR="005A1263" w:rsidRPr="00C36B66" w:rsidRDefault="00DD188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김정민</w:t>
            </w: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724793" w:rsidRPr="00C36B66" w:rsidRDefault="0072479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8F3C48">
            <w:pPr>
              <w:pStyle w:val="afff0"/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456A15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456A15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5A1263" w:rsidRPr="00C36B66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5A1263" w:rsidRPr="00C36B66" w:rsidRDefault="005A126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5A1263" w:rsidRPr="00C36B66" w:rsidRDefault="005A126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5A1263" w:rsidRPr="00C36B66" w:rsidRDefault="005A126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36B66" w:rsidRDefault="004516E3" w:rsidP="004516E3">
      <w:pPr>
        <w:pStyle w:val="--"/>
        <w:rPr>
          <w:rFonts w:asciiTheme="minorHAnsi" w:eastAsiaTheme="minorHAnsi" w:hAnsiTheme="minorHAnsi"/>
        </w:rPr>
      </w:pPr>
      <w:bookmarkStart w:id="0" w:name="_Toc224361291"/>
      <w:bookmarkStart w:id="1" w:name="_Toc535136540"/>
      <w:bookmarkStart w:id="2" w:name="_Toc24797207"/>
      <w:bookmarkStart w:id="3" w:name="_Toc32050659"/>
      <w:bookmarkStart w:id="4" w:name="_Toc199054780"/>
      <w:bookmarkStart w:id="5" w:name="_Toc202061985"/>
      <w:r w:rsidRPr="00C36B66">
        <w:rPr>
          <w:rFonts w:asciiTheme="minorHAnsi" w:eastAsiaTheme="minorHAnsi" w:hAnsiTheme="minorHAnsi"/>
        </w:rPr>
        <w:br w:type="page"/>
      </w:r>
      <w:r w:rsidRPr="00C36B66">
        <w:rPr>
          <w:rFonts w:asciiTheme="minorHAnsi" w:eastAsiaTheme="minorHAnsi" w:hAnsiTheme="minorHAnsi" w:hint="eastAsia"/>
        </w:rPr>
        <w:lastRenderedPageBreak/>
        <w:t>목   차</w:t>
      </w:r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966064">
        <w:rPr>
          <w:rFonts w:asciiTheme="minorHAnsi" w:eastAsiaTheme="minorHAnsi" w:hAnsiTheme="minorHAnsi"/>
          <w:b w:val="0"/>
          <w:caps w:val="0"/>
        </w:rPr>
        <w:fldChar w:fldCharType="begin"/>
      </w:r>
      <w:r w:rsidR="004516E3" w:rsidRPr="00C36B66">
        <w:rPr>
          <w:rFonts w:asciiTheme="minorHAnsi" w:eastAsiaTheme="minorHAnsi" w:hAnsiTheme="minorHAnsi"/>
          <w:b w:val="0"/>
          <w:caps w:val="0"/>
        </w:rPr>
        <w:instrText xml:space="preserve"> TOC \o "1-4" \h \z \u </w:instrText>
      </w:r>
      <w:r w:rsidRPr="00966064">
        <w:rPr>
          <w:rFonts w:asciiTheme="minorHAnsi" w:eastAsiaTheme="minorHAnsi" w:hAnsiTheme="minorHAnsi"/>
          <w:b w:val="0"/>
          <w:caps w:val="0"/>
        </w:rPr>
        <w:fldChar w:fldCharType="separate"/>
      </w:r>
      <w:hyperlink w:anchor="_Toc478393962" w:history="1">
        <w:r w:rsidR="005A6818" w:rsidRPr="00433DC0">
          <w:rPr>
            <w:rStyle w:val="ae"/>
            <w:noProof/>
          </w:rPr>
          <w:t>1.</w:t>
        </w:r>
        <w:r w:rsidR="005A6818" w:rsidRPr="00433DC0">
          <w:rPr>
            <w:rStyle w:val="ae"/>
            <w:rFonts w:eastAsiaTheme="minorHAnsi"/>
            <w:noProof/>
          </w:rPr>
          <w:t>개요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63" w:history="1">
        <w:r w:rsidR="005A6818" w:rsidRPr="00433DC0">
          <w:rPr>
            <w:rStyle w:val="ae"/>
            <w:noProof/>
          </w:rPr>
          <w:t>1.1.</w:t>
        </w:r>
        <w:r w:rsidR="005A6818" w:rsidRPr="00433DC0">
          <w:rPr>
            <w:rStyle w:val="ae"/>
            <w:rFonts w:eastAsiaTheme="minorHAnsi"/>
            <w:noProof/>
          </w:rPr>
          <w:t xml:space="preserve"> SAM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4" w:history="1">
        <w:r w:rsidR="005A6818" w:rsidRPr="00433DC0">
          <w:rPr>
            <w:rStyle w:val="ae"/>
            <w:noProof/>
          </w:rPr>
          <w:t>1.1.1.</w:t>
        </w:r>
        <w:r w:rsidR="005A6818" w:rsidRPr="00433DC0">
          <w:rPr>
            <w:rStyle w:val="ae"/>
            <w:rFonts w:eastAsiaTheme="minorHAnsi"/>
            <w:noProof/>
          </w:rPr>
          <w:t xml:space="preserve"> VAR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5" w:history="1">
        <w:r w:rsidR="005A6818" w:rsidRPr="00433DC0">
          <w:rPr>
            <w:rStyle w:val="ae"/>
            <w:rFonts w:eastAsiaTheme="minorHAnsi"/>
            <w:noProof/>
          </w:rPr>
          <w:t xml:space="preserve">1.1.1.1. </w:t>
        </w:r>
        <w:r w:rsidR="005A6818" w:rsidRPr="00433DC0">
          <w:rPr>
            <w:rStyle w:val="ae"/>
            <w:rFonts w:eastAsiaTheme="minorHAnsi"/>
            <w:noProof/>
          </w:rPr>
          <w:t>제약사항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6" w:history="1">
        <w:r w:rsidR="005A6818" w:rsidRPr="00433DC0">
          <w:rPr>
            <w:rStyle w:val="ae"/>
            <w:noProof/>
          </w:rPr>
          <w:t>1.1.2.</w:t>
        </w:r>
        <w:r w:rsidR="005A6818" w:rsidRPr="00433DC0">
          <w:rPr>
            <w:rStyle w:val="ae"/>
            <w:rFonts w:eastAsiaTheme="minorHAnsi"/>
            <w:noProof/>
          </w:rPr>
          <w:t xml:space="preserve"> FIXED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67" w:history="1">
        <w:r w:rsidR="005A6818" w:rsidRPr="00433DC0">
          <w:rPr>
            <w:rStyle w:val="ae"/>
            <w:rFonts w:eastAsiaTheme="minorHAnsi"/>
            <w:noProof/>
          </w:rPr>
          <w:t xml:space="preserve">1.1.2.1. </w:t>
        </w:r>
        <w:r w:rsidR="005A6818" w:rsidRPr="00433DC0">
          <w:rPr>
            <w:rStyle w:val="ae"/>
            <w:rFonts w:eastAsiaTheme="minorHAnsi"/>
            <w:noProof/>
          </w:rPr>
          <w:t>제약사항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68" w:history="1">
        <w:r w:rsidR="005A6818" w:rsidRPr="00433DC0">
          <w:rPr>
            <w:rStyle w:val="ae"/>
            <w:noProof/>
          </w:rPr>
          <w:t>1.2.</w:t>
        </w:r>
        <w:r w:rsidR="005A6818" w:rsidRPr="00433DC0">
          <w:rPr>
            <w:rStyle w:val="ae"/>
            <w:rFonts w:eastAsiaTheme="minorHAnsi"/>
            <w:noProof/>
          </w:rPr>
          <w:t xml:space="preserve"> Tail Type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69" w:history="1">
        <w:r w:rsidR="005A6818" w:rsidRPr="00433DC0">
          <w:rPr>
            <w:rStyle w:val="ae"/>
            <w:noProof/>
          </w:rPr>
          <w:t>1.3.</w:t>
        </w:r>
        <w:r w:rsidR="005A6818" w:rsidRPr="00433DC0">
          <w:rPr>
            <w:rStyle w:val="ae"/>
            <w:rFonts w:eastAsiaTheme="minorHAnsi"/>
            <w:noProof/>
          </w:rPr>
          <w:t xml:space="preserve"> Binary Type (or All File)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3970" w:history="1">
        <w:r w:rsidR="005A6818" w:rsidRPr="00433DC0">
          <w:rPr>
            <w:rStyle w:val="ae"/>
            <w:noProof/>
          </w:rPr>
          <w:t>2.</w:t>
        </w:r>
        <w:r w:rsidR="005A6818" w:rsidRPr="00433DC0">
          <w:rPr>
            <w:rStyle w:val="ae"/>
            <w:rFonts w:eastAsiaTheme="minorHAnsi"/>
            <w:noProof/>
          </w:rPr>
          <w:t>구조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1" w:history="1">
        <w:r w:rsidR="005A6818" w:rsidRPr="00433DC0">
          <w:rPr>
            <w:rStyle w:val="ae"/>
            <w:noProof/>
          </w:rPr>
          <w:t>2.1.</w:t>
        </w:r>
        <w:r w:rsidR="005A6818" w:rsidRPr="00433DC0">
          <w:rPr>
            <w:rStyle w:val="ae"/>
            <w:rFonts w:eastAsiaTheme="minorHAnsi"/>
            <w:noProof/>
          </w:rPr>
          <w:t xml:space="preserve"> SAM Type </w:t>
        </w:r>
        <w:r w:rsidR="005A6818" w:rsidRPr="00433DC0">
          <w:rPr>
            <w:rStyle w:val="ae"/>
            <w:rFonts w:eastAsiaTheme="minorHAnsi"/>
            <w:noProof/>
          </w:rPr>
          <w:t>서비스구성도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2" w:history="1">
        <w:r w:rsidR="005A6818" w:rsidRPr="00433DC0">
          <w:rPr>
            <w:rStyle w:val="ae"/>
            <w:noProof/>
          </w:rPr>
          <w:t>2.2.</w:t>
        </w:r>
        <w:r w:rsidR="005A6818" w:rsidRPr="00433DC0">
          <w:rPr>
            <w:rStyle w:val="ae"/>
            <w:rFonts w:eastAsiaTheme="minorHAnsi"/>
            <w:noProof/>
          </w:rPr>
          <w:t xml:space="preserve"> Log Type </w:t>
        </w:r>
        <w:r w:rsidR="005A6818" w:rsidRPr="00433DC0">
          <w:rPr>
            <w:rStyle w:val="ae"/>
            <w:rFonts w:eastAsiaTheme="minorHAnsi"/>
            <w:noProof/>
          </w:rPr>
          <w:t>서비스구성도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3" w:history="1">
        <w:r w:rsidR="005A6818" w:rsidRPr="00433DC0">
          <w:rPr>
            <w:rStyle w:val="ae"/>
            <w:noProof/>
          </w:rPr>
          <w:t>2.3.</w:t>
        </w:r>
        <w:r w:rsidR="005A6818" w:rsidRPr="00433DC0">
          <w:rPr>
            <w:rStyle w:val="ae"/>
            <w:rFonts w:eastAsiaTheme="minorHAnsi"/>
            <w:noProof/>
          </w:rPr>
          <w:t xml:space="preserve"> Binary Type </w:t>
        </w:r>
        <w:r w:rsidR="005A6818" w:rsidRPr="00433DC0">
          <w:rPr>
            <w:rStyle w:val="ae"/>
            <w:rFonts w:eastAsiaTheme="minorHAnsi"/>
            <w:noProof/>
          </w:rPr>
          <w:t>서비스구성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3974" w:history="1">
        <w:r w:rsidR="005A6818" w:rsidRPr="00433DC0">
          <w:rPr>
            <w:rStyle w:val="ae"/>
            <w:noProof/>
          </w:rPr>
          <w:t>3.</w:t>
        </w:r>
        <w:r w:rsidR="005A6818" w:rsidRPr="00433DC0">
          <w:rPr>
            <w:rStyle w:val="ae"/>
            <w:rFonts w:eastAsiaTheme="minorHAnsi"/>
            <w:noProof/>
          </w:rPr>
          <w:t xml:space="preserve"> CoFile </w:t>
        </w:r>
        <w:r w:rsidR="005A6818" w:rsidRPr="00433DC0">
          <w:rPr>
            <w:rStyle w:val="ae"/>
            <w:rFonts w:eastAsiaTheme="minorHAnsi"/>
            <w:noProof/>
          </w:rPr>
          <w:t>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Utility </w:t>
        </w:r>
        <w:r w:rsidR="005A6818" w:rsidRPr="00433DC0">
          <w:rPr>
            <w:rStyle w:val="ae"/>
            <w:rFonts w:eastAsiaTheme="minorHAnsi"/>
            <w:noProof/>
          </w:rPr>
          <w:t>사용법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5" w:history="1">
        <w:r w:rsidR="005A6818" w:rsidRPr="00433DC0">
          <w:rPr>
            <w:rStyle w:val="ae"/>
            <w:noProof/>
          </w:rPr>
          <w:t>3.1.</w:t>
        </w:r>
        <w:r w:rsidR="005A6818" w:rsidRPr="00433DC0">
          <w:rPr>
            <w:rStyle w:val="ae"/>
            <w:rFonts w:eastAsiaTheme="minorHAnsi"/>
            <w:noProof/>
          </w:rPr>
          <w:t xml:space="preserve"> cofile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76" w:history="1">
        <w:r w:rsidR="005A6818" w:rsidRPr="00433DC0">
          <w:rPr>
            <w:rStyle w:val="ae"/>
            <w:noProof/>
          </w:rPr>
          <w:t>3.1.1.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77" w:history="1">
        <w:r w:rsidR="005A6818" w:rsidRPr="00433DC0">
          <w:rPr>
            <w:rStyle w:val="ae"/>
            <w:noProof/>
          </w:rPr>
          <w:t>3.1.2.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3978" w:history="1">
        <w:r w:rsidR="005A6818" w:rsidRPr="00433DC0">
          <w:rPr>
            <w:rStyle w:val="ae"/>
            <w:noProof/>
          </w:rPr>
          <w:t>3.2.</w:t>
        </w:r>
        <w:r w:rsidR="005A6818" w:rsidRPr="00433DC0">
          <w:rPr>
            <w:rStyle w:val="ae"/>
            <w:rFonts w:eastAsiaTheme="minorHAnsi"/>
            <w:noProof/>
          </w:rPr>
          <w:t xml:space="preserve"> cofile sam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79" w:history="1">
        <w:r w:rsidR="005A6818" w:rsidRPr="00433DC0">
          <w:rPr>
            <w:rStyle w:val="ae"/>
            <w:noProof/>
          </w:rPr>
          <w:t>3.2.1.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0" w:history="1">
        <w:r w:rsidR="005A6818" w:rsidRPr="00433DC0">
          <w:rPr>
            <w:rStyle w:val="ae"/>
            <w:noProof/>
          </w:rPr>
          <w:t>3.2.2.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1" w:history="1">
        <w:r w:rsidR="005A6818" w:rsidRPr="00433DC0">
          <w:rPr>
            <w:rStyle w:val="ae"/>
            <w:rFonts w:eastAsiaTheme="minorHAnsi"/>
            <w:noProof/>
          </w:rPr>
          <w:t xml:space="preserve">3.2.2.1. config </w:t>
        </w:r>
        <w:r w:rsidR="005A6818" w:rsidRPr="00433DC0">
          <w:rPr>
            <w:rStyle w:val="ae"/>
            <w:rFonts w:eastAsiaTheme="minorHAnsi"/>
            <w:noProof/>
          </w:rPr>
          <w:t>파일을사용할시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2" w:history="1">
        <w:r w:rsidR="005A6818" w:rsidRPr="00433DC0">
          <w:rPr>
            <w:rStyle w:val="ae"/>
            <w:rFonts w:eastAsiaTheme="minorHAnsi"/>
            <w:noProof/>
          </w:rPr>
          <w:t xml:space="preserve">3.2.2.2. </w:t>
        </w:r>
        <w:r w:rsidR="005A6818" w:rsidRPr="00433DC0">
          <w:rPr>
            <w:rStyle w:val="ae"/>
            <w:rFonts w:eastAsiaTheme="minorHAnsi"/>
            <w:noProof/>
          </w:rPr>
          <w:t>옵션으로사용할시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3" w:history="1">
        <w:r w:rsidR="005A6818" w:rsidRPr="00433DC0">
          <w:rPr>
            <w:rStyle w:val="ae"/>
            <w:noProof/>
          </w:rPr>
          <w:t>3.2.3.</w:t>
        </w:r>
        <w:r w:rsidR="005A6818" w:rsidRPr="00433DC0">
          <w:rPr>
            <w:rStyle w:val="ae"/>
            <w:rFonts w:eastAsiaTheme="minorHAnsi"/>
            <w:noProof/>
          </w:rPr>
          <w:t xml:space="preserve"> config file </w:t>
        </w:r>
        <w:r w:rsidR="005A6818" w:rsidRPr="00433DC0">
          <w:rPr>
            <w:rStyle w:val="ae"/>
            <w:rFonts w:eastAsiaTheme="minorHAnsi"/>
            <w:noProof/>
          </w:rPr>
          <w:t>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4" w:history="1">
        <w:r w:rsidR="005A6818" w:rsidRPr="00433DC0">
          <w:rPr>
            <w:rStyle w:val="ae"/>
            <w:rFonts w:eastAsiaTheme="minorHAnsi"/>
            <w:noProof/>
          </w:rPr>
          <w:t>3.2.3.1. config file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5" w:history="1">
        <w:r w:rsidR="005A6818" w:rsidRPr="00433DC0">
          <w:rPr>
            <w:rStyle w:val="ae"/>
            <w:noProof/>
          </w:rPr>
          <w:t>3.2.4.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 w:rsidRPr="00433DC0">
          <w:rPr>
            <w:rStyle w:val="ae"/>
            <w:rFonts w:eastAsiaTheme="minorHAnsi"/>
            <w:noProof/>
          </w:rPr>
          <w:t xml:space="preserve"> (config </w:t>
        </w:r>
        <w:r w:rsidR="005A6818" w:rsidRPr="00433DC0">
          <w:rPr>
            <w:rStyle w:val="ae"/>
            <w:rFonts w:eastAsiaTheme="minorHAnsi"/>
            <w:noProof/>
          </w:rPr>
          <w:t>파일사용</w:t>
        </w:r>
        <w:r w:rsidR="005A6818" w:rsidRPr="00433DC0">
          <w:rPr>
            <w:rStyle w:val="ae"/>
            <w:rFonts w:eastAsiaTheme="minorHAnsi"/>
            <w:noProof/>
          </w:rPr>
          <w:t>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6" w:history="1">
        <w:r w:rsidR="005A6818" w:rsidRPr="00433DC0">
          <w:rPr>
            <w:rStyle w:val="ae"/>
            <w:rFonts w:eastAsiaTheme="minorHAnsi"/>
            <w:noProof/>
          </w:rPr>
          <w:t xml:space="preserve">3.2.4.1. </w:t>
        </w:r>
        <w:r w:rsidR="005A6818" w:rsidRPr="00433DC0">
          <w:rPr>
            <w:rStyle w:val="ae"/>
            <w:rFonts w:eastAsiaTheme="minorHAnsi"/>
            <w:noProof/>
          </w:rPr>
          <w:t>단일컬럼에대해서암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7" w:history="1">
        <w:r w:rsidR="005A6818" w:rsidRPr="00433DC0">
          <w:rPr>
            <w:rStyle w:val="ae"/>
            <w:rFonts w:eastAsiaTheme="minorHAnsi"/>
            <w:noProof/>
          </w:rPr>
          <w:t xml:space="preserve">3.2.4.2. </w:t>
        </w:r>
        <w:r w:rsidR="005A6818" w:rsidRPr="00433DC0">
          <w:rPr>
            <w:rStyle w:val="ae"/>
            <w:rFonts w:eastAsiaTheme="minorHAnsi"/>
            <w:noProof/>
          </w:rPr>
          <w:t>다중컬럼암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8" w:history="1">
        <w:r w:rsidR="005A6818" w:rsidRPr="00433DC0">
          <w:rPr>
            <w:rStyle w:val="ae"/>
            <w:rFonts w:eastAsiaTheme="minorHAnsi"/>
            <w:noProof/>
          </w:rPr>
          <w:t xml:space="preserve">3.2.4.3. </w:t>
        </w:r>
        <w:r w:rsidR="005A6818" w:rsidRPr="00433DC0">
          <w:rPr>
            <w:rStyle w:val="ae"/>
            <w:rFonts w:eastAsiaTheme="minorHAnsi"/>
            <w:noProof/>
          </w:rPr>
          <w:t>공백이있는컬럼암호화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89" w:history="1">
        <w:r w:rsidR="005A6818" w:rsidRPr="00433DC0">
          <w:rPr>
            <w:rStyle w:val="ae"/>
            <w:rFonts w:eastAsiaTheme="minorHAnsi"/>
            <w:noProof/>
          </w:rPr>
          <w:t xml:space="preserve">3.2.4.4. </w:t>
        </w:r>
        <w:r w:rsidR="005A6818" w:rsidRPr="00433DC0">
          <w:rPr>
            <w:rStyle w:val="ae"/>
            <w:rFonts w:eastAsiaTheme="minorHAnsi"/>
            <w:noProof/>
          </w:rPr>
          <w:t>단일컬럼파일암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(FIXED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0" w:history="1">
        <w:r w:rsidR="005A6818" w:rsidRPr="00433DC0">
          <w:rPr>
            <w:rStyle w:val="ae"/>
            <w:rFonts w:eastAsiaTheme="minorHAnsi"/>
            <w:noProof/>
          </w:rPr>
          <w:t xml:space="preserve">3.2.4.5. </w:t>
        </w:r>
        <w:r w:rsidR="005A6818" w:rsidRPr="00433DC0">
          <w:rPr>
            <w:rStyle w:val="ae"/>
            <w:rFonts w:eastAsiaTheme="minorHAnsi"/>
            <w:noProof/>
          </w:rPr>
          <w:t>폴더감시기능예제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1" w:history="1">
        <w:r w:rsidR="005A6818" w:rsidRPr="00433DC0">
          <w:rPr>
            <w:rStyle w:val="ae"/>
            <w:rFonts w:eastAsiaTheme="minorHAnsi"/>
            <w:noProof/>
          </w:rPr>
          <w:t xml:space="preserve">3.2.4.6. </w:t>
        </w:r>
        <w:r w:rsidR="005A6818" w:rsidRPr="00433DC0">
          <w:rPr>
            <w:rStyle w:val="ae"/>
            <w:rFonts w:eastAsiaTheme="minorHAnsi"/>
            <w:noProof/>
          </w:rPr>
          <w:t>여러폴더감시하기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2" w:history="1">
        <w:r w:rsidR="005A6818" w:rsidRPr="00433DC0">
          <w:rPr>
            <w:rStyle w:val="ae"/>
            <w:noProof/>
          </w:rPr>
          <w:t>3.2.5.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 w:rsidRPr="00433DC0">
          <w:rPr>
            <w:rStyle w:val="ae"/>
            <w:rFonts w:eastAsiaTheme="minorHAnsi"/>
            <w:noProof/>
          </w:rPr>
          <w:t xml:space="preserve"> (Option)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3" w:history="1">
        <w:r w:rsidR="005A6818" w:rsidRPr="00433DC0">
          <w:rPr>
            <w:rStyle w:val="ae"/>
            <w:rFonts w:eastAsiaTheme="minorHAnsi"/>
            <w:noProof/>
          </w:rPr>
          <w:t xml:space="preserve">3.2.5.1. </w:t>
        </w:r>
        <w:r w:rsidR="005A6818" w:rsidRPr="00433DC0">
          <w:rPr>
            <w:rStyle w:val="ae"/>
            <w:rFonts w:eastAsiaTheme="minorHAnsi"/>
            <w:noProof/>
          </w:rPr>
          <w:t>단일컬럼암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4" w:history="1">
        <w:r w:rsidR="005A6818" w:rsidRPr="00433DC0">
          <w:rPr>
            <w:rStyle w:val="ae"/>
            <w:rFonts w:eastAsiaTheme="minorHAnsi"/>
            <w:noProof/>
          </w:rPr>
          <w:t xml:space="preserve">3.2.5.2. </w:t>
        </w:r>
        <w:r w:rsidR="005A6818" w:rsidRPr="00433DC0">
          <w:rPr>
            <w:rStyle w:val="ae"/>
            <w:rFonts w:eastAsiaTheme="minorHAnsi"/>
            <w:noProof/>
          </w:rPr>
          <w:t>다중컬럼암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5" w:history="1">
        <w:r w:rsidR="005A6818" w:rsidRPr="00433DC0">
          <w:rPr>
            <w:rStyle w:val="ae"/>
            <w:rFonts w:eastAsiaTheme="minorHAnsi"/>
            <w:noProof/>
          </w:rPr>
          <w:t xml:space="preserve">3.2.5.3. </w:t>
        </w:r>
        <w:r w:rsidR="005A6818" w:rsidRPr="00433DC0">
          <w:rPr>
            <w:rStyle w:val="ae"/>
            <w:rFonts w:eastAsiaTheme="minorHAnsi"/>
            <w:noProof/>
          </w:rPr>
          <w:t>단일컬럼암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(FIXED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6" w:history="1">
        <w:r w:rsidR="005A6818" w:rsidRPr="00433DC0">
          <w:rPr>
            <w:rStyle w:val="ae"/>
            <w:rFonts w:eastAsiaTheme="minorHAnsi"/>
            <w:noProof/>
          </w:rPr>
          <w:t xml:space="preserve">3.2.5.4. </w:t>
        </w:r>
        <w:r w:rsidR="005A6818" w:rsidRPr="00433DC0">
          <w:rPr>
            <w:rStyle w:val="ae"/>
            <w:rFonts w:eastAsiaTheme="minorHAnsi"/>
            <w:noProof/>
          </w:rPr>
          <w:t>다중컬럼암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 w:rsidRPr="00433DC0">
          <w:rPr>
            <w:rStyle w:val="ae"/>
            <w:rFonts w:eastAsiaTheme="minorHAnsi"/>
            <w:noProof/>
          </w:rPr>
          <w:t xml:space="preserve"> (FIXED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7" w:history="1">
        <w:r w:rsidR="005A6818" w:rsidRPr="00433DC0">
          <w:rPr>
            <w:rStyle w:val="ae"/>
            <w:rFonts w:eastAsiaTheme="minorHAnsi"/>
            <w:noProof/>
          </w:rPr>
          <w:t xml:space="preserve">3.2.5.5. Trim </w:t>
        </w:r>
        <w:r w:rsidR="005A6818" w:rsidRPr="00433DC0">
          <w:rPr>
            <w:rStyle w:val="ae"/>
            <w:rFonts w:eastAsiaTheme="minorHAnsi"/>
            <w:noProof/>
          </w:rPr>
          <w:t>테스트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8" w:history="1">
        <w:r w:rsidR="005A6818" w:rsidRPr="00433DC0">
          <w:rPr>
            <w:rStyle w:val="ae"/>
            <w:rFonts w:eastAsiaTheme="minorHAnsi"/>
            <w:noProof/>
          </w:rPr>
          <w:t xml:space="preserve">3.2.5.6. </w:t>
        </w:r>
        <w:r w:rsidR="005A6818" w:rsidRPr="00433DC0">
          <w:rPr>
            <w:rStyle w:val="ae"/>
            <w:rFonts w:eastAsiaTheme="minorHAnsi"/>
            <w:noProof/>
          </w:rPr>
          <w:t>라인제외옵션테스트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3999" w:history="1">
        <w:r w:rsidR="005A6818" w:rsidRPr="00433DC0">
          <w:rPr>
            <w:rStyle w:val="ae"/>
            <w:rFonts w:eastAsiaTheme="minorHAnsi"/>
            <w:noProof/>
          </w:rPr>
          <w:t xml:space="preserve">3.2.5.7. ASCII </w:t>
        </w:r>
        <w:r w:rsidR="005A6818" w:rsidRPr="00433DC0">
          <w:rPr>
            <w:rStyle w:val="ae"/>
            <w:rFonts w:eastAsiaTheme="minorHAnsi"/>
            <w:noProof/>
          </w:rPr>
          <w:t>값제외테스트</w:t>
        </w:r>
        <w:r w:rsidR="005A6818" w:rsidRPr="00433DC0">
          <w:rPr>
            <w:rStyle w:val="ae"/>
            <w:rFonts w:eastAsiaTheme="minorHAnsi"/>
            <w:noProof/>
          </w:rPr>
          <w:t xml:space="preserve"> (VAR Type)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00" w:history="1">
        <w:r w:rsidR="005A6818" w:rsidRPr="00433DC0">
          <w:rPr>
            <w:rStyle w:val="ae"/>
            <w:noProof/>
          </w:rPr>
          <w:t>3.3.</w:t>
        </w:r>
        <w:r w:rsidR="005A6818" w:rsidRPr="00433DC0">
          <w:rPr>
            <w:rStyle w:val="ae"/>
            <w:rFonts w:eastAsiaTheme="minorHAnsi"/>
            <w:noProof/>
          </w:rPr>
          <w:t xml:space="preserve"> cofile tail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1" w:history="1">
        <w:r w:rsidR="005A6818" w:rsidRPr="00433DC0">
          <w:rPr>
            <w:rStyle w:val="ae"/>
            <w:noProof/>
          </w:rPr>
          <w:t>3.3.1.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2" w:history="1">
        <w:r w:rsidR="005A6818" w:rsidRPr="00433DC0">
          <w:rPr>
            <w:rStyle w:val="ae"/>
            <w:noProof/>
          </w:rPr>
          <w:t>3.3.2.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3" w:history="1">
        <w:r w:rsidR="005A6818" w:rsidRPr="00433DC0">
          <w:rPr>
            <w:rStyle w:val="ae"/>
            <w:noProof/>
          </w:rPr>
          <w:t>3.3.3.</w:t>
        </w:r>
        <w:r w:rsidR="005A6818" w:rsidRPr="00433DC0">
          <w:rPr>
            <w:rStyle w:val="ae"/>
            <w:rFonts w:eastAsiaTheme="minorHAnsi"/>
            <w:noProof/>
          </w:rPr>
          <w:t xml:space="preserve"> config file </w:t>
        </w:r>
        <w:r w:rsidR="005A6818" w:rsidRPr="00433DC0">
          <w:rPr>
            <w:rStyle w:val="ae"/>
            <w:rFonts w:eastAsiaTheme="minorHAnsi"/>
            <w:noProof/>
          </w:rPr>
          <w:t>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4" w:history="1">
        <w:r w:rsidR="005A6818" w:rsidRPr="00433DC0">
          <w:rPr>
            <w:rStyle w:val="ae"/>
            <w:rFonts w:eastAsiaTheme="minorHAnsi"/>
            <w:noProof/>
          </w:rPr>
          <w:t xml:space="preserve">3.3.3.1. config </w:t>
        </w:r>
        <w:r w:rsidR="005A6818" w:rsidRPr="00433DC0">
          <w:rPr>
            <w:rStyle w:val="ae"/>
            <w:rFonts w:eastAsiaTheme="minorHAnsi"/>
            <w:noProof/>
          </w:rPr>
          <w:t>파일예제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5" w:history="1">
        <w:r w:rsidR="005A6818" w:rsidRPr="00433DC0">
          <w:rPr>
            <w:rStyle w:val="ae"/>
            <w:noProof/>
          </w:rPr>
          <w:t>3.3.4.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6" w:history="1">
        <w:r w:rsidR="005A6818" w:rsidRPr="00433DC0">
          <w:rPr>
            <w:rStyle w:val="ae"/>
            <w:rFonts w:eastAsiaTheme="minorHAnsi"/>
            <w:noProof/>
          </w:rPr>
          <w:t xml:space="preserve">3.3.4.1. Default Config </w:t>
        </w:r>
        <w:r w:rsidR="005A6818" w:rsidRPr="00433DC0">
          <w:rPr>
            <w:rStyle w:val="ae"/>
            <w:rFonts w:eastAsiaTheme="minorHAnsi"/>
            <w:noProof/>
          </w:rPr>
          <w:t>파일로암호화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7" w:history="1">
        <w:r w:rsidR="005A6818" w:rsidRPr="00433DC0">
          <w:rPr>
            <w:rStyle w:val="ae"/>
            <w:rFonts w:eastAsiaTheme="minorHAnsi"/>
            <w:noProof/>
          </w:rPr>
          <w:t xml:space="preserve">3.3.4.2. </w:t>
        </w:r>
        <w:r w:rsidR="005A6818" w:rsidRPr="00433DC0">
          <w:rPr>
            <w:rStyle w:val="ae"/>
            <w:rFonts w:eastAsiaTheme="minorHAnsi"/>
            <w:noProof/>
          </w:rPr>
          <w:t>특정로그파일암호화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8" w:history="1">
        <w:r w:rsidR="005A6818" w:rsidRPr="00433DC0">
          <w:rPr>
            <w:rStyle w:val="ae"/>
            <w:rFonts w:eastAsiaTheme="minorHAnsi"/>
            <w:noProof/>
          </w:rPr>
          <w:t xml:space="preserve">3.3.4.3. </w:t>
        </w:r>
        <w:r w:rsidR="005A6818" w:rsidRPr="00433DC0">
          <w:rPr>
            <w:rStyle w:val="ae"/>
            <w:rFonts w:eastAsiaTheme="minorHAnsi"/>
            <w:noProof/>
          </w:rPr>
          <w:t>패턴타입암호화에서시작위치지정하기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09" w:history="1">
        <w:r w:rsidR="005A6818" w:rsidRPr="00433DC0">
          <w:rPr>
            <w:rStyle w:val="ae"/>
            <w:rFonts w:eastAsiaTheme="minorHAnsi"/>
            <w:noProof/>
          </w:rPr>
          <w:t xml:space="preserve">3.3.4.4. </w:t>
        </w:r>
        <w:r w:rsidR="005A6818" w:rsidRPr="00433DC0">
          <w:rPr>
            <w:rStyle w:val="ae"/>
            <w:rFonts w:eastAsiaTheme="minorHAnsi"/>
            <w:noProof/>
          </w:rPr>
          <w:t>라인단위암호화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0" w:history="1">
        <w:r w:rsidR="005A6818" w:rsidRPr="00433DC0">
          <w:rPr>
            <w:rStyle w:val="ae"/>
            <w:rFonts w:eastAsiaTheme="minorHAnsi"/>
            <w:noProof/>
          </w:rPr>
          <w:t xml:space="preserve">3.3.4.5. </w:t>
        </w:r>
        <w:r w:rsidR="005A6818" w:rsidRPr="00433DC0">
          <w:rPr>
            <w:rStyle w:val="ae"/>
            <w:rFonts w:eastAsiaTheme="minorHAnsi"/>
            <w:noProof/>
          </w:rPr>
          <w:t>패턴</w:t>
        </w:r>
        <w:r w:rsidR="005A6818" w:rsidRPr="00433DC0">
          <w:rPr>
            <w:rStyle w:val="ae"/>
            <w:rFonts w:eastAsiaTheme="minorHAnsi"/>
            <w:noProof/>
          </w:rPr>
          <w:t xml:space="preserve">(Pattern) 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1" w:history="1">
        <w:r w:rsidR="005A6818" w:rsidRPr="00433DC0">
          <w:rPr>
            <w:rStyle w:val="ae"/>
            <w:rFonts w:eastAsiaTheme="minorHAnsi"/>
            <w:noProof/>
          </w:rPr>
          <w:t xml:space="preserve">3.3.4.6. </w:t>
        </w:r>
        <w:r w:rsidR="005A6818" w:rsidRPr="00433DC0">
          <w:rPr>
            <w:rStyle w:val="ae"/>
            <w:rFonts w:eastAsiaTheme="minorHAnsi"/>
            <w:noProof/>
          </w:rPr>
          <w:t>라인단위파일복호화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2" w:history="1">
        <w:r w:rsidR="005A6818" w:rsidRPr="00433DC0">
          <w:rPr>
            <w:rStyle w:val="ae"/>
            <w:rFonts w:eastAsiaTheme="minorHAnsi"/>
            <w:noProof/>
          </w:rPr>
          <w:t xml:space="preserve">3.3.4.7. </w:t>
        </w:r>
        <w:r w:rsidR="005A6818" w:rsidRPr="00433DC0">
          <w:rPr>
            <w:rStyle w:val="ae"/>
            <w:rFonts w:eastAsiaTheme="minorHAnsi"/>
            <w:noProof/>
          </w:rPr>
          <w:t>감시중인폴더및파일에대해서중복방지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3" w:history="1">
        <w:r w:rsidR="005A6818" w:rsidRPr="00433DC0">
          <w:rPr>
            <w:rStyle w:val="ae"/>
            <w:rFonts w:eastAsiaTheme="minorHAnsi"/>
            <w:noProof/>
          </w:rPr>
          <w:t xml:space="preserve">3.3.4.8. </w:t>
        </w:r>
        <w:r w:rsidR="005A6818" w:rsidRPr="00433DC0">
          <w:rPr>
            <w:rStyle w:val="ae"/>
            <w:rFonts w:eastAsiaTheme="minorHAnsi"/>
            <w:noProof/>
          </w:rPr>
          <w:t>하나의파일에대한한번만암호화실행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4" w:history="1">
        <w:r w:rsidR="005A6818" w:rsidRPr="00433DC0">
          <w:rPr>
            <w:rStyle w:val="ae"/>
            <w:rFonts w:eastAsiaTheme="minorHAnsi"/>
            <w:noProof/>
          </w:rPr>
          <w:t xml:space="preserve">3.3.4.9. </w:t>
        </w:r>
        <w:r w:rsidR="005A6818" w:rsidRPr="00433DC0">
          <w:rPr>
            <w:rStyle w:val="ae"/>
            <w:rFonts w:eastAsiaTheme="minorHAnsi"/>
            <w:noProof/>
          </w:rPr>
          <w:t>특정패턴에대한파일만암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5" w:history="1">
        <w:r w:rsidR="005A6818" w:rsidRPr="00433DC0">
          <w:rPr>
            <w:rStyle w:val="ae"/>
            <w:rFonts w:eastAsiaTheme="minorHAnsi"/>
            <w:noProof/>
          </w:rPr>
          <w:t xml:space="preserve">3.3.4.10. </w:t>
        </w:r>
        <w:r w:rsidR="005A6818" w:rsidRPr="00433DC0">
          <w:rPr>
            <w:rStyle w:val="ae"/>
            <w:rFonts w:eastAsiaTheme="minorHAnsi"/>
            <w:noProof/>
          </w:rPr>
          <w:t>데몬시작시</w:t>
        </w:r>
        <w:r w:rsidR="005A6818" w:rsidRPr="00433DC0">
          <w:rPr>
            <w:rStyle w:val="ae"/>
            <w:rFonts w:eastAsiaTheme="minorHAnsi"/>
            <w:noProof/>
          </w:rPr>
          <w:t xml:space="preserve"> 0Byte</w:t>
        </w:r>
        <w:r w:rsidR="005A6818" w:rsidRPr="00433DC0">
          <w:rPr>
            <w:rStyle w:val="ae"/>
            <w:rFonts w:eastAsiaTheme="minorHAnsi"/>
            <w:noProof/>
          </w:rPr>
          <w:t>인크기는제외하고시작하기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6" w:history="1">
        <w:r w:rsidR="005A6818" w:rsidRPr="00433DC0">
          <w:rPr>
            <w:rStyle w:val="ae"/>
            <w:rFonts w:eastAsiaTheme="minorHAnsi"/>
            <w:noProof/>
          </w:rPr>
          <w:t xml:space="preserve">3.3.4.11. </w:t>
        </w:r>
        <w:r w:rsidR="005A6818" w:rsidRPr="00433DC0">
          <w:rPr>
            <w:rStyle w:val="ae"/>
            <w:rFonts w:eastAsiaTheme="minorHAnsi"/>
            <w:noProof/>
          </w:rPr>
          <w:t>자식데몬자동종료기능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17" w:history="1">
        <w:r w:rsidR="005A6818" w:rsidRPr="00433DC0">
          <w:rPr>
            <w:rStyle w:val="ae"/>
            <w:noProof/>
          </w:rPr>
          <w:t>3.4.</w:t>
        </w:r>
        <w:r w:rsidR="005A6818" w:rsidRPr="00433DC0">
          <w:rPr>
            <w:rStyle w:val="ae"/>
            <w:rFonts w:eastAsiaTheme="minorHAnsi"/>
            <w:noProof/>
          </w:rPr>
          <w:t xml:space="preserve"> cofile file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8" w:history="1">
        <w:r w:rsidR="005A6818" w:rsidRPr="00433DC0">
          <w:rPr>
            <w:rStyle w:val="ae"/>
            <w:noProof/>
          </w:rPr>
          <w:t>3.4.1.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19" w:history="1">
        <w:r w:rsidR="005A6818" w:rsidRPr="00433DC0">
          <w:rPr>
            <w:rStyle w:val="ae"/>
            <w:noProof/>
          </w:rPr>
          <w:t>3.4.2.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0" w:history="1">
        <w:r w:rsidR="005A6818" w:rsidRPr="00433DC0">
          <w:rPr>
            <w:rStyle w:val="ae"/>
            <w:noProof/>
          </w:rPr>
          <w:t>3.4.3.</w:t>
        </w:r>
        <w:r w:rsidR="005A6818" w:rsidRPr="00433DC0">
          <w:rPr>
            <w:rStyle w:val="ae"/>
            <w:rFonts w:eastAsiaTheme="minorHAnsi"/>
            <w:noProof/>
          </w:rPr>
          <w:t xml:space="preserve"> config file </w:t>
        </w:r>
        <w:r w:rsidR="005A6818" w:rsidRPr="00433DC0">
          <w:rPr>
            <w:rStyle w:val="ae"/>
            <w:rFonts w:eastAsiaTheme="minorHAnsi"/>
            <w:noProof/>
          </w:rPr>
          <w:t>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1" w:history="1">
        <w:r w:rsidR="005A6818" w:rsidRPr="00433DC0">
          <w:rPr>
            <w:rStyle w:val="ae"/>
            <w:rFonts w:eastAsiaTheme="minorHAnsi"/>
            <w:noProof/>
          </w:rPr>
          <w:t xml:space="preserve">3.4.3.1. config </w:t>
        </w:r>
        <w:r w:rsidR="005A6818" w:rsidRPr="00433DC0">
          <w:rPr>
            <w:rStyle w:val="ae"/>
            <w:rFonts w:eastAsiaTheme="minorHAnsi"/>
            <w:noProof/>
          </w:rPr>
          <w:t>파일예제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2" w:history="1">
        <w:r w:rsidR="005A6818" w:rsidRPr="00433DC0">
          <w:rPr>
            <w:rStyle w:val="ae"/>
            <w:noProof/>
          </w:rPr>
          <w:t>3.4.4.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3" w:history="1">
        <w:r w:rsidR="005A6818" w:rsidRPr="00433DC0">
          <w:rPr>
            <w:rStyle w:val="ae"/>
            <w:rFonts w:eastAsiaTheme="minorHAnsi"/>
            <w:noProof/>
          </w:rPr>
          <w:t xml:space="preserve">3.4.4.1. </w:t>
        </w:r>
        <w:r w:rsidR="005A6818" w:rsidRPr="00433DC0">
          <w:rPr>
            <w:rStyle w:val="ae"/>
            <w:rFonts w:eastAsiaTheme="minorHAnsi"/>
            <w:noProof/>
          </w:rPr>
          <w:t>파일암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4" w:history="1">
        <w:r w:rsidR="005A6818" w:rsidRPr="00433DC0">
          <w:rPr>
            <w:rStyle w:val="ae"/>
            <w:rFonts w:eastAsiaTheme="minorHAnsi"/>
            <w:noProof/>
          </w:rPr>
          <w:t xml:space="preserve">3.4.4.2. config </w:t>
        </w:r>
        <w:r w:rsidR="005A6818" w:rsidRPr="00433DC0">
          <w:rPr>
            <w:rStyle w:val="ae"/>
            <w:rFonts w:eastAsiaTheme="minorHAnsi"/>
            <w:noProof/>
          </w:rPr>
          <w:t>파일을이용한파일암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5" w:history="1">
        <w:r w:rsidR="005A6818" w:rsidRPr="00433DC0">
          <w:rPr>
            <w:rStyle w:val="ae"/>
            <w:rFonts w:eastAsiaTheme="minorHAnsi"/>
            <w:noProof/>
          </w:rPr>
          <w:t xml:space="preserve">3.4.4.3. </w:t>
        </w:r>
        <w:r w:rsidR="005A6818" w:rsidRPr="00433DC0">
          <w:rPr>
            <w:rStyle w:val="ae"/>
            <w:rFonts w:eastAsiaTheme="minorHAnsi"/>
            <w:noProof/>
          </w:rPr>
          <w:t>폴더감시기능예제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6" w:history="1">
        <w:r w:rsidR="005A6818" w:rsidRPr="00433DC0">
          <w:rPr>
            <w:rStyle w:val="ae"/>
            <w:rFonts w:eastAsiaTheme="minorHAnsi"/>
            <w:noProof/>
          </w:rPr>
          <w:t xml:space="preserve">3.4.4.4. </w:t>
        </w:r>
        <w:r w:rsidR="005A6818" w:rsidRPr="00433DC0">
          <w:rPr>
            <w:rStyle w:val="ae"/>
            <w:rFonts w:eastAsiaTheme="minorHAnsi"/>
            <w:noProof/>
          </w:rPr>
          <w:t>여러폴더감시하기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27" w:history="1">
        <w:r w:rsidR="005A6818" w:rsidRPr="00433DC0">
          <w:rPr>
            <w:rStyle w:val="ae"/>
            <w:noProof/>
          </w:rPr>
          <w:t>3.5.</w:t>
        </w:r>
        <w:r w:rsidR="005A6818" w:rsidRPr="00433DC0">
          <w:rPr>
            <w:rStyle w:val="ae"/>
            <w:rFonts w:eastAsiaTheme="minorHAnsi"/>
            <w:noProof/>
          </w:rPr>
          <w:t xml:space="preserve"> cofile config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8" w:history="1">
        <w:r w:rsidR="005A6818" w:rsidRPr="00433DC0">
          <w:rPr>
            <w:rStyle w:val="ae"/>
            <w:noProof/>
          </w:rPr>
          <w:t>3.5.1.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29" w:history="1">
        <w:r w:rsidR="005A6818" w:rsidRPr="00433DC0">
          <w:rPr>
            <w:rStyle w:val="ae"/>
            <w:noProof/>
          </w:rPr>
          <w:t>3.5.2.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0" w:history="1">
        <w:r w:rsidR="005A6818" w:rsidRPr="00433DC0">
          <w:rPr>
            <w:rStyle w:val="ae"/>
            <w:noProof/>
          </w:rPr>
          <w:t>3.5.3.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31" w:history="1">
        <w:r w:rsidR="005A6818" w:rsidRPr="00433DC0">
          <w:rPr>
            <w:rStyle w:val="ae"/>
            <w:noProof/>
          </w:rPr>
          <w:t>4.</w:t>
        </w:r>
        <w:r w:rsidR="005A6818" w:rsidRPr="00433DC0">
          <w:rPr>
            <w:rStyle w:val="ae"/>
            <w:rFonts w:eastAsiaTheme="minorHAnsi"/>
            <w:noProof/>
          </w:rPr>
          <w:t xml:space="preserve"> cofile_status Utility </w:t>
        </w:r>
        <w:r w:rsidR="005A6818" w:rsidRPr="00433DC0">
          <w:rPr>
            <w:rStyle w:val="ae"/>
            <w:rFonts w:eastAsiaTheme="minorHAnsi"/>
            <w:noProof/>
          </w:rPr>
          <w:t>사용법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32" w:history="1">
        <w:r w:rsidR="005A6818" w:rsidRPr="00433DC0">
          <w:rPr>
            <w:rStyle w:val="ae"/>
            <w:noProof/>
          </w:rPr>
          <w:t>4.1.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33" w:history="1">
        <w:r w:rsidR="005A6818" w:rsidRPr="00433DC0">
          <w:rPr>
            <w:rStyle w:val="ae"/>
            <w:noProof/>
          </w:rPr>
          <w:t>4.2.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34" w:history="1">
        <w:r w:rsidR="005A6818" w:rsidRPr="00433DC0">
          <w:rPr>
            <w:rStyle w:val="ae"/>
            <w:noProof/>
          </w:rPr>
          <w:t>4.3.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5" w:history="1">
        <w:r w:rsidR="005A6818" w:rsidRPr="00433DC0">
          <w:rPr>
            <w:rStyle w:val="ae"/>
            <w:noProof/>
          </w:rPr>
          <w:t>4.3.1.</w:t>
        </w:r>
        <w:r w:rsidR="005A6818" w:rsidRPr="00433DC0">
          <w:rPr>
            <w:rStyle w:val="ae"/>
            <w:rFonts w:eastAsiaTheme="minorHAnsi"/>
            <w:noProof/>
          </w:rPr>
          <w:t xml:space="preserve"> cofile_status </w:t>
        </w:r>
        <w:r w:rsidR="005A6818" w:rsidRPr="00433DC0">
          <w:rPr>
            <w:rStyle w:val="ae"/>
            <w:rFonts w:eastAsiaTheme="minorHAnsi"/>
            <w:noProof/>
          </w:rPr>
          <w:t>기본실행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6" w:history="1">
        <w:r w:rsidR="005A6818" w:rsidRPr="00433DC0">
          <w:rPr>
            <w:rStyle w:val="ae"/>
            <w:noProof/>
          </w:rPr>
          <w:t>4.3.2.</w:t>
        </w:r>
        <w:r w:rsidR="005A6818" w:rsidRPr="00433DC0">
          <w:rPr>
            <w:rStyle w:val="ae"/>
            <w:rFonts w:eastAsiaTheme="minorHAnsi"/>
            <w:noProof/>
          </w:rPr>
          <w:t xml:space="preserve"> cofile enc type</w:t>
        </w:r>
        <w:r w:rsidR="005A6818" w:rsidRPr="00433DC0">
          <w:rPr>
            <w:rStyle w:val="ae"/>
            <w:rFonts w:eastAsiaTheme="minorHAnsi"/>
            <w:noProof/>
          </w:rPr>
          <w:t>별검색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7" w:history="1">
        <w:r w:rsidR="005A6818" w:rsidRPr="00433DC0">
          <w:rPr>
            <w:rStyle w:val="ae"/>
            <w:noProof/>
          </w:rPr>
          <w:t>4.3.3.</w:t>
        </w:r>
        <w:r w:rsidR="005A6818" w:rsidRPr="00433DC0">
          <w:rPr>
            <w:rStyle w:val="ae"/>
            <w:rFonts w:eastAsiaTheme="minorHAnsi"/>
            <w:noProof/>
          </w:rPr>
          <w:t>성공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실패에대한조회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8" w:history="1">
        <w:r w:rsidR="005A6818" w:rsidRPr="00433DC0">
          <w:rPr>
            <w:rStyle w:val="ae"/>
            <w:noProof/>
          </w:rPr>
          <w:t>4.3.4.</w:t>
        </w:r>
        <w:r w:rsidR="005A6818" w:rsidRPr="00433DC0">
          <w:rPr>
            <w:rStyle w:val="ae"/>
            <w:rFonts w:eastAsiaTheme="minorHAnsi"/>
            <w:noProof/>
          </w:rPr>
          <w:t>날짜로조회예제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39" w:history="1">
        <w:r w:rsidR="005A6818" w:rsidRPr="00433DC0">
          <w:rPr>
            <w:rStyle w:val="ae"/>
            <w:noProof/>
          </w:rPr>
          <w:t>4.3.5.</w:t>
        </w:r>
        <w:r w:rsidR="005A6818" w:rsidRPr="00433DC0">
          <w:rPr>
            <w:rStyle w:val="ae"/>
            <w:rFonts w:eastAsiaTheme="minorHAnsi"/>
            <w:noProof/>
          </w:rPr>
          <w:t>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복호화파일명으로조회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0" w:history="1">
        <w:r w:rsidR="005A6818" w:rsidRPr="00433DC0">
          <w:rPr>
            <w:rStyle w:val="ae"/>
            <w:noProof/>
          </w:rPr>
          <w:t>4.3.6.</w:t>
        </w:r>
        <w:r w:rsidR="005A6818" w:rsidRPr="00433DC0">
          <w:rPr>
            <w:rStyle w:val="ae"/>
            <w:rFonts w:eastAsiaTheme="minorHAnsi"/>
            <w:noProof/>
          </w:rPr>
          <w:t>암</w:t>
        </w:r>
        <w:r w:rsidR="005A6818" w:rsidRPr="00433DC0">
          <w:rPr>
            <w:rStyle w:val="ae"/>
            <w:rFonts w:eastAsiaTheme="minorHAnsi"/>
            <w:noProof/>
          </w:rPr>
          <w:t>/</w:t>
        </w:r>
        <w:r w:rsidR="005A6818" w:rsidRPr="00433DC0">
          <w:rPr>
            <w:rStyle w:val="ae"/>
            <w:rFonts w:eastAsiaTheme="minorHAnsi"/>
            <w:noProof/>
          </w:rPr>
          <w:t>복호화별조회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41" w:history="1">
        <w:r w:rsidR="005A6818" w:rsidRPr="00433DC0">
          <w:rPr>
            <w:rStyle w:val="ae"/>
            <w:noProof/>
          </w:rPr>
          <w:t>5.</w:t>
        </w:r>
        <w:r w:rsidR="005A6818" w:rsidRPr="00433DC0">
          <w:rPr>
            <w:rStyle w:val="ae"/>
            <w:rFonts w:eastAsiaTheme="minorHAnsi"/>
            <w:noProof/>
          </w:rPr>
          <w:t xml:space="preserve"> cofile_monitor Utility </w:t>
        </w:r>
        <w:r w:rsidR="005A6818" w:rsidRPr="00433DC0">
          <w:rPr>
            <w:rStyle w:val="ae"/>
            <w:rFonts w:eastAsiaTheme="minorHAnsi"/>
            <w:noProof/>
          </w:rPr>
          <w:t>사용법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2" w:history="1">
        <w:r w:rsidR="005A6818" w:rsidRPr="00433DC0">
          <w:rPr>
            <w:rStyle w:val="ae"/>
            <w:noProof/>
          </w:rPr>
          <w:t>5.1.</w:t>
        </w:r>
        <w:r w:rsidR="005A6818" w:rsidRPr="00433DC0">
          <w:rPr>
            <w:rStyle w:val="ae"/>
            <w:rFonts w:eastAsiaTheme="minorHAnsi"/>
            <w:noProof/>
          </w:rPr>
          <w:t>실행화면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3" w:history="1">
        <w:r w:rsidR="005A6818" w:rsidRPr="00433DC0">
          <w:rPr>
            <w:rStyle w:val="ae"/>
            <w:noProof/>
          </w:rPr>
          <w:t>5.2.</w:t>
        </w:r>
        <w:r w:rsidR="005A6818" w:rsidRPr="00433DC0">
          <w:rPr>
            <w:rStyle w:val="ae"/>
            <w:rFonts w:eastAsiaTheme="minorHAnsi"/>
            <w:noProof/>
          </w:rPr>
          <w:t>옵션설명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4" w:history="1">
        <w:r w:rsidR="005A6818" w:rsidRPr="00433DC0">
          <w:rPr>
            <w:rStyle w:val="ae"/>
            <w:noProof/>
          </w:rPr>
          <w:t>5.3.</w:t>
        </w:r>
        <w:r w:rsidR="005A6818" w:rsidRPr="00433DC0">
          <w:rPr>
            <w:rStyle w:val="ae"/>
            <w:rFonts w:eastAsiaTheme="minorHAnsi"/>
            <w:noProof/>
          </w:rPr>
          <w:t>실행예제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5" w:history="1">
        <w:r w:rsidR="005A6818" w:rsidRPr="00433DC0">
          <w:rPr>
            <w:rStyle w:val="ae"/>
            <w:noProof/>
          </w:rPr>
          <w:t>5.3.1.</w:t>
        </w:r>
        <w:r w:rsidR="005A6818" w:rsidRPr="00433DC0">
          <w:rPr>
            <w:rStyle w:val="ae"/>
            <w:rFonts w:eastAsiaTheme="minorHAnsi"/>
            <w:noProof/>
          </w:rPr>
          <w:t xml:space="preserve"> Daemon(</w:t>
        </w:r>
        <w:r w:rsidR="005A6818" w:rsidRPr="00433DC0">
          <w:rPr>
            <w:rStyle w:val="ae"/>
            <w:rFonts w:eastAsiaTheme="minorHAnsi"/>
            <w:noProof/>
          </w:rPr>
          <w:t>데몬</w:t>
        </w:r>
        <w:r w:rsidR="005A6818" w:rsidRPr="00433DC0">
          <w:rPr>
            <w:rStyle w:val="ae"/>
            <w:rFonts w:eastAsiaTheme="minorHAnsi"/>
            <w:noProof/>
          </w:rPr>
          <w:t xml:space="preserve">) </w:t>
        </w:r>
        <w:r w:rsidR="005A6818" w:rsidRPr="00433DC0">
          <w:rPr>
            <w:rStyle w:val="ae"/>
            <w:rFonts w:eastAsiaTheme="minorHAnsi"/>
            <w:noProof/>
          </w:rPr>
          <w:t>프로세스확인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6" w:history="1">
        <w:r w:rsidR="005A6818" w:rsidRPr="00433DC0">
          <w:rPr>
            <w:rStyle w:val="ae"/>
            <w:rFonts w:eastAsiaTheme="minorHAnsi"/>
            <w:noProof/>
          </w:rPr>
          <w:t xml:space="preserve">5.3.1.2. kill </w:t>
        </w:r>
        <w:r w:rsidR="005A6818" w:rsidRPr="00433DC0">
          <w:rPr>
            <w:rStyle w:val="ae"/>
            <w:rFonts w:eastAsiaTheme="minorHAnsi"/>
            <w:noProof/>
          </w:rPr>
          <w:t>옵션테스트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47" w:history="1">
        <w:r w:rsidR="005A6818" w:rsidRPr="00433DC0">
          <w:rPr>
            <w:rStyle w:val="ae"/>
            <w:rFonts w:eastAsiaTheme="minorHAnsi"/>
            <w:noProof/>
          </w:rPr>
          <w:t xml:space="preserve">5.3.1.3. killall </w:t>
        </w:r>
        <w:r w:rsidR="005A6818" w:rsidRPr="00433DC0">
          <w:rPr>
            <w:rStyle w:val="ae"/>
            <w:rFonts w:eastAsiaTheme="minorHAnsi"/>
            <w:noProof/>
          </w:rPr>
          <w:t>옵션테스트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48" w:history="1">
        <w:r w:rsidR="005A6818" w:rsidRPr="00433DC0">
          <w:rPr>
            <w:rStyle w:val="ae"/>
            <w:noProof/>
          </w:rPr>
          <w:t>6.</w:t>
        </w:r>
        <w:r w:rsidR="005A6818" w:rsidRPr="00433DC0">
          <w:rPr>
            <w:rStyle w:val="ae"/>
            <w:rFonts w:eastAsiaTheme="minorHAnsi"/>
            <w:noProof/>
          </w:rPr>
          <w:t>주의사항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49" w:history="1">
        <w:r w:rsidR="005A6818" w:rsidRPr="00433DC0">
          <w:rPr>
            <w:rStyle w:val="ae"/>
            <w:noProof/>
          </w:rPr>
          <w:t>6.1.</w:t>
        </w:r>
        <w:r w:rsidR="005A6818" w:rsidRPr="00433DC0">
          <w:rPr>
            <w:rStyle w:val="ae"/>
            <w:rFonts w:eastAsiaTheme="minorHAnsi"/>
            <w:noProof/>
          </w:rPr>
          <w:t xml:space="preserve"> ~/var/data </w:t>
        </w:r>
        <w:r w:rsidR="005A6818" w:rsidRPr="00433DC0">
          <w:rPr>
            <w:rStyle w:val="ae"/>
            <w:rFonts w:eastAsiaTheme="minorHAnsi"/>
            <w:noProof/>
          </w:rPr>
          <w:t>권한문제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50" w:history="1">
        <w:r w:rsidR="005A6818" w:rsidRPr="00433DC0">
          <w:rPr>
            <w:rStyle w:val="ae"/>
            <w:noProof/>
          </w:rPr>
          <w:t>7.</w:t>
        </w:r>
        <w:r w:rsidR="005A6818" w:rsidRPr="00433DC0">
          <w:rPr>
            <w:rStyle w:val="ae"/>
            <w:rFonts w:eastAsiaTheme="minorHAnsi"/>
            <w:noProof/>
          </w:rPr>
          <w:t xml:space="preserve"> Developer Guide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51" w:history="1">
        <w:r w:rsidR="005A6818" w:rsidRPr="00433DC0">
          <w:rPr>
            <w:rStyle w:val="ae"/>
            <w:noProof/>
          </w:rPr>
          <w:t>7.1.</w:t>
        </w:r>
        <w:r w:rsidR="005A6818" w:rsidRPr="00433DC0">
          <w:rPr>
            <w:rStyle w:val="ae"/>
            <w:rFonts w:eastAsiaTheme="minorHAnsi"/>
            <w:noProof/>
          </w:rPr>
          <w:t xml:space="preserve"> Java API function (CubeOneFile.jar)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2" w:history="1">
        <w:r w:rsidR="005A6818" w:rsidRPr="00433DC0">
          <w:rPr>
            <w:rStyle w:val="ae"/>
            <w:noProof/>
          </w:rPr>
          <w:t>7.1.1.</w:t>
        </w:r>
        <w:r w:rsidR="005A6818" w:rsidRPr="00433DC0">
          <w:rPr>
            <w:rStyle w:val="ae"/>
            <w:rFonts w:eastAsiaTheme="minorHAnsi"/>
            <w:noProof/>
          </w:rPr>
          <w:t xml:space="preserve"> int CoFile( String inFileName, String outFileName, CoFileConfig config 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3" w:history="1">
        <w:r w:rsidR="005A6818" w:rsidRPr="00433DC0">
          <w:rPr>
            <w:rStyle w:val="ae"/>
            <w:noProof/>
          </w:rPr>
          <w:t>7.1.2.</w:t>
        </w:r>
        <w:r w:rsidR="005A6818" w:rsidRPr="00433DC0">
          <w:rPr>
            <w:rStyle w:val="ae"/>
            <w:rFonts w:eastAsiaTheme="minorHAnsi"/>
            <w:noProof/>
          </w:rPr>
          <w:t xml:space="preserve"> CoFileConfig Class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4" w:history="1">
        <w:r w:rsidR="005A6818" w:rsidRPr="00433DC0">
          <w:rPr>
            <w:rStyle w:val="ae"/>
            <w:noProof/>
          </w:rPr>
          <w:t>7.1.3.</w:t>
        </w:r>
        <w:r w:rsidR="005A6818" w:rsidRPr="00433DC0">
          <w:rPr>
            <w:rStyle w:val="ae"/>
            <w:rFonts w:eastAsiaTheme="minorHAnsi"/>
            <w:noProof/>
          </w:rPr>
          <w:t xml:space="preserve"> CoCtxFile () 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55" w:history="1">
        <w:r w:rsidR="005A6818" w:rsidRPr="00433DC0">
          <w:rPr>
            <w:rStyle w:val="ae"/>
            <w:noProof/>
          </w:rPr>
          <w:t>7.2.</w:t>
        </w:r>
        <w:r w:rsidR="005A6818" w:rsidRPr="00433DC0">
          <w:rPr>
            <w:rStyle w:val="ae"/>
            <w:rFonts w:eastAsiaTheme="minorHAnsi"/>
            <w:noProof/>
          </w:rPr>
          <w:t xml:space="preserve"> C API function (libCOfile.so)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6" w:history="1">
        <w:r w:rsidR="005A6818" w:rsidRPr="00433DC0">
          <w:rPr>
            <w:rStyle w:val="ae"/>
            <w:noProof/>
          </w:rPr>
          <w:t>7.2.1.</w:t>
        </w:r>
        <w:r w:rsidR="005A6818" w:rsidRPr="00433DC0">
          <w:rPr>
            <w:rStyle w:val="ae"/>
            <w:rFonts w:eastAsiaTheme="minorHAnsi"/>
            <w:noProof/>
          </w:rPr>
          <w:t xml:space="preserve"> int CO_ctx_file (char *sInFile, char *sOutFile, CO_FILE_CONFIG *cConfig)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7" w:history="1">
        <w:r w:rsidR="005A6818" w:rsidRPr="00433DC0">
          <w:rPr>
            <w:rStyle w:val="ae"/>
            <w:noProof/>
          </w:rPr>
          <w:t>7.2.2.</w:t>
        </w:r>
        <w:r w:rsidR="005A6818" w:rsidRPr="00433DC0">
          <w:rPr>
            <w:rStyle w:val="ae"/>
            <w:rFonts w:eastAsiaTheme="minorHAnsi"/>
            <w:noProof/>
          </w:rPr>
          <w:t xml:space="preserve"> CO_FILE_CONFIG </w:t>
        </w:r>
        <w:r w:rsidR="005A6818" w:rsidRPr="00433DC0">
          <w:rPr>
            <w:rStyle w:val="ae"/>
            <w:rFonts w:eastAsiaTheme="minorHAnsi"/>
            <w:noProof/>
          </w:rPr>
          <w:t>인자의필수설정항목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58" w:history="1">
        <w:r w:rsidR="005A6818" w:rsidRPr="00433DC0">
          <w:rPr>
            <w:rStyle w:val="ae"/>
            <w:noProof/>
          </w:rPr>
          <w:t>7.2.3.</w:t>
        </w:r>
        <w:r w:rsidR="005A6818" w:rsidRPr="00433DC0">
          <w:rPr>
            <w:rStyle w:val="ae"/>
            <w:rFonts w:eastAsiaTheme="minorHAnsi"/>
            <w:noProof/>
          </w:rPr>
          <w:t xml:space="preserve"> CO_ctx_file() 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59" w:history="1">
        <w:r w:rsidR="005A6818" w:rsidRPr="00433DC0">
          <w:rPr>
            <w:rStyle w:val="ae"/>
            <w:noProof/>
          </w:rPr>
          <w:t>7.3.</w:t>
        </w:r>
        <w:r w:rsidR="005A6818" w:rsidRPr="00433DC0">
          <w:rPr>
            <w:rStyle w:val="ae"/>
            <w:rFonts w:eastAsiaTheme="minorHAnsi"/>
            <w:noProof/>
          </w:rPr>
          <w:t xml:space="preserve"> Error Code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78394060" w:history="1">
        <w:r w:rsidR="005A6818" w:rsidRPr="00433DC0">
          <w:rPr>
            <w:rStyle w:val="ae"/>
            <w:noProof/>
          </w:rPr>
          <w:t>8.</w:t>
        </w:r>
        <w:r w:rsidR="005A6818" w:rsidRPr="00433DC0">
          <w:rPr>
            <w:rStyle w:val="ae"/>
            <w:rFonts w:eastAsiaTheme="minorHAnsi"/>
            <w:noProof/>
          </w:rPr>
          <w:t xml:space="preserve"> Appendix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61" w:history="1">
        <w:r w:rsidR="005A6818" w:rsidRPr="00433DC0">
          <w:rPr>
            <w:rStyle w:val="ae"/>
            <w:noProof/>
          </w:rPr>
          <w:t>8.1.</w:t>
        </w:r>
        <w:r w:rsidR="005A6818" w:rsidRPr="00433DC0">
          <w:rPr>
            <w:rStyle w:val="ae"/>
            <w:rFonts w:eastAsiaTheme="minorHAnsi"/>
            <w:noProof/>
          </w:rPr>
          <w:t xml:space="preserve"> JSON(</w:t>
        </w:r>
        <w:r w:rsidR="005A6818" w:rsidRPr="00433DC0">
          <w:rPr>
            <w:rStyle w:val="ae"/>
            <w:rFonts w:eastAsiaTheme="minorHAnsi"/>
            <w:noProof/>
          </w:rPr>
          <w:t>제이슨</w:t>
        </w:r>
        <w:r w:rsidR="005A6818" w:rsidRPr="00433DC0">
          <w:rPr>
            <w:rStyle w:val="ae"/>
            <w:rFonts w:eastAsiaTheme="minorHAnsi"/>
            <w:noProof/>
          </w:rPr>
          <w:t>, JavaScript Object Notation)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2" w:history="1">
        <w:r w:rsidR="005A6818" w:rsidRPr="00433DC0">
          <w:rPr>
            <w:rStyle w:val="ae"/>
            <w:noProof/>
          </w:rPr>
          <w:t>8.1.1.</w:t>
        </w:r>
        <w:r w:rsidR="005A6818" w:rsidRPr="00433DC0">
          <w:rPr>
            <w:rStyle w:val="ae"/>
            <w:rFonts w:eastAsiaTheme="minorHAnsi"/>
            <w:noProof/>
          </w:rPr>
          <w:t>자료형과문법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3" w:history="1">
        <w:r w:rsidR="005A6818" w:rsidRPr="00433DC0">
          <w:rPr>
            <w:rStyle w:val="ae"/>
            <w:rFonts w:eastAsiaTheme="minorHAnsi"/>
            <w:noProof/>
          </w:rPr>
          <w:t xml:space="preserve">8.1.1.1. </w:t>
        </w:r>
        <w:r w:rsidR="005A6818" w:rsidRPr="00433DC0">
          <w:rPr>
            <w:rStyle w:val="ae"/>
            <w:rFonts w:eastAsiaTheme="minorHAnsi"/>
            <w:noProof/>
          </w:rPr>
          <w:t>자료형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4" w:history="1">
        <w:r w:rsidR="005A6818" w:rsidRPr="00433DC0">
          <w:rPr>
            <w:rStyle w:val="ae"/>
            <w:rFonts w:eastAsiaTheme="minorHAnsi"/>
            <w:noProof/>
          </w:rPr>
          <w:t xml:space="preserve">8.1.1.2. </w:t>
        </w:r>
        <w:r w:rsidR="005A6818" w:rsidRPr="00433DC0">
          <w:rPr>
            <w:rStyle w:val="ae"/>
            <w:rFonts w:eastAsiaTheme="minorHAnsi"/>
            <w:noProof/>
          </w:rPr>
          <w:t>객체</w:t>
        </w:r>
        <w:r w:rsidR="005A6818" w:rsidRPr="00433DC0">
          <w:rPr>
            <w:rStyle w:val="ae"/>
            <w:rFonts w:eastAsiaTheme="minorHAnsi"/>
            <w:noProof/>
          </w:rPr>
          <w:t>(Object)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5" w:history="1">
        <w:r w:rsidR="005A6818" w:rsidRPr="00433DC0">
          <w:rPr>
            <w:rStyle w:val="ae"/>
            <w:rFonts w:eastAsiaTheme="minorHAnsi"/>
            <w:noProof/>
          </w:rPr>
          <w:t xml:space="preserve">8.1.1.3. </w:t>
        </w:r>
        <w:r w:rsidR="005A6818" w:rsidRPr="00433DC0">
          <w:rPr>
            <w:rStyle w:val="ae"/>
            <w:rFonts w:eastAsiaTheme="minorHAnsi"/>
            <w:noProof/>
          </w:rPr>
          <w:t>배열</w:t>
        </w:r>
        <w:r w:rsidR="005A6818" w:rsidRPr="00433DC0">
          <w:rPr>
            <w:rStyle w:val="ae"/>
            <w:rFonts w:eastAsiaTheme="minorHAnsi"/>
            <w:noProof/>
          </w:rPr>
          <w:t>(Array)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6" w:history="1">
        <w:r w:rsidR="005A6818" w:rsidRPr="00433DC0">
          <w:rPr>
            <w:rStyle w:val="ae"/>
            <w:rFonts w:eastAsiaTheme="minorHAnsi"/>
            <w:noProof/>
          </w:rPr>
          <w:t xml:space="preserve">8.1.1.4. </w:t>
        </w:r>
        <w:r w:rsidR="005A6818" w:rsidRPr="00433DC0">
          <w:rPr>
            <w:rStyle w:val="ae"/>
            <w:rFonts w:eastAsiaTheme="minorHAnsi"/>
            <w:noProof/>
          </w:rPr>
          <w:t>문자열</w:t>
        </w:r>
        <w:r w:rsidR="005A6818" w:rsidRPr="00433DC0">
          <w:rPr>
            <w:rStyle w:val="ae"/>
            <w:rFonts w:eastAsiaTheme="minorHAnsi"/>
            <w:noProof/>
          </w:rPr>
          <w:t>(String)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7" w:history="1">
        <w:r w:rsidR="005A6818" w:rsidRPr="00433DC0">
          <w:rPr>
            <w:rStyle w:val="ae"/>
            <w:rFonts w:eastAsiaTheme="minorHAnsi"/>
            <w:noProof/>
          </w:rPr>
          <w:t xml:space="preserve">8.1.1.5. </w:t>
        </w:r>
        <w:r w:rsidR="005A6818" w:rsidRPr="00433DC0">
          <w:rPr>
            <w:rStyle w:val="ae"/>
            <w:rFonts w:eastAsiaTheme="minorHAnsi"/>
            <w:noProof/>
          </w:rPr>
          <w:t>수</w:t>
        </w:r>
        <w:r w:rsidR="005A6818" w:rsidRPr="00433DC0">
          <w:rPr>
            <w:rStyle w:val="ae"/>
            <w:rFonts w:eastAsiaTheme="minorHAnsi"/>
            <w:noProof/>
          </w:rPr>
          <w:t>(Number)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8" w:history="1">
        <w:r w:rsidR="005A6818" w:rsidRPr="00433DC0">
          <w:rPr>
            <w:rStyle w:val="ae"/>
            <w:noProof/>
          </w:rPr>
          <w:t>8.1.2.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69" w:history="1">
        <w:r w:rsidR="005A6818" w:rsidRPr="00433DC0">
          <w:rPr>
            <w:rStyle w:val="ae"/>
            <w:noProof/>
          </w:rPr>
          <w:t>8.1.3.</w:t>
        </w:r>
        <w:r w:rsidR="005A6818" w:rsidRPr="00433DC0">
          <w:rPr>
            <w:rStyle w:val="ae"/>
            <w:rFonts w:eastAsiaTheme="minorHAnsi"/>
            <w:noProof/>
          </w:rPr>
          <w:t>장점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0" w:history="1">
        <w:r w:rsidR="005A6818" w:rsidRPr="00433DC0">
          <w:rPr>
            <w:rStyle w:val="ae"/>
            <w:noProof/>
          </w:rPr>
          <w:t>8.1.4.</w:t>
        </w:r>
        <w:r w:rsidR="005A6818" w:rsidRPr="00433DC0">
          <w:rPr>
            <w:rStyle w:val="ae"/>
            <w:rFonts w:eastAsiaTheme="minorHAnsi"/>
            <w:noProof/>
          </w:rPr>
          <w:t>참고사이트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71" w:history="1">
        <w:r w:rsidR="005A6818" w:rsidRPr="00433DC0">
          <w:rPr>
            <w:rStyle w:val="ae"/>
            <w:noProof/>
          </w:rPr>
          <w:t>8.2.</w:t>
        </w:r>
        <w:r w:rsidR="005A6818" w:rsidRPr="00433DC0">
          <w:rPr>
            <w:rStyle w:val="ae"/>
            <w:rFonts w:eastAsiaTheme="minorHAnsi"/>
            <w:noProof/>
          </w:rPr>
          <w:t xml:space="preserve"> Regular Expressions(</w:t>
        </w:r>
        <w:r w:rsidR="005A6818" w:rsidRPr="00433DC0">
          <w:rPr>
            <w:rStyle w:val="ae"/>
            <w:rFonts w:eastAsiaTheme="minorHAnsi"/>
            <w:noProof/>
          </w:rPr>
          <w:t>정규표현식</w:t>
        </w:r>
        <w:r w:rsidR="005A6818" w:rsidRPr="00433DC0">
          <w:rPr>
            <w:rStyle w:val="ae"/>
            <w:rFonts w:eastAsiaTheme="minorHAnsi"/>
            <w:noProof/>
          </w:rPr>
          <w:t>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2" w:history="1">
        <w:r w:rsidR="005A6818" w:rsidRPr="00433DC0">
          <w:rPr>
            <w:rStyle w:val="ae"/>
            <w:noProof/>
          </w:rPr>
          <w:t>8.2.1.</w:t>
        </w:r>
        <w:r w:rsidR="005A6818" w:rsidRPr="00433DC0">
          <w:rPr>
            <w:rStyle w:val="ae"/>
            <w:rFonts w:eastAsiaTheme="minorHAnsi"/>
            <w:noProof/>
          </w:rPr>
          <w:t>기본개념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3" w:history="1">
        <w:r w:rsidR="005A6818" w:rsidRPr="00433DC0">
          <w:rPr>
            <w:rStyle w:val="ae"/>
            <w:noProof/>
          </w:rPr>
          <w:t>8.2.2.</w:t>
        </w:r>
        <w:r w:rsidR="005A6818" w:rsidRPr="00433DC0">
          <w:rPr>
            <w:rStyle w:val="ae"/>
            <w:rFonts w:eastAsiaTheme="minorHAnsi"/>
            <w:noProof/>
          </w:rPr>
          <w:t>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4" w:history="1">
        <w:r w:rsidR="005A6818" w:rsidRPr="00433DC0">
          <w:rPr>
            <w:rStyle w:val="ae"/>
            <w:rFonts w:eastAsiaTheme="minorHAnsi"/>
            <w:noProof/>
          </w:rPr>
          <w:t xml:space="preserve">8.2.2.1. POSIX </w:t>
        </w:r>
        <w:r w:rsidR="005A6818" w:rsidRPr="00433DC0">
          <w:rPr>
            <w:rStyle w:val="ae"/>
            <w:rFonts w:eastAsiaTheme="minorHAnsi"/>
            <w:noProof/>
          </w:rPr>
          <w:t>기본및확장표준문법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5" w:history="1">
        <w:r w:rsidR="005A6818" w:rsidRPr="00433DC0">
          <w:rPr>
            <w:rStyle w:val="ae"/>
            <w:rFonts w:eastAsiaTheme="minorHAnsi"/>
            <w:noProof/>
          </w:rPr>
          <w:t xml:space="preserve">8.2.2.2. </w:t>
        </w:r>
        <w:r w:rsidR="005A6818" w:rsidRPr="00433DC0">
          <w:rPr>
            <w:rStyle w:val="ae"/>
            <w:rFonts w:eastAsiaTheme="minorHAnsi"/>
            <w:noProof/>
          </w:rPr>
          <w:t>문자클래스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6" w:history="1">
        <w:r w:rsidR="005A6818" w:rsidRPr="00433DC0">
          <w:rPr>
            <w:rStyle w:val="ae"/>
            <w:noProof/>
          </w:rPr>
          <w:t>8.2.3.</w:t>
        </w:r>
        <w:r w:rsidR="005A6818" w:rsidRPr="00433DC0">
          <w:rPr>
            <w:rStyle w:val="ae"/>
            <w:rFonts w:eastAsiaTheme="minorHAnsi"/>
            <w:noProof/>
          </w:rPr>
          <w:t>예제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7" w:history="1">
        <w:r w:rsidR="005A6818" w:rsidRPr="00433DC0">
          <w:rPr>
            <w:rStyle w:val="ae"/>
            <w:rFonts w:eastAsiaTheme="minorHAnsi"/>
            <w:noProof/>
          </w:rPr>
          <w:t xml:space="preserve">8.2.3.1. </w:t>
        </w:r>
        <w:r w:rsidR="005A6818" w:rsidRPr="00433DC0">
          <w:rPr>
            <w:rStyle w:val="ae"/>
            <w:rFonts w:eastAsiaTheme="minorHAnsi"/>
            <w:noProof/>
          </w:rPr>
          <w:t>주민등록번호형태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8" w:history="1">
        <w:r w:rsidR="005A6818" w:rsidRPr="00433DC0">
          <w:rPr>
            <w:rStyle w:val="ae"/>
            <w:rFonts w:eastAsiaTheme="minorHAnsi"/>
            <w:noProof/>
          </w:rPr>
          <w:t xml:space="preserve">8.2.3.2. </w:t>
        </w:r>
        <w:r w:rsidR="005A6818" w:rsidRPr="00433DC0">
          <w:rPr>
            <w:rStyle w:val="ae"/>
            <w:rFonts w:eastAsiaTheme="minorHAnsi"/>
            <w:noProof/>
          </w:rPr>
          <w:t>주민등록번호확장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79" w:history="1">
        <w:r w:rsidR="005A6818" w:rsidRPr="00433DC0">
          <w:rPr>
            <w:rStyle w:val="ae"/>
            <w:rFonts w:eastAsiaTheme="minorHAnsi"/>
            <w:noProof/>
          </w:rPr>
          <w:t xml:space="preserve">8.2.3.3. </w:t>
        </w:r>
        <w:r w:rsidR="005A6818" w:rsidRPr="00433DC0">
          <w:rPr>
            <w:rStyle w:val="ae"/>
            <w:rFonts w:eastAsiaTheme="minorHAnsi"/>
            <w:noProof/>
          </w:rPr>
          <w:t>카드번호형태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0" w:history="1">
        <w:r w:rsidR="005A6818" w:rsidRPr="00433DC0">
          <w:rPr>
            <w:rStyle w:val="ae"/>
            <w:rFonts w:eastAsiaTheme="minorHAnsi"/>
            <w:noProof/>
          </w:rPr>
          <w:t xml:space="preserve">8.2.3.4. </w:t>
        </w:r>
        <w:r w:rsidR="005A6818" w:rsidRPr="00433DC0">
          <w:rPr>
            <w:rStyle w:val="ae"/>
            <w:rFonts w:eastAsiaTheme="minorHAnsi"/>
            <w:noProof/>
          </w:rPr>
          <w:t>카드번호확장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1" w:history="1">
        <w:r w:rsidR="005A6818" w:rsidRPr="00433DC0">
          <w:rPr>
            <w:rStyle w:val="ae"/>
            <w:noProof/>
          </w:rPr>
          <w:t>8.2.4.</w:t>
        </w:r>
        <w:r w:rsidR="005A6818" w:rsidRPr="00433DC0">
          <w:rPr>
            <w:rStyle w:val="ae"/>
            <w:rFonts w:eastAsiaTheme="minorHAnsi"/>
            <w:noProof/>
          </w:rPr>
          <w:t>참고사이트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5A6818" w:rsidRDefault="00966064" w:rsidP="005A6818">
      <w:pPr>
        <w:pStyle w:val="22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78394082" w:history="1">
        <w:r w:rsidR="005A6818" w:rsidRPr="00433DC0">
          <w:rPr>
            <w:rStyle w:val="ae"/>
            <w:noProof/>
          </w:rPr>
          <w:t>8.3.</w:t>
        </w:r>
        <w:r w:rsidR="005A6818" w:rsidRPr="00433DC0">
          <w:rPr>
            <w:rStyle w:val="ae"/>
            <w:rFonts w:eastAsiaTheme="minorHAnsi"/>
            <w:noProof/>
          </w:rPr>
          <w:t xml:space="preserve"> SQLite(</w:t>
        </w:r>
        <w:r w:rsidR="005A6818" w:rsidRPr="00433DC0">
          <w:rPr>
            <w:rStyle w:val="ae"/>
            <w:rFonts w:eastAsiaTheme="minorHAnsi"/>
            <w:noProof/>
          </w:rPr>
          <w:t>에스큐엘라이트</w:t>
        </w:r>
        <w:r w:rsidR="005A6818" w:rsidRPr="00433DC0">
          <w:rPr>
            <w:rStyle w:val="ae"/>
            <w:rFonts w:eastAsiaTheme="minorHAnsi"/>
            <w:noProof/>
          </w:rPr>
          <w:t>)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3" w:history="1">
        <w:r w:rsidR="005A6818" w:rsidRPr="00433DC0">
          <w:rPr>
            <w:rStyle w:val="ae"/>
            <w:noProof/>
          </w:rPr>
          <w:t>8.3.1.</w:t>
        </w:r>
        <w:r w:rsidR="005A6818" w:rsidRPr="00433DC0">
          <w:rPr>
            <w:rStyle w:val="ae"/>
            <w:rFonts w:eastAsiaTheme="minorHAnsi"/>
            <w:noProof/>
          </w:rPr>
          <w:t>기본개념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4" w:history="1">
        <w:r w:rsidR="005A6818" w:rsidRPr="00433DC0">
          <w:rPr>
            <w:rStyle w:val="ae"/>
            <w:noProof/>
          </w:rPr>
          <w:t>8.3.2.</w:t>
        </w:r>
        <w:r w:rsidR="005A6818" w:rsidRPr="00433DC0">
          <w:rPr>
            <w:rStyle w:val="ae"/>
            <w:rFonts w:eastAsiaTheme="minorHAnsi"/>
            <w:noProof/>
          </w:rPr>
          <w:t xml:space="preserve"> API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5" w:history="1">
        <w:r w:rsidR="005A6818" w:rsidRPr="00433DC0">
          <w:rPr>
            <w:rStyle w:val="ae"/>
            <w:noProof/>
          </w:rPr>
          <w:t>8.3.3.</w:t>
        </w:r>
        <w:r w:rsidR="005A6818" w:rsidRPr="00433DC0">
          <w:rPr>
            <w:rStyle w:val="ae"/>
            <w:rFonts w:eastAsiaTheme="minorHAnsi"/>
            <w:noProof/>
          </w:rPr>
          <w:t xml:space="preserve"> SQL</w:t>
        </w:r>
        <w:r w:rsidR="005A6818" w:rsidRPr="00433DC0">
          <w:rPr>
            <w:rStyle w:val="ae"/>
            <w:rFonts w:eastAsiaTheme="minorHAnsi"/>
            <w:noProof/>
          </w:rPr>
          <w:t>문법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5A6818" w:rsidRDefault="00966064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78394086" w:history="1">
        <w:r w:rsidR="005A6818" w:rsidRPr="00433DC0">
          <w:rPr>
            <w:rStyle w:val="ae"/>
            <w:noProof/>
          </w:rPr>
          <w:t>8.3.4.</w:t>
        </w:r>
        <w:r w:rsidR="005A6818" w:rsidRPr="00433DC0">
          <w:rPr>
            <w:rStyle w:val="ae"/>
            <w:rFonts w:eastAsiaTheme="minorHAnsi"/>
            <w:noProof/>
          </w:rPr>
          <w:t>참고사이트</w:t>
        </w:r>
        <w:r w:rsidR="005A6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A6818">
          <w:rPr>
            <w:noProof/>
            <w:webHidden/>
          </w:rPr>
          <w:instrText xml:space="preserve"> PAGEREF _Toc478394086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6818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913C04" w:rsidRPr="00C36B66" w:rsidRDefault="00966064" w:rsidP="001258F6">
      <w:pPr>
        <w:rPr>
          <w:rFonts w:asciiTheme="minorHAnsi" w:eastAsiaTheme="minorHAnsi" w:hAnsiTheme="minorHAnsi"/>
          <w:b/>
          <w:caps/>
          <w:sz w:val="24"/>
        </w:rPr>
      </w:pPr>
      <w:r w:rsidRPr="00C36B66">
        <w:rPr>
          <w:rFonts w:asciiTheme="minorHAnsi" w:eastAsiaTheme="minorHAnsi" w:hAnsiTheme="minorHAnsi"/>
          <w:b/>
          <w:caps/>
          <w:sz w:val="24"/>
        </w:rPr>
        <w:fldChar w:fldCharType="end"/>
      </w:r>
    </w:p>
    <w:p w:rsidR="00913C04" w:rsidRPr="00C36B66" w:rsidRDefault="00913C0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caps/>
          <w:sz w:val="24"/>
        </w:rPr>
      </w:pPr>
      <w:r w:rsidRPr="00C36B66">
        <w:rPr>
          <w:rFonts w:asciiTheme="minorHAnsi" w:eastAsiaTheme="minorHAnsi" w:hAnsiTheme="minorHAnsi"/>
          <w:b/>
          <w:caps/>
          <w:sz w:val="24"/>
        </w:rPr>
        <w:br w:type="page"/>
      </w:r>
    </w:p>
    <w:p w:rsidR="004516E3" w:rsidRPr="00C36B66" w:rsidRDefault="008049B0" w:rsidP="00840E9B">
      <w:pPr>
        <w:pStyle w:val="1"/>
        <w:rPr>
          <w:rFonts w:asciiTheme="minorHAnsi" w:eastAsiaTheme="minorHAnsi" w:hAnsiTheme="minorHAnsi"/>
        </w:rPr>
      </w:pPr>
      <w:bookmarkStart w:id="6" w:name="_Toc478393962"/>
      <w:r w:rsidRPr="00C36B66">
        <w:rPr>
          <w:rFonts w:asciiTheme="minorHAnsi" w:eastAsiaTheme="minorHAnsi" w:hAnsiTheme="minorHAnsi" w:hint="eastAsia"/>
        </w:rPr>
        <w:lastRenderedPageBreak/>
        <w:t>개요</w:t>
      </w:r>
      <w:bookmarkEnd w:id="6"/>
    </w:p>
    <w:p w:rsidR="00473252" w:rsidRPr="00C36B66" w:rsidRDefault="00473252" w:rsidP="00473252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이 가이드는 파일을 암/복호화하기 위한 CubeOne</w:t>
      </w:r>
      <w:r w:rsidRPr="00C36B66">
        <w:rPr>
          <w:rFonts w:asciiTheme="minorHAnsi" w:eastAsiaTheme="minorHAnsi" w:hAnsiTheme="minorHAnsi" w:hint="eastAsia"/>
          <w:vertAlign w:val="superscript"/>
        </w:rPr>
        <w:t>TM</w:t>
      </w:r>
      <w:r w:rsidRPr="00C36B66">
        <w:rPr>
          <w:rFonts w:asciiTheme="minorHAnsi" w:eastAsiaTheme="minorHAnsi" w:hAnsiTheme="minorHAnsi" w:hint="eastAsia"/>
        </w:rPr>
        <w:t xml:space="preserve">(이하 CubeOne) 파일 암/복호화를 구성하고 사용하는 방법을 설명합니다. </w:t>
      </w:r>
    </w:p>
    <w:p w:rsidR="00473252" w:rsidRPr="00C36B66" w:rsidRDefault="00473252" w:rsidP="00473252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CubeOne에서 제공하는 File 암/복호화 Utility(이하 cofile)는 </w:t>
      </w:r>
      <w:r w:rsidR="00761DD5" w:rsidRPr="00C36B66">
        <w:rPr>
          <w:rFonts w:asciiTheme="minorHAnsi" w:eastAsiaTheme="minorHAnsi" w:hAnsiTheme="minorHAnsi" w:hint="eastAsia"/>
        </w:rPr>
        <w:t>SAM File(</w:t>
      </w:r>
      <w:r w:rsidR="00C47384">
        <w:rPr>
          <w:rFonts w:asciiTheme="minorHAnsi" w:eastAsiaTheme="minorHAnsi" w:hAnsiTheme="minorHAnsi"/>
        </w:rPr>
        <w:t>Se</w:t>
      </w:r>
      <w:r w:rsidR="00C47384">
        <w:rPr>
          <w:rFonts w:asciiTheme="minorHAnsi" w:eastAsiaTheme="minorHAnsi" w:hAnsiTheme="minorHAnsi" w:hint="eastAsia"/>
        </w:rPr>
        <w:t>q</w:t>
      </w:r>
      <w:r w:rsidR="00761DD5" w:rsidRPr="00C36B66">
        <w:rPr>
          <w:rFonts w:asciiTheme="minorHAnsi" w:eastAsiaTheme="minorHAnsi" w:hAnsiTheme="minorHAnsi"/>
        </w:rPr>
        <w:t>uential Access Method File</w:t>
      </w:r>
      <w:r w:rsidR="00EB19F7" w:rsidRPr="00C36B66">
        <w:rPr>
          <w:rFonts w:asciiTheme="minorHAnsi" w:eastAsiaTheme="minorHAnsi" w:hAnsiTheme="minorHAnsi" w:hint="eastAsia"/>
        </w:rPr>
        <w:t>), Log File, 기타 모든 파일(</w:t>
      </w:r>
      <w:r w:rsidRPr="00C36B66">
        <w:rPr>
          <w:rFonts w:asciiTheme="minorHAnsi" w:eastAsiaTheme="minorHAnsi" w:hAnsiTheme="minorHAnsi" w:hint="eastAsia"/>
        </w:rPr>
        <w:t>이미지</w:t>
      </w:r>
      <w:r w:rsidR="00EB19F7" w:rsidRPr="00C36B66">
        <w:rPr>
          <w:rFonts w:asciiTheme="minorHAnsi" w:eastAsiaTheme="minorHAnsi" w:hAnsiTheme="minorHAnsi" w:hint="eastAsia"/>
        </w:rPr>
        <w:t>, etc)을 빠른 시간에 암/복</w:t>
      </w:r>
      <w:r w:rsidR="0080342A" w:rsidRPr="00C36B66">
        <w:rPr>
          <w:rFonts w:asciiTheme="minorHAnsi" w:eastAsiaTheme="minorHAnsi" w:hAnsiTheme="minorHAnsi" w:hint="eastAsia"/>
        </w:rPr>
        <w:t>호</w:t>
      </w:r>
      <w:r w:rsidR="00EB19F7" w:rsidRPr="00C36B66">
        <w:rPr>
          <w:rFonts w:asciiTheme="minorHAnsi" w:eastAsiaTheme="minorHAnsi" w:hAnsiTheme="minorHAnsi" w:hint="eastAsia"/>
        </w:rPr>
        <w:t xml:space="preserve">화를 수행하는 명령어이다. </w:t>
      </w:r>
    </w:p>
    <w:p w:rsidR="00473252" w:rsidRPr="00C36B66" w:rsidRDefault="00473252" w:rsidP="00473252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본 제품을 사용하기 이전에 본 가이드를 읽고 숙지할 것을 권유합니다. </w:t>
      </w:r>
    </w:p>
    <w:p w:rsidR="0080342A" w:rsidRPr="00C36B66" w:rsidRDefault="0080342A" w:rsidP="00761DD5">
      <w:pPr>
        <w:pStyle w:val="-4"/>
        <w:rPr>
          <w:rFonts w:asciiTheme="minorHAnsi" w:eastAsiaTheme="minorHAnsi" w:hAnsiTheme="minorHAnsi"/>
        </w:rPr>
      </w:pPr>
    </w:p>
    <w:p w:rsidR="0080342A" w:rsidRPr="00C36B66" w:rsidRDefault="0080342A" w:rsidP="00761DD5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cofile의 특정 명령은 config파일이 반드시 필요하며, config 파일은 JSON포맷만 지원한다. JSON에 대한 자세한 설명은 아래 </w:t>
      </w:r>
      <w:r w:rsidRPr="00C36B66">
        <w:rPr>
          <w:rFonts w:asciiTheme="minorHAnsi" w:eastAsiaTheme="minorHAnsi" w:hAnsiTheme="minorHAnsi"/>
        </w:rPr>
        <w:t>“</w:t>
      </w:r>
      <w:r w:rsidR="0028098E" w:rsidRPr="00C36B66">
        <w:rPr>
          <w:rFonts w:asciiTheme="minorHAnsi" w:eastAsiaTheme="minorHAnsi" w:hAnsiTheme="minorHAnsi" w:hint="eastAsia"/>
        </w:rPr>
        <w:t>8</w:t>
      </w:r>
      <w:r w:rsidR="00473252" w:rsidRPr="00C36B66">
        <w:rPr>
          <w:rFonts w:asciiTheme="minorHAnsi" w:eastAsiaTheme="minorHAnsi" w:hAnsiTheme="minorHAnsi"/>
        </w:rPr>
        <w:t>. Appendix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에서 설명한다. </w:t>
      </w:r>
    </w:p>
    <w:p w:rsidR="00EB19F7" w:rsidRPr="00C36B66" w:rsidRDefault="00EB19F7" w:rsidP="00840E9B">
      <w:pPr>
        <w:pStyle w:val="2"/>
        <w:rPr>
          <w:rFonts w:asciiTheme="minorHAnsi" w:eastAsiaTheme="minorHAnsi" w:hAnsiTheme="minorHAnsi"/>
        </w:rPr>
      </w:pPr>
      <w:bookmarkStart w:id="7" w:name="_Toc478393963"/>
      <w:r w:rsidRPr="00C36B66">
        <w:rPr>
          <w:rFonts w:asciiTheme="minorHAnsi" w:eastAsiaTheme="minorHAnsi" w:hAnsiTheme="minorHAnsi" w:hint="eastAsia"/>
        </w:rPr>
        <w:t>SAM Type</w:t>
      </w:r>
      <w:bookmarkEnd w:id="7"/>
    </w:p>
    <w:p w:rsidR="00EB19F7" w:rsidRPr="00C36B66" w:rsidRDefault="00EB19F7" w:rsidP="00EB19F7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Database의 Export/Import 과정에서 생성된 파일 형태로, 순차 파일을 말한다. </w:t>
      </w:r>
    </w:p>
    <w:p w:rsidR="002C33CE" w:rsidRPr="00C36B66" w:rsidRDefault="00C22EF4" w:rsidP="00EB19F7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cofile의 SAM Type 파일 암호화의 경우 두 가지 타입에 대해서 암/복호화를 수행 할 수 있다.</w:t>
      </w:r>
    </w:p>
    <w:p w:rsidR="002C33CE" w:rsidRPr="00C36B66" w:rsidRDefault="002C33CE" w:rsidP="00840E9B">
      <w:pPr>
        <w:pStyle w:val="3"/>
        <w:rPr>
          <w:rFonts w:asciiTheme="minorHAnsi" w:eastAsiaTheme="minorHAnsi" w:hAnsiTheme="minorHAnsi"/>
        </w:rPr>
      </w:pPr>
      <w:bookmarkStart w:id="8" w:name="_Toc478393964"/>
      <w:r w:rsidRPr="00C36B66">
        <w:rPr>
          <w:rFonts w:asciiTheme="minorHAnsi" w:eastAsiaTheme="minorHAnsi" w:hAnsiTheme="minorHAnsi" w:hint="eastAsia"/>
        </w:rPr>
        <w:t>VAR Type</w:t>
      </w:r>
      <w:bookmarkEnd w:id="8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구분자(Delimiter)로 Column이 정의되어 있는 파일을 의미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구분자는 숫자, 문자, 특수문자, 아스키문자만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예) ABCD||11||2222|EFGH||</w:t>
      </w:r>
    </w:p>
    <w:p w:rsidR="002C33CE" w:rsidRPr="00C36B66" w:rsidRDefault="002C33CE" w:rsidP="00840E9B">
      <w:pPr>
        <w:pStyle w:val="4"/>
        <w:rPr>
          <w:rFonts w:asciiTheme="minorHAnsi" w:eastAsiaTheme="minorHAnsi" w:hAnsiTheme="minorHAnsi"/>
        </w:rPr>
      </w:pPr>
      <w:bookmarkStart w:id="9" w:name="_Toc478393965"/>
      <w:r w:rsidRPr="00C36B66">
        <w:rPr>
          <w:rFonts w:asciiTheme="minorHAnsi" w:eastAsiaTheme="minorHAnsi" w:hAnsiTheme="minorHAnsi" w:hint="eastAsia"/>
        </w:rPr>
        <w:t>제약사항</w:t>
      </w:r>
      <w:bookmarkEnd w:id="9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Record정의를 Line Base(newline 기준)으로 처리되는 형태의 파일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구분자(Delimiter) 길이가 최대 9자 이하만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 컬럼 수가 200개 이하만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최대크기 40,960 byte이하만 암호화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최대크기 81,920 byte 이하만 복호화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암/복호화 대상 컬럼의 최대크기는 4,096 byte 이하만 가능</w:t>
      </w:r>
    </w:p>
    <w:p w:rsidR="002C33CE" w:rsidRPr="00C36B66" w:rsidRDefault="002C33CE" w:rsidP="00840E9B">
      <w:pPr>
        <w:pStyle w:val="3"/>
        <w:rPr>
          <w:rFonts w:asciiTheme="minorHAnsi" w:eastAsiaTheme="minorHAnsi" w:hAnsiTheme="minorHAnsi"/>
        </w:rPr>
      </w:pPr>
      <w:bookmarkStart w:id="10" w:name="_Toc478393966"/>
      <w:r w:rsidRPr="00C36B66">
        <w:rPr>
          <w:rFonts w:asciiTheme="minorHAnsi" w:eastAsiaTheme="minorHAnsi" w:hAnsiTheme="minorHAnsi" w:hint="eastAsia"/>
        </w:rPr>
        <w:t>FIXED Type</w:t>
      </w:r>
      <w:bookmarkEnd w:id="10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구분자(Delimiter) 없이 Column이 고정길이로 정의되어 있는 파일을 의미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예) 2222 3333 4444</w:t>
      </w:r>
    </w:p>
    <w:p w:rsidR="002C33CE" w:rsidRPr="00C36B66" w:rsidRDefault="002C33CE" w:rsidP="00840E9B">
      <w:pPr>
        <w:pStyle w:val="4"/>
        <w:rPr>
          <w:rFonts w:asciiTheme="minorHAnsi" w:eastAsiaTheme="minorHAnsi" w:hAnsiTheme="minorHAnsi"/>
        </w:rPr>
      </w:pPr>
      <w:bookmarkStart w:id="11" w:name="_Toc478393967"/>
      <w:r w:rsidRPr="00C36B66">
        <w:rPr>
          <w:rFonts w:asciiTheme="minorHAnsi" w:eastAsiaTheme="minorHAnsi" w:hAnsiTheme="minorHAnsi" w:hint="eastAsia"/>
        </w:rPr>
        <w:lastRenderedPageBreak/>
        <w:t>제약사항</w:t>
      </w:r>
      <w:bookmarkEnd w:id="11"/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Line 별 Column 길이가 고정길이 형태로 일치해야 함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 컬럼 수가 200개 이하만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최대크기 40,960 byte이하만 암호화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한 Record의 최대크기 81,920 byte 이하만 복호화 가능</w:t>
      </w:r>
    </w:p>
    <w:p w:rsidR="002C33CE" w:rsidRPr="00C36B66" w:rsidRDefault="002C33CE" w:rsidP="002C33C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암/복호화 대상 컬럼의 최대크기는 4,096 byte 이하만 가능</w:t>
      </w:r>
    </w:p>
    <w:p w:rsidR="00426AD0" w:rsidRPr="00C36B66" w:rsidRDefault="00426AD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B19F7" w:rsidRPr="00C36B66" w:rsidRDefault="00473252" w:rsidP="00840E9B">
      <w:pPr>
        <w:pStyle w:val="2"/>
        <w:rPr>
          <w:rFonts w:asciiTheme="minorHAnsi" w:eastAsiaTheme="minorHAnsi" w:hAnsiTheme="minorHAnsi"/>
        </w:rPr>
      </w:pPr>
      <w:bookmarkStart w:id="12" w:name="_Toc478393968"/>
      <w:r w:rsidRPr="00C36B66">
        <w:rPr>
          <w:rFonts w:asciiTheme="minorHAnsi" w:eastAsiaTheme="minorHAnsi" w:hAnsiTheme="minorHAnsi" w:hint="eastAsia"/>
        </w:rPr>
        <w:lastRenderedPageBreak/>
        <w:t>Tail Type</w:t>
      </w:r>
      <w:bookmarkEnd w:id="12"/>
    </w:p>
    <w:p w:rsidR="00473252" w:rsidRPr="00C36B66" w:rsidRDefault="00473252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cofile의 tail(이하 cofile tail) 명령은 응용프로그램에서 로그를 생성하는 경우, 로그에 주민등록번호와 같은 민감한 정보가 기록되는 경우가 많습니다. 이러한 민감한 정보는 개인정보보호법을 따르기 위해, 혹은 정보보호의 측면에서 암호화하여 보호하여야 합니다. </w:t>
      </w:r>
    </w:p>
    <w:p w:rsidR="00473252" w:rsidRPr="00C36B66" w:rsidRDefault="00473252" w:rsidP="00473252">
      <w:pPr>
        <w:pStyle w:val="-4"/>
        <w:rPr>
          <w:rFonts w:asciiTheme="minorHAnsi" w:eastAsiaTheme="minorHAnsi" w:hAnsiTheme="minorHAnsi"/>
        </w:rPr>
      </w:pPr>
    </w:p>
    <w:p w:rsidR="00473252" w:rsidRPr="00C36B66" w:rsidRDefault="00473252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이러한 정보를 암호화하기 위해서는 조직에서 자체적으로 개발한 in-house 응용프로름의 경우에는 로그를 생성하는 응용프로그램에서 암호화 API 를 호출하여 암호화하는 방법이 있을수 있습니다. 그러나 응용프로그램을 수정해야 하는 번거로움이 따릅니다. 또한 암호화된 정보가 기록된 로그정보를 확인하기 위해서는 암호화된 데이터임을 </w:t>
      </w:r>
      <w:r w:rsidR="00426AD0" w:rsidRPr="00C36B66">
        <w:rPr>
          <w:rFonts w:asciiTheme="minorHAnsi" w:eastAsiaTheme="minorHAnsi" w:hAnsiTheme="minorHAnsi" w:hint="eastAsia"/>
        </w:rPr>
        <w:t xml:space="preserve">인지하고 복호화를 수행해야 합니다. </w:t>
      </w:r>
    </w:p>
    <w:p w:rsidR="00426AD0" w:rsidRPr="00C36B66" w:rsidRDefault="00426AD0" w:rsidP="00473252">
      <w:pPr>
        <w:pStyle w:val="-4"/>
        <w:rPr>
          <w:rFonts w:asciiTheme="minorHAnsi" w:eastAsiaTheme="minorHAnsi" w:hAnsiTheme="minorHAnsi"/>
        </w:rPr>
      </w:pPr>
    </w:p>
    <w:p w:rsidR="00426AD0" w:rsidRPr="00C36B66" w:rsidRDefault="00426AD0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또한 WAS등과 같은 패키지성 응용프로름에서 생상되는 로그도 일부 혹은 전부를 암호화해야 하는데 현실적으로 가능한 방법을 찾기가 어렵습니다.</w:t>
      </w:r>
    </w:p>
    <w:p w:rsidR="00426AD0" w:rsidRPr="00C36B66" w:rsidRDefault="00426AD0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426AD0" w:rsidRPr="00C36B66" w:rsidRDefault="00426AD0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이러한 이유로 계속적으로 정보가 추가되는 로그성 파일을 추적하여 전문적으로 암호화하는 제품입니다. </w:t>
      </w:r>
    </w:p>
    <w:p w:rsidR="00473252" w:rsidRPr="00C36B66" w:rsidRDefault="00473252" w:rsidP="00473252">
      <w:pPr>
        <w:pStyle w:val="-4"/>
        <w:rPr>
          <w:rFonts w:asciiTheme="minorHAnsi" w:eastAsiaTheme="minorHAnsi" w:hAnsiTheme="minorHAnsi"/>
        </w:rPr>
      </w:pPr>
    </w:p>
    <w:p w:rsidR="0080342A" w:rsidRPr="00C36B66" w:rsidRDefault="0080342A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cofile의 tail명령어(이하 cofile tail)를 통해서 Log성 파일을 실시간으로 암호화 할 수 있으며</w:t>
      </w:r>
      <w:r w:rsidR="00840E9B">
        <w:rPr>
          <w:rFonts w:asciiTheme="minorHAnsi" w:eastAsiaTheme="minorHAnsi" w:hAnsiTheme="minorHAnsi" w:hint="eastAsia"/>
        </w:rPr>
        <w:t>, cofile tail</w:t>
      </w:r>
      <w:r w:rsidRPr="00C36B66">
        <w:rPr>
          <w:rFonts w:asciiTheme="minorHAnsi" w:eastAsiaTheme="minorHAnsi" w:hAnsiTheme="minorHAnsi" w:hint="eastAsia"/>
        </w:rPr>
        <w:t xml:space="preserve">의 경우 특정 패턴에 대한 암호화를 지원하고 있으며, 패턴방식은 정규표현식을 </w:t>
      </w:r>
      <w:r w:rsidR="00426AD0" w:rsidRPr="00C36B66">
        <w:rPr>
          <w:rFonts w:asciiTheme="minorHAnsi" w:eastAsiaTheme="minorHAnsi" w:hAnsiTheme="minorHAnsi" w:hint="eastAsia"/>
        </w:rPr>
        <w:t>사용합니다.</w:t>
      </w:r>
      <w:r w:rsidRPr="00C36B66">
        <w:rPr>
          <w:rFonts w:asciiTheme="minorHAnsi" w:eastAsiaTheme="minorHAnsi" w:hAnsiTheme="minorHAnsi" w:hint="eastAsia"/>
        </w:rPr>
        <w:t xml:space="preserve"> 정규표현식에 대한 자세한 설명은 아래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부록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에서 </w:t>
      </w:r>
      <w:r w:rsidR="00426AD0" w:rsidRPr="00C36B66">
        <w:rPr>
          <w:rFonts w:asciiTheme="minorHAnsi" w:eastAsiaTheme="minorHAnsi" w:hAnsiTheme="minorHAnsi" w:hint="eastAsia"/>
        </w:rPr>
        <w:t>설명합니다.</w:t>
      </w:r>
    </w:p>
    <w:p w:rsidR="0080342A" w:rsidRPr="00840E9B" w:rsidRDefault="0080342A" w:rsidP="0093219F">
      <w:pPr>
        <w:pStyle w:val="-4"/>
        <w:rPr>
          <w:rFonts w:asciiTheme="minorHAnsi" w:eastAsiaTheme="minorHAnsi" w:hAnsiTheme="minorHAnsi"/>
        </w:rPr>
      </w:pPr>
    </w:p>
    <w:p w:rsidR="0080342A" w:rsidRPr="00C36B66" w:rsidRDefault="0080342A" w:rsidP="00426AD0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또한 cofile tail은 기본적으로 데몬(daemon)형태로 동작하며, 동작중인 cofile을 모니터링 할 수 있는 cofile_monitor를 </w:t>
      </w:r>
      <w:r w:rsidR="00426AD0" w:rsidRPr="00C36B66">
        <w:rPr>
          <w:rFonts w:asciiTheme="minorHAnsi" w:eastAsiaTheme="minorHAnsi" w:hAnsiTheme="minorHAnsi" w:hint="eastAsia"/>
        </w:rPr>
        <w:t>지원합니다.</w:t>
      </w:r>
      <w:r w:rsidRPr="00C36B66">
        <w:rPr>
          <w:rFonts w:asciiTheme="minorHAnsi" w:eastAsiaTheme="minorHAnsi" w:hAnsiTheme="minorHAnsi" w:hint="eastAsia"/>
        </w:rPr>
        <w:t>.</w:t>
      </w:r>
    </w:p>
    <w:p w:rsidR="00426AD0" w:rsidRPr="00C36B66" w:rsidRDefault="00426AD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840E9B">
      <w:pPr>
        <w:pStyle w:val="2"/>
        <w:rPr>
          <w:rFonts w:asciiTheme="minorHAnsi" w:eastAsiaTheme="minorHAnsi" w:hAnsiTheme="minorHAnsi"/>
        </w:rPr>
      </w:pPr>
      <w:bookmarkStart w:id="13" w:name="_Toc478393969"/>
      <w:r w:rsidRPr="00C36B66">
        <w:rPr>
          <w:rFonts w:asciiTheme="minorHAnsi" w:eastAsiaTheme="minorHAnsi" w:hAnsiTheme="minorHAnsi" w:hint="eastAsia"/>
        </w:rPr>
        <w:lastRenderedPageBreak/>
        <w:t>Binary Type</w:t>
      </w:r>
      <w:r w:rsidR="00AB1B85" w:rsidRPr="00C36B66">
        <w:rPr>
          <w:rFonts w:asciiTheme="minorHAnsi" w:eastAsiaTheme="minorHAnsi" w:hAnsiTheme="minorHAnsi" w:hint="eastAsia"/>
        </w:rPr>
        <w:t xml:space="preserve"> (or All File)</w:t>
      </w:r>
      <w:bookmarkEnd w:id="13"/>
    </w:p>
    <w:p w:rsidR="00C23F0A" w:rsidRPr="00C36B66" w:rsidRDefault="00C23F0A" w:rsidP="00C23F0A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위에서 설명한 정형화된 파일 뿐 아니라, 이미지와 같이 Binary 형태의 파일에 대한 암/복호화를 지원한다. File Type은 파일 전체에 대해서 암/복호화를 지원하며, 특정 폴더를 감지하는 기능을 지원한다.</w:t>
      </w:r>
    </w:p>
    <w:p w:rsidR="00F84482" w:rsidRPr="00C36B66" w:rsidRDefault="00F8448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840E9B">
      <w:pPr>
        <w:pStyle w:val="1"/>
        <w:rPr>
          <w:rFonts w:asciiTheme="minorHAnsi" w:eastAsiaTheme="minorHAnsi" w:hAnsiTheme="minorHAnsi"/>
        </w:rPr>
      </w:pPr>
      <w:bookmarkStart w:id="14" w:name="_Toc478393970"/>
      <w:r w:rsidRPr="00C36B66">
        <w:rPr>
          <w:rFonts w:asciiTheme="minorHAnsi" w:eastAsiaTheme="minorHAnsi" w:hAnsiTheme="minorHAnsi" w:hint="eastAsia"/>
        </w:rPr>
        <w:lastRenderedPageBreak/>
        <w:t>구조</w:t>
      </w:r>
      <w:bookmarkEnd w:id="14"/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CubeOne File 시스템 구성도</w:t>
      </w: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714998" cy="3467100"/>
            <wp:effectExtent l="19050" t="1905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4697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BE0BE0" w:rsidRPr="00C36B66" w:rsidRDefault="00BE0BE0" w:rsidP="00840E9B">
      <w:pPr>
        <w:pStyle w:val="2"/>
        <w:rPr>
          <w:rFonts w:asciiTheme="minorHAnsi" w:eastAsiaTheme="minorHAnsi" w:hAnsiTheme="minorHAnsi"/>
        </w:rPr>
      </w:pPr>
      <w:bookmarkStart w:id="15" w:name="_Toc478393971"/>
      <w:r w:rsidRPr="00C36B66">
        <w:rPr>
          <w:rFonts w:asciiTheme="minorHAnsi" w:eastAsiaTheme="minorHAnsi" w:hAnsiTheme="minorHAnsi" w:hint="eastAsia"/>
        </w:rPr>
        <w:lastRenderedPageBreak/>
        <w:t>SAM Type 서비스 구성도</w:t>
      </w:r>
      <w:bookmarkEnd w:id="15"/>
    </w:p>
    <w:p w:rsidR="00BE0BE0" w:rsidRPr="00C36B66" w:rsidRDefault="00BE0BE0" w:rsidP="00BE0BE0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>
            <wp:extent cx="5939790" cy="3699191"/>
            <wp:effectExtent l="0" t="0" r="0" b="0"/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9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BE0" w:rsidRPr="00C36B66" w:rsidRDefault="00BE0BE0" w:rsidP="00BE0BE0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F84482" w:rsidP="00840E9B">
      <w:pPr>
        <w:pStyle w:val="2"/>
        <w:rPr>
          <w:rFonts w:asciiTheme="minorHAnsi" w:eastAsiaTheme="minorHAnsi" w:hAnsiTheme="minorHAnsi"/>
        </w:rPr>
      </w:pPr>
      <w:bookmarkStart w:id="16" w:name="_Toc478393972"/>
      <w:r w:rsidRPr="00C36B66">
        <w:rPr>
          <w:rFonts w:asciiTheme="minorHAnsi" w:eastAsiaTheme="minorHAnsi" w:hAnsiTheme="minorHAnsi" w:hint="eastAsia"/>
        </w:rPr>
        <w:lastRenderedPageBreak/>
        <w:t>Log Type 서비스 구성도</w:t>
      </w:r>
      <w:bookmarkEnd w:id="16"/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939790" cy="4447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4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4482" w:rsidRPr="00C36B66" w:rsidRDefault="00F84482" w:rsidP="00F84482">
      <w:pPr>
        <w:pStyle w:val="-4"/>
        <w:rPr>
          <w:rFonts w:asciiTheme="minorHAnsi" w:eastAsiaTheme="minorHAnsi" w:hAnsiTheme="minorHAnsi"/>
        </w:rPr>
      </w:pPr>
    </w:p>
    <w:p w:rsidR="00F84482" w:rsidRPr="00C36B66" w:rsidRDefault="00BE0BE0" w:rsidP="00840E9B">
      <w:pPr>
        <w:pStyle w:val="2"/>
        <w:rPr>
          <w:rFonts w:asciiTheme="minorHAnsi" w:eastAsiaTheme="minorHAnsi" w:hAnsiTheme="minorHAnsi"/>
        </w:rPr>
      </w:pPr>
      <w:bookmarkStart w:id="17" w:name="_Toc478393973"/>
      <w:r w:rsidRPr="00C36B66">
        <w:rPr>
          <w:rFonts w:asciiTheme="minorHAnsi" w:eastAsiaTheme="minorHAnsi" w:hAnsiTheme="minorHAnsi" w:hint="eastAsia"/>
        </w:rPr>
        <w:t>Binary Type 서비스 구성</w:t>
      </w:r>
      <w:bookmarkEnd w:id="17"/>
    </w:p>
    <w:p w:rsidR="00BE0BE0" w:rsidRPr="00C36B66" w:rsidRDefault="00BE0BE0" w:rsidP="00BE0BE0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object w:dxaOrig="6199" w:dyaOrig="25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129pt" o:ole="">
            <v:imagedata r:id="rId13" o:title=""/>
          </v:shape>
          <o:OLEObject Type="Embed" ProgID="Visio.Drawing.11" ShapeID="_x0000_i1025" DrawAspect="Content" ObjectID="_1558525287" r:id="rId14"/>
        </w:object>
      </w:r>
    </w:p>
    <w:p w:rsidR="00BE0BE0" w:rsidRPr="00C36B66" w:rsidRDefault="00BE0BE0" w:rsidP="00BE0BE0">
      <w:pPr>
        <w:adjustRightInd/>
        <w:spacing w:line="240" w:lineRule="auto"/>
        <w:jc w:val="center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BE0BE0" w:rsidP="00840E9B">
      <w:pPr>
        <w:pStyle w:val="1"/>
        <w:rPr>
          <w:rFonts w:asciiTheme="minorHAnsi" w:eastAsiaTheme="minorHAnsi" w:hAnsiTheme="minorHAnsi"/>
        </w:rPr>
      </w:pPr>
      <w:bookmarkStart w:id="18" w:name="_Toc478393974"/>
      <w:r w:rsidRPr="00C36B66">
        <w:rPr>
          <w:rFonts w:asciiTheme="minorHAnsi" w:eastAsiaTheme="minorHAnsi" w:hAnsiTheme="minorHAnsi" w:hint="eastAsia"/>
        </w:rPr>
        <w:lastRenderedPageBreak/>
        <w:t>CoFile 암/복호화 Utility 사용법</w:t>
      </w:r>
      <w:bookmarkEnd w:id="18"/>
    </w:p>
    <w:p w:rsidR="0093219F" w:rsidRPr="00C36B66" w:rsidRDefault="0093219F" w:rsidP="00840E9B">
      <w:pPr>
        <w:pStyle w:val="2"/>
        <w:rPr>
          <w:rFonts w:asciiTheme="minorHAnsi" w:eastAsiaTheme="minorHAnsi" w:hAnsiTheme="minorHAnsi"/>
        </w:rPr>
      </w:pPr>
      <w:bookmarkStart w:id="19" w:name="_Toc478393975"/>
      <w:r w:rsidRPr="00C36B66">
        <w:rPr>
          <w:rFonts w:asciiTheme="minorHAnsi" w:eastAsiaTheme="minorHAnsi" w:hAnsiTheme="minorHAnsi" w:hint="eastAsia"/>
        </w:rPr>
        <w:t>cofile</w:t>
      </w:r>
      <w:bookmarkEnd w:id="19"/>
    </w:p>
    <w:p w:rsidR="002C0C99" w:rsidRPr="00C36B66" w:rsidRDefault="002C0C99" w:rsidP="002C0C99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cofile은 CubeOne File의 핵심 utility로 3가지 Type의 파일을 암/복호화를 하기 위한 응용 프로그램이다. </w:t>
      </w:r>
    </w:p>
    <w:p w:rsidR="002C0C99" w:rsidRPr="00C36B66" w:rsidRDefault="002C0C99" w:rsidP="00840E9B">
      <w:pPr>
        <w:pStyle w:val="3"/>
        <w:rPr>
          <w:rFonts w:asciiTheme="minorHAnsi" w:eastAsiaTheme="minorHAnsi" w:hAnsiTheme="minorHAnsi"/>
        </w:rPr>
      </w:pPr>
      <w:bookmarkStart w:id="20" w:name="_Toc478393976"/>
      <w:r w:rsidRPr="00C36B66">
        <w:rPr>
          <w:rFonts w:asciiTheme="minorHAnsi" w:eastAsiaTheme="minorHAnsi" w:hAnsiTheme="minorHAnsi" w:hint="eastAsia"/>
        </w:rPr>
        <w:t>실행 화면</w:t>
      </w:r>
      <w:bookmarkEnd w:id="20"/>
    </w:p>
    <w:p w:rsidR="00BE0BE0" w:rsidRPr="00C36B66" w:rsidRDefault="00966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90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90;mso-fit-shape-to-text:t">
              <w:txbxContent>
                <w:p w:rsidR="005F0F1A" w:rsidRPr="00C14279" w:rsidRDefault="005F0F1A" w:rsidP="00BE0BE0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[cubeone@localhost bin]$ ./cofile</w:t>
                  </w:r>
                </w:p>
                <w:p w:rsidR="005F0F1A" w:rsidRPr="00C14279" w:rsidRDefault="005F0F1A" w:rsidP="00BE0BE0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C14279" w:rsidRDefault="005F0F1A" w:rsidP="00BE0BE0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BE0BE0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Usage: ./cofile &lt; sam | tail | file | config &gt;</w:t>
                  </w:r>
                </w:p>
              </w:txbxContent>
            </v:textbox>
            <w10:wrap type="none"/>
            <w10:anchorlock/>
          </v:shape>
        </w:pict>
      </w:r>
    </w:p>
    <w:p w:rsidR="002C0C99" w:rsidRPr="00C36B66" w:rsidRDefault="002C0C99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AA3DE8" w:rsidRPr="00C36B66" w:rsidRDefault="00AA3DE8" w:rsidP="00840E9B">
      <w:pPr>
        <w:pStyle w:val="3"/>
        <w:rPr>
          <w:rFonts w:asciiTheme="minorHAnsi" w:eastAsiaTheme="minorHAnsi" w:hAnsiTheme="minorHAnsi"/>
        </w:rPr>
      </w:pPr>
      <w:bookmarkStart w:id="21" w:name="_Toc478393977"/>
      <w:r w:rsidRPr="00C36B66">
        <w:rPr>
          <w:rFonts w:asciiTheme="minorHAnsi" w:eastAsiaTheme="minorHAnsi" w:hAnsiTheme="minorHAnsi" w:hint="eastAsia"/>
        </w:rPr>
        <w:t>옵션 설명</w:t>
      </w:r>
      <w:bookmarkEnd w:id="21"/>
    </w:p>
    <w:p w:rsidR="00AA3DE8" w:rsidRPr="00C36B66" w:rsidRDefault="00AA3DE8" w:rsidP="00AA3DE8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각 항목에 대한 설명은 아래와 같으며, 각 명령을 입력하면 각각에 대한 Usage를 확인 할 수 있다.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036"/>
        <w:gridCol w:w="7240"/>
        <w:gridCol w:w="1276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54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379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66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</w:p>
        </w:tc>
        <w:tc>
          <w:tcPr>
            <w:tcW w:w="3789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 Type 파일 암/복호화를 위한 명령어</w:t>
            </w:r>
          </w:p>
        </w:tc>
        <w:tc>
          <w:tcPr>
            <w:tcW w:w="668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Log성 파일을 암/복호화를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모든 형태의 파일에 대하여 전체 암/복호화를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위의 3가지 Type에서 사용하는 default config 파일을 생성하기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542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</w:t>
            </w:r>
          </w:p>
        </w:tc>
        <w:tc>
          <w:tcPr>
            <w:tcW w:w="3790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값을 확인 하기 위한 명령어</w:t>
            </w:r>
          </w:p>
        </w:tc>
        <w:tc>
          <w:tcPr>
            <w:tcW w:w="668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</w:tbl>
    <w:p w:rsidR="001D46B2" w:rsidRPr="00C36B66" w:rsidRDefault="001D46B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1D46B2" w:rsidRPr="00C36B66" w:rsidRDefault="001D46B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2C0C99" w:rsidRPr="00C36B66" w:rsidRDefault="002C0C99" w:rsidP="00840E9B">
      <w:pPr>
        <w:pStyle w:val="2"/>
        <w:rPr>
          <w:rFonts w:asciiTheme="minorHAnsi" w:eastAsiaTheme="minorHAnsi" w:hAnsiTheme="minorHAnsi"/>
        </w:rPr>
      </w:pPr>
      <w:bookmarkStart w:id="22" w:name="_Toc478393978"/>
      <w:r w:rsidRPr="00C36B66">
        <w:rPr>
          <w:rFonts w:asciiTheme="minorHAnsi" w:eastAsiaTheme="minorHAnsi" w:hAnsiTheme="minorHAnsi" w:hint="eastAsia"/>
        </w:rPr>
        <w:lastRenderedPageBreak/>
        <w:t>cofile sam</w:t>
      </w:r>
      <w:bookmarkEnd w:id="22"/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23" w:name="_Toc478393979"/>
      <w:r w:rsidRPr="00C36B66">
        <w:rPr>
          <w:rFonts w:asciiTheme="minorHAnsi" w:eastAsiaTheme="minorHAnsi" w:hAnsiTheme="minorHAnsi" w:hint="eastAsia"/>
        </w:rPr>
        <w:t>실행 화면</w:t>
      </w:r>
      <w:bookmarkEnd w:id="23"/>
    </w:p>
    <w:p w:rsidR="002C0C99" w:rsidRPr="00C36B66" w:rsidRDefault="00966064" w:rsidP="002C0C9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89" type="#_x0000_t202" style="width:468.3pt;height:46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9;mso-fit-shape-to-text:t">
              <w:txbxContent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[cubeone@localhost bin]$ ./cofile sam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Usage: ./cofile sam </w:t>
                  </w:r>
                  <w:r>
                    <w:rPr>
                      <w:rFonts w:ascii="Consolas" w:hAnsi="Consolas" w:cs="Consolas" w:hint="eastAsia"/>
                    </w:rPr>
                    <w:t>&lt;-e|-d&gt; -i &lt;</w:t>
                  </w:r>
                  <w:r w:rsidRPr="00C14279">
                    <w:rPr>
                      <w:rFonts w:ascii="Consolas" w:hAnsi="Consolas" w:cs="Consolas"/>
                    </w:rPr>
                    <w:t>input_file</w:t>
                  </w:r>
                  <w:r>
                    <w:rPr>
                      <w:rFonts w:ascii="Consolas" w:hAnsi="Consolas" w:cs="Consolas" w:hint="eastAsia"/>
                    </w:rPr>
                    <w:t>&gt;-o &lt;</w:t>
                  </w:r>
                  <w:r w:rsidRPr="00C14279">
                    <w:rPr>
                      <w:rFonts w:ascii="Consolas" w:hAnsi="Consolas" w:cs="Consolas"/>
                    </w:rPr>
                    <w:t>output_file</w:t>
                  </w:r>
                  <w:r>
                    <w:rPr>
                      <w:rFonts w:ascii="Consolas" w:hAnsi="Consolas" w:cs="Consolas" w:hint="eastAsia"/>
                    </w:rPr>
                    <w:t>&gt;-c &lt;</w:t>
                  </w:r>
                  <w:r>
                    <w:rPr>
                      <w:rFonts w:ascii="Consolas" w:hAnsi="Consolas" w:cs="Consolas"/>
                    </w:rPr>
                    <w:t>config_file</w:t>
                  </w:r>
                  <w:r>
                    <w:rPr>
                      <w:rFonts w:ascii="Consolas" w:hAnsi="Consolas" w:cs="Consolas" w:hint="eastAsia"/>
                    </w:rPr>
                    <w:t>&gt;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If when you are not using a config file, you can use the option below.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 xml:space="preserve">Usage: ./cofile sam [option] 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-e|d: encrypt/decrypt type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-i : input file name.</w:t>
                  </w:r>
                </w:p>
                <w:p w:rsidR="005F0F1A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-o : output file name.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 w:hint="eastAsia"/>
                    </w:rPr>
                    <w:tab/>
                    <w:t>-c : config file name.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-sn : sid name.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-in : Item name. </w:t>
                  </w:r>
                  <w:r>
                    <w:rPr>
                      <w:rFonts w:ascii="Consolas" w:hAnsi="Consolas" w:cs="Consolas"/>
                    </w:rPr>
                    <w:t>delimiter</w:t>
                  </w:r>
                  <w:r w:rsidRPr="00C14279">
                    <w:rPr>
                      <w:rFonts w:ascii="Consolas" w:hAnsi="Consolas" w:cs="Consolas"/>
                    </w:rPr>
                    <w:t xml:space="preserve"> ',' ( EX: -I AES256, ARIA128 )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-t : using trim ( optional, default: NOT USE)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</w:r>
                  <w:r w:rsidRPr="00C14279">
                    <w:rPr>
                      <w:rFonts w:ascii="Consolas" w:hAnsi="Consolas" w:cs="Consolas"/>
                    </w:rPr>
                    <w:tab/>
                    <w:t>1 : Right Trim Type.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</w:r>
                  <w:r w:rsidRPr="00C14279">
                    <w:rPr>
                      <w:rFonts w:ascii="Consolas" w:hAnsi="Consolas" w:cs="Consolas"/>
                    </w:rPr>
                    <w:tab/>
                    <w:t>2 : Left Trim Type.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</w:r>
                  <w:r w:rsidRPr="00C14279">
                    <w:rPr>
                      <w:rFonts w:ascii="Consolas" w:hAnsi="Consolas" w:cs="Consolas"/>
                    </w:rPr>
                    <w:tab/>
                    <w:t>3 : Both Trim Type.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-sh : skip header line ( optional, default: NOT USE)</w:t>
                  </w:r>
                </w:p>
                <w:p w:rsidR="005F0F1A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-r : record length, when 'new line' distinction is not (optional, default : NOT USE 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F33453">
                    <w:rPr>
                      <w:rFonts w:ascii="Consolas" w:hAnsi="Consolas" w:cs="Consolas"/>
                    </w:rPr>
                    <w:tab/>
                    <w:t>-check : List files to encryption/decryption.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Avaliable only when 'SAMTYPE=VAR'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-cp : Column position. </w:t>
                  </w:r>
                  <w:r>
                    <w:rPr>
                      <w:rFonts w:ascii="Consolas" w:hAnsi="Consolas" w:cs="Consolas"/>
                    </w:rPr>
                    <w:t>delimiter</w:t>
                  </w:r>
                  <w:r w:rsidRPr="00C14279">
                    <w:rPr>
                      <w:rFonts w:ascii="Consolas" w:hAnsi="Consolas" w:cs="Consolas"/>
                    </w:rPr>
                    <w:t xml:space="preserve"> ',' ( EX: -C 4,6 )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-de : column </w:t>
                  </w:r>
                  <w:r>
                    <w:rPr>
                      <w:rFonts w:ascii="Consolas" w:hAnsi="Consolas" w:cs="Consolas"/>
                    </w:rPr>
                    <w:t>Delimiter</w:t>
                  </w:r>
                  <w:r w:rsidRPr="00C14279">
                    <w:rPr>
                      <w:rFonts w:ascii="Consolas" w:hAnsi="Consolas" w:cs="Consolas"/>
                    </w:rPr>
                    <w:t xml:space="preserve"> ( optional, default: '||')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-w : Warp character(ASCII code) ( optional, default: NOT USE)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Available only when 'SAMTYPE=FIXED'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-f : samtype is Fixed.( optional, default 'VARIABLE')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-sp : start Position.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-s : Before field length.</w:t>
                  </w:r>
                </w:p>
                <w:p w:rsidR="005F0F1A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-cs : After field length.</w:t>
                  </w:r>
                </w:p>
                <w:p w:rsidR="005F0F1A" w:rsidRPr="00C14279" w:rsidRDefault="005F0F1A" w:rsidP="00C23F0A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The use of more options, please use the config file.</w:t>
                  </w:r>
                </w:p>
                <w:p w:rsidR="005F0F1A" w:rsidRPr="00C23F0A" w:rsidRDefault="005F0F1A" w:rsidP="002C0C99">
                  <w:pPr>
                    <w:rPr>
                      <w:rFonts w:ascii="Consolas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B1B85" w:rsidRPr="00C36B66" w:rsidRDefault="00AB1B8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BE0BE0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24" w:name="_Toc478393980"/>
      <w:r w:rsidRPr="00C36B66">
        <w:rPr>
          <w:rFonts w:asciiTheme="minorHAnsi" w:eastAsiaTheme="minorHAnsi" w:hAnsiTheme="minorHAnsi" w:hint="eastAsia"/>
        </w:rPr>
        <w:lastRenderedPageBreak/>
        <w:t>옵션 설명</w:t>
      </w:r>
      <w:bookmarkEnd w:id="24"/>
    </w:p>
    <w:p w:rsidR="00C379F2" w:rsidRPr="00C36B66" w:rsidRDefault="00C379F2" w:rsidP="00840E9B">
      <w:pPr>
        <w:pStyle w:val="4"/>
        <w:rPr>
          <w:rFonts w:asciiTheme="minorHAnsi" w:eastAsiaTheme="minorHAnsi" w:hAnsiTheme="minorHAnsi"/>
        </w:rPr>
      </w:pPr>
      <w:bookmarkStart w:id="25" w:name="_Toc478393981"/>
      <w:r w:rsidRPr="00C36B66">
        <w:rPr>
          <w:rFonts w:asciiTheme="minorHAnsi" w:eastAsiaTheme="minorHAnsi" w:hAnsiTheme="minorHAnsi" w:hint="eastAsia"/>
        </w:rPr>
        <w:t>config 파일을 사용할 시</w:t>
      </w:r>
      <w:bookmarkEnd w:id="25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75"/>
        <w:gridCol w:w="3905"/>
        <w:gridCol w:w="1941"/>
        <w:gridCol w:w="1631"/>
      </w:tblGrid>
      <w:tr w:rsidR="00C379F2" w:rsidRPr="00C36B66" w:rsidTr="00C22EF4">
        <w:trPr>
          <w:trHeight w:val="383"/>
          <w:tblHeader/>
          <w:jc w:val="center"/>
        </w:trPr>
        <w:tc>
          <w:tcPr>
            <w:tcW w:w="10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04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101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1016" w:type="pct"/>
            <w:vMerge w:val="restar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854" w:type="pct"/>
            <w:vMerge w:val="restar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 type</w:t>
            </w:r>
          </w:p>
        </w:tc>
        <w:tc>
          <w:tcPr>
            <w:tcW w:w="1016" w:type="pct"/>
            <w:vMerge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54" w:type="pct"/>
            <w:vMerge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&lt;input_file&gt;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대상 파일 이름</w:t>
            </w:r>
          </w:p>
        </w:tc>
        <w:tc>
          <w:tcPr>
            <w:tcW w:w="1016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85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&lt;output_file&gt;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생성 파일 이름</w:t>
            </w:r>
          </w:p>
        </w:tc>
        <w:tc>
          <w:tcPr>
            <w:tcW w:w="1016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85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C379F2" w:rsidRPr="00C36B66" w:rsidTr="00C22EF4">
        <w:trPr>
          <w:trHeight w:val="406"/>
          <w:jc w:val="center"/>
        </w:trPr>
        <w:tc>
          <w:tcPr>
            <w:tcW w:w="1086" w:type="pct"/>
            <w:vAlign w:val="center"/>
          </w:tcPr>
          <w:p w:rsidR="00C379F2" w:rsidRPr="00C36B66" w:rsidRDefault="00C379F2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&lt;config_file&gt;</w:t>
            </w:r>
          </w:p>
        </w:tc>
        <w:tc>
          <w:tcPr>
            <w:tcW w:w="204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설정 파일 이름</w:t>
            </w:r>
          </w:p>
        </w:tc>
        <w:tc>
          <w:tcPr>
            <w:tcW w:w="1016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854" w:type="pct"/>
            <w:vAlign w:val="center"/>
          </w:tcPr>
          <w:p w:rsidR="00C379F2" w:rsidRPr="00C36B66" w:rsidRDefault="00C379F2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</w:tbl>
    <w:p w:rsidR="005A6818" w:rsidRDefault="005A6818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bookmarkStart w:id="26" w:name="_Toc478393982"/>
      <w:r>
        <w:br w:type="page"/>
      </w:r>
    </w:p>
    <w:p w:rsidR="00C379F2" w:rsidRPr="00C36B66" w:rsidRDefault="00C379F2" w:rsidP="00840E9B">
      <w:pPr>
        <w:pStyle w:val="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옵션으로 사용할 시</w:t>
      </w:r>
      <w:bookmarkEnd w:id="26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44"/>
        <w:gridCol w:w="3718"/>
        <w:gridCol w:w="1481"/>
        <w:gridCol w:w="1246"/>
        <w:gridCol w:w="1263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96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94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77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65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  <w:tc>
          <w:tcPr>
            <w:tcW w:w="66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SAMTYPE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775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652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 type</w:t>
            </w:r>
          </w:p>
        </w:tc>
        <w:tc>
          <w:tcPr>
            <w:tcW w:w="775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52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61" w:type="pct"/>
            <w:vMerge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  <w:r w:rsidRPr="00C36B66">
              <w:rPr>
                <w:rFonts w:asciiTheme="minorHAnsi" w:eastAsiaTheme="minorHAnsi" w:hAnsiTheme="minorHAnsi"/>
                <w:szCs w:val="18"/>
              </w:rPr>
              <w:t>i &lt;input_file&gt;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대상 파일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 &lt;output_file&gt;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생성 파일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 &lt;config_file&gt;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설정 파일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-sn &lt;sid&gt;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대상 SID 이름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-in &lt;item&gt;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 명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-t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대상에 대한 공백제거</w:t>
            </w:r>
          </w:p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Right Trim</w:t>
            </w:r>
          </w:p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- 2: Left Trim</w:t>
            </w:r>
          </w:p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- 3: Both Trim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-sh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처음 n개의 라인을 제외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New Line 구분이 없을 경우 Line 길이 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-cp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대상 컬럼 위치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-de &lt;string&gt;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컬럼 구분자 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-w &lt;</w:t>
            </w:r>
            <w:r w:rsidRPr="00C36B66">
              <w:rPr>
                <w:rFonts w:asciiTheme="minorHAnsi" w:eastAsiaTheme="minorHAnsi" w:hAnsiTheme="minorHAnsi"/>
                <w:szCs w:val="18"/>
              </w:rPr>
              <w:t>asci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i code&gt;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제외 문자 (호환성 유지용)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SAMTYPE을 FIXED 모드로 변경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-sp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컬럼의 시작 위치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컬럼의 크기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965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-cs &lt;number&gt;</w:t>
            </w:r>
          </w:p>
        </w:tc>
        <w:tc>
          <w:tcPr>
            <w:tcW w:w="1946" w:type="pct"/>
            <w:vAlign w:val="center"/>
          </w:tcPr>
          <w:p w:rsidR="00C23F0A" w:rsidRPr="00C36B66" w:rsidRDefault="00C23F0A" w:rsidP="00C23F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데이터의 크기</w:t>
            </w:r>
          </w:p>
        </w:tc>
        <w:tc>
          <w:tcPr>
            <w:tcW w:w="775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52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661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</w:t>
            </w:r>
          </w:p>
        </w:tc>
      </w:tr>
    </w:tbl>
    <w:p w:rsidR="005A6818" w:rsidRDefault="005A6818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bookmarkStart w:id="27" w:name="_Toc478393983"/>
      <w:r>
        <w:br w:type="page"/>
      </w:r>
    </w:p>
    <w:p w:rsidR="00835B35" w:rsidRPr="00C36B66" w:rsidRDefault="00835B35" w:rsidP="00840E9B">
      <w:pPr>
        <w:pStyle w:val="3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config file 설명</w:t>
      </w:r>
      <w:bookmarkEnd w:id="27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4"/>
        <w:gridCol w:w="2037"/>
        <w:gridCol w:w="942"/>
        <w:gridCol w:w="6369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117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KEY</w:t>
            </w:r>
          </w:p>
        </w:tc>
        <w:tc>
          <w:tcPr>
            <w:tcW w:w="49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TYPE</w:t>
            </w:r>
          </w:p>
        </w:tc>
        <w:tc>
          <w:tcPr>
            <w:tcW w:w="333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config 구분, sam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comm_option</w:t>
            </w:r>
          </w:p>
        </w:tc>
        <w:tc>
          <w:tcPr>
            <w:tcW w:w="493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334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 옵션값 Json Object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 file type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0: VAR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: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FIXED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 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DB SID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 구분자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공백제거 사용유무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0: None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1: RIGHT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2: Left</w:t>
            </w:r>
          </w:p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3: Both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제외 라인 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record_len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New Line 구분이 없을 때 라인 길이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log_file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Debug용 로그파일 경로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파일에 대한 패턴, 정규표현식 지원, input_ext의 옵션보다 우선순위가 높다.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대상 폴더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암/복호활 대상 확장자명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저장할 폴더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덧붙일 확장자명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dir_monitoring_yn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Bolean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</w:t>
            </w:r>
            <w:r w:rsidRPr="00C36B66">
              <w:rPr>
                <w:rFonts w:asciiTheme="minorHAnsi" w:eastAsiaTheme="minorHAnsi" w:hAnsiTheme="minorHAnsi"/>
                <w:szCs w:val="18"/>
              </w:rPr>
              <w:t>(daemon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) 여부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dir_monitoring_term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일 때, 감시 주기 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col_var</w:t>
            </w:r>
          </w:p>
        </w:tc>
        <w:tc>
          <w:tcPr>
            <w:tcW w:w="493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3334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 Type 옵션 JSON Object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위치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wrap_char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암/복호화시 제외할 문자(호환성 유지용도)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173" w:type="pct"/>
            <w:gridSpan w:val="2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col_fix</w:t>
            </w:r>
          </w:p>
        </w:tc>
        <w:tc>
          <w:tcPr>
            <w:tcW w:w="493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3334" w:type="pct"/>
            <w:shd w:val="clear" w:color="auto" w:fill="F2F2F2" w:themeFill="background1" w:themeFillShade="F2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 옵션 JSON Object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 w:val="restar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시작 위치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크기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07" w:type="pct"/>
            <w:vMerge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6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</w:p>
        </w:tc>
        <w:tc>
          <w:tcPr>
            <w:tcW w:w="49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334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데이터 크기</w:t>
            </w:r>
          </w:p>
        </w:tc>
      </w:tr>
    </w:tbl>
    <w:p w:rsidR="00C23F0A" w:rsidRPr="00C36B66" w:rsidRDefault="00C23F0A" w:rsidP="00C23F0A">
      <w:pPr>
        <w:pStyle w:val="-4"/>
        <w:rPr>
          <w:rFonts w:asciiTheme="minorHAnsi" w:eastAsiaTheme="minorHAnsi" w:hAnsiTheme="minorHAnsi"/>
        </w:rPr>
      </w:pPr>
    </w:p>
    <w:p w:rsidR="00DB3FBB" w:rsidRPr="00C36B66" w:rsidRDefault="00DB3FB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7C38EB" w:rsidRDefault="007C38EB" w:rsidP="00840E9B">
      <w:pPr>
        <w:pStyle w:val="4"/>
        <w:rPr>
          <w:rFonts w:asciiTheme="minorHAnsi" w:eastAsiaTheme="minorHAnsi" w:hAnsiTheme="minorHAnsi"/>
        </w:rPr>
      </w:pPr>
      <w:bookmarkStart w:id="28" w:name="_Toc478393984"/>
      <w:r w:rsidRPr="00C36B66">
        <w:rPr>
          <w:rFonts w:asciiTheme="minorHAnsi" w:eastAsiaTheme="minorHAnsi" w:hAnsiTheme="minorHAnsi" w:hint="eastAsia"/>
        </w:rPr>
        <w:lastRenderedPageBreak/>
        <w:t>config file예</w:t>
      </w:r>
      <w:r w:rsidR="0009395C" w:rsidRPr="00C36B66">
        <w:rPr>
          <w:rFonts w:asciiTheme="minorHAnsi" w:eastAsiaTheme="minorHAnsi" w:hAnsiTheme="minorHAnsi" w:hint="eastAsia"/>
        </w:rPr>
        <w:t>제</w:t>
      </w:r>
      <w:bookmarkEnd w:id="28"/>
    </w:p>
    <w:p w:rsidR="00ED5EDC" w:rsidRPr="00ED5EDC" w:rsidRDefault="00ED5EDC" w:rsidP="00ED5EDC">
      <w:pPr>
        <w:pStyle w:val="-4"/>
      </w:pPr>
      <w:r>
        <w:rPr>
          <w:rFonts w:hint="eastAsia"/>
        </w:rPr>
        <w:t xml:space="preserve">default confie생성법은 </w:t>
      </w:r>
      <w:r>
        <w:t>“</w:t>
      </w:r>
      <w:r>
        <w:rPr>
          <w:rFonts w:hint="eastAsia"/>
        </w:rPr>
        <w:t>3.5</w:t>
      </w:r>
      <w:r w:rsidR="005F0F1A">
        <w:rPr>
          <w:rFonts w:hint="eastAsia"/>
        </w:rPr>
        <w:t>.</w:t>
      </w:r>
      <w:r w:rsidRPr="00C36B66">
        <w:rPr>
          <w:rFonts w:asciiTheme="minorHAnsi" w:eastAsiaTheme="minorHAnsi" w:hAnsiTheme="minorHAnsi" w:hint="eastAsia"/>
        </w:rPr>
        <w:t>cofile config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를 참고하세요.</w:t>
      </w:r>
    </w:p>
    <w:p w:rsidR="007C38EB" w:rsidRPr="00C36B66" w:rsidRDefault="00966064" w:rsidP="007C38E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88" type="#_x0000_t202" style="width:468.3pt;height:55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8;mso-fit-shape-to-text:t">
              <w:txbxContent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>{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"type": "sam",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"comm_option": {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"#sam_type":"0:var 1:fixed",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"sam_type": 0,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"no_col": 2,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"sid": "API",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"delimiter": "||",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"trim": 0,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"skip_header": 0,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"record_len": 0,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"#input_filter": "[.]sam$",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"input_dir": ".",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"input_ext": "sam",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"output_dir": ".",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"output_ext": "enc",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"dir_monitoring_yn": false,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"dir_monitoring_term": 1,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"#log_file":"sam_debug.log"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},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"col_var": [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"column_pos": 2,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"wrap_char": "0x22"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"column_pos": 4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],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"#col_fix": [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"start_pos": 9,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"size": 10,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"col_size": 30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"item": "AES256",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"start_pos": 40,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"size": 2,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  "col_size": 15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      }</w:t>
                  </w:r>
                </w:p>
                <w:p w:rsidR="005F0F1A" w:rsidRPr="003845EC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 xml:space="preserve">  ]</w:t>
                  </w:r>
                </w:p>
                <w:p w:rsidR="005F0F1A" w:rsidRPr="00C14279" w:rsidRDefault="005F0F1A" w:rsidP="00C23F0A">
                  <w:pPr>
                    <w:spacing w:line="240" w:lineRule="auto"/>
                    <w:rPr>
                      <w:rFonts w:ascii="Consolas" w:eastAsiaTheme="minorHAnsi" w:hAnsi="Consolas" w:cs="Consolas"/>
                    </w:rPr>
                  </w:pPr>
                  <w:r w:rsidRPr="003845EC">
                    <w:rPr>
                      <w:rFonts w:ascii="Consolas" w:eastAsiaTheme="minorHAnsi" w:hAnsi="Consolas" w:cs="Consola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29" w:name="_Toc478393985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r w:rsidR="00C22EF4" w:rsidRPr="00C36B66">
        <w:rPr>
          <w:rFonts w:asciiTheme="minorHAnsi" w:eastAsiaTheme="minorHAnsi" w:hAnsiTheme="minorHAnsi" w:hint="eastAsia"/>
        </w:rPr>
        <w:t xml:space="preserve"> (config 파일 사용)</w:t>
      </w:r>
      <w:bookmarkEnd w:id="29"/>
    </w:p>
    <w:p w:rsidR="001D0F31" w:rsidRPr="00C36B66" w:rsidRDefault="001D0F31" w:rsidP="001D0F31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cofile의 sam 테스트의 경우 config와 option테스트를 나눠어서 하며, config 파일을 사용하는 예제의 경우 기본 설명만 하며, 각각에 대한 옵션은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3.2.5. 실행 예제 (Option)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>에서 설명한다.</w:t>
      </w:r>
    </w:p>
    <w:p w:rsidR="001D0F31" w:rsidRPr="00C36B66" w:rsidRDefault="001D0F31" w:rsidP="001D0F31">
      <w:pPr>
        <w:pStyle w:val="-4"/>
        <w:rPr>
          <w:rFonts w:asciiTheme="minorHAnsi" w:eastAsiaTheme="minorHAnsi" w:hAnsiTheme="minorHAnsi"/>
        </w:rPr>
      </w:pPr>
    </w:p>
    <w:p w:rsidR="00E3096C" w:rsidRPr="00C36B66" w:rsidRDefault="00E3096C" w:rsidP="001D0F31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실행 예제에서 사용하는 옵션은 아래와 같으며, 실행 예제에서는 아래 옵션중 변경되는 옵션에 대해서만 언급한다.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E3096C" w:rsidRPr="00C36B66" w:rsidTr="00637F1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 type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하나의 대상 컬럼에 대해서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API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보안정책의SID는 API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FA632E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</w:t>
            </w:r>
            <w:r w:rsidR="00E3096C" w:rsidRPr="00C36B66">
              <w:rPr>
                <w:rFonts w:asciiTheme="minorHAnsi" w:eastAsiaTheme="minorHAnsi" w:hAnsiTheme="minorHAnsi" w:hint="eastAsia"/>
                <w:szCs w:val="18"/>
              </w:rPr>
              <w:t>ter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컬럼 구분자는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공백제거는 하지 않음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제외하는 라인이 없음</w:t>
            </w:r>
          </w:p>
        </w:tc>
      </w:tr>
      <w:tr w:rsidR="00E3096C" w:rsidRPr="00C36B66" w:rsidTr="00637F1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E3096C" w:rsidRPr="00C36B66" w:rsidRDefault="00E3096C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recode_len</w:t>
            </w:r>
          </w:p>
        </w:tc>
        <w:tc>
          <w:tcPr>
            <w:tcW w:w="938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E3096C" w:rsidRPr="00C36B66" w:rsidRDefault="00E3096C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New Line이 있는 파일임</w:t>
            </w:r>
          </w:p>
        </w:tc>
      </w:tr>
      <w:tr w:rsidR="00637F1A" w:rsidRPr="00C36B66" w:rsidTr="00637F1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37F1A" w:rsidRPr="00C36B66" w:rsidRDefault="00637F1A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637F1A" w:rsidRPr="00C36B66" w:rsidTr="00637F1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37F1A" w:rsidRPr="00C36B66" w:rsidRDefault="00637F1A" w:rsidP="00FA632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938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679" w:type="pct"/>
            <w:vAlign w:val="center"/>
          </w:tcPr>
          <w:p w:rsidR="00637F1A" w:rsidRPr="00C36B66" w:rsidRDefault="00637F1A" w:rsidP="00FA632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대상은 4번째</w:t>
            </w:r>
          </w:p>
        </w:tc>
      </w:tr>
    </w:tbl>
    <w:p w:rsidR="001D0F31" w:rsidRPr="00C36B66" w:rsidRDefault="001D0F31" w:rsidP="001D0F31">
      <w:pPr>
        <w:pStyle w:val="-4"/>
        <w:rPr>
          <w:rFonts w:asciiTheme="minorHAnsi" w:eastAsiaTheme="minorHAnsi" w:hAnsiTheme="minorHAnsi" w:cs="맑은 고딕"/>
          <w:b/>
          <w:sz w:val="22"/>
        </w:rPr>
      </w:pPr>
    </w:p>
    <w:p w:rsidR="001D0F31" w:rsidRPr="00C36B66" w:rsidRDefault="001D0F3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 w:cs="맑은 고딕"/>
          <w:b/>
          <w:sz w:val="22"/>
        </w:rPr>
        <w:br w:type="page"/>
      </w:r>
    </w:p>
    <w:p w:rsidR="00AB1B85" w:rsidRPr="00C36B66" w:rsidRDefault="00E3096C" w:rsidP="00840E9B">
      <w:pPr>
        <w:pStyle w:val="4"/>
        <w:rPr>
          <w:rFonts w:asciiTheme="minorHAnsi" w:eastAsiaTheme="minorHAnsi" w:hAnsiTheme="minorHAnsi"/>
        </w:rPr>
      </w:pPr>
      <w:bookmarkStart w:id="30" w:name="_Toc478393986"/>
      <w:r w:rsidRPr="00C36B66">
        <w:rPr>
          <w:rFonts w:asciiTheme="minorHAnsi" w:eastAsiaTheme="minorHAnsi" w:hAnsiTheme="minorHAnsi" w:hint="eastAsia"/>
        </w:rPr>
        <w:lastRenderedPageBreak/>
        <w:t>단일컬럼에 대해서 암/복호화</w:t>
      </w:r>
      <w:r w:rsidR="00567824" w:rsidRPr="00C36B66">
        <w:rPr>
          <w:rFonts w:asciiTheme="minorHAnsi" w:eastAsiaTheme="minorHAnsi" w:hAnsiTheme="minorHAnsi" w:hint="eastAsia"/>
        </w:rPr>
        <w:t xml:space="preserve"> (VAR Type)</w:t>
      </w:r>
      <w:bookmarkEnd w:id="30"/>
    </w:p>
    <w:p w:rsidR="003E7782" w:rsidRPr="00C36B66" w:rsidRDefault="003E778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3E7782" w:rsidRPr="00C36B66" w:rsidRDefault="00966064" w:rsidP="003E778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7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7;mso-fit-shape-to-text:t">
              <w:txbxContent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/>
                    </w:rPr>
                    <w:t xml:space="preserve">[cubeone@localhost bin]$ cat sam.dat 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F0F1A" w:rsidRPr="009A3FDD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F0F1A" w:rsidRPr="00C14279" w:rsidRDefault="005F0F1A" w:rsidP="009A3FDD">
                  <w:pPr>
                    <w:rPr>
                      <w:rFonts w:ascii="Consolas" w:hAnsi="Consolas" w:cs="Consolas"/>
                    </w:rPr>
                  </w:pPr>
                  <w:r w:rsidRPr="009A3FDD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9A3FDD">
                    <w:rPr>
                      <w:rFonts w:ascii="Consolas" w:hAnsi="Consolas" w:cs="Consolas" w:hint="eastAsia"/>
                    </w:rPr>
                    <w:t>오후</w:t>
                  </w:r>
                  <w:r w:rsidRPr="009A3FDD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 w:rsidP="003E7782">
      <w:pPr>
        <w:pStyle w:val="-4"/>
        <w:rPr>
          <w:rFonts w:asciiTheme="minorHAnsi" w:eastAsiaTheme="minorHAnsi" w:hAnsiTheme="minorHAnsi"/>
        </w:rPr>
      </w:pPr>
    </w:p>
    <w:p w:rsidR="00FA632E" w:rsidRPr="00C36B66" w:rsidRDefault="00FA632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 sam </w:t>
      </w:r>
      <w:r w:rsidR="000C106D" w:rsidRPr="00C36B66">
        <w:rPr>
          <w:rFonts w:asciiTheme="minorHAnsi" w:eastAsiaTheme="minorHAnsi" w:hAnsiTheme="minorHAnsi" w:hint="eastAsia"/>
        </w:rPr>
        <w:t xml:space="preserve">암호화 </w:t>
      </w:r>
      <w:r w:rsidRPr="00C36B66">
        <w:rPr>
          <w:rFonts w:asciiTheme="minorHAnsi" w:eastAsiaTheme="minorHAnsi" w:hAnsiTheme="minorHAnsi" w:hint="eastAsia"/>
        </w:rPr>
        <w:t>실행</w:t>
      </w:r>
    </w:p>
    <w:p w:rsidR="00FA632E" w:rsidRPr="00C36B66" w:rsidRDefault="00966064" w:rsidP="00FA632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6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6;mso-fit-shape-to-text:t">
              <w:txbxContent>
                <w:p w:rsidR="005F0F1A" w:rsidRPr="00FA632E" w:rsidRDefault="005F0F1A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 xml:space="preserve">[cubeone@localhost bin]$ ./cofile sam -e -i sam.dat -o sam.enc -c sam_config.json </w:t>
                  </w:r>
                </w:p>
                <w:p w:rsidR="005F0F1A" w:rsidRPr="00FA632E" w:rsidRDefault="005F0F1A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FA632E" w:rsidRDefault="005F0F1A" w:rsidP="00FA632E">
                  <w:pPr>
                    <w:rPr>
                      <w:rFonts w:ascii="Consolas" w:hAnsi="Consolas" w:cs="Consolas"/>
                    </w:rPr>
                  </w:pPr>
                </w:p>
                <w:p w:rsidR="005F0F1A" w:rsidRPr="00FA632E" w:rsidRDefault="005F0F1A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FA632E" w:rsidRDefault="005F0F1A" w:rsidP="00FA632E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FA632E">
                  <w:pPr>
                    <w:rPr>
                      <w:rFonts w:ascii="Consolas" w:hAnsi="Consolas" w:cs="Consolas"/>
                    </w:rPr>
                  </w:pPr>
                  <w:r w:rsidRPr="00FA632E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 w:rsidP="00FA632E">
      <w:pPr>
        <w:pStyle w:val="-4"/>
        <w:rPr>
          <w:rFonts w:asciiTheme="minorHAnsi" w:eastAsiaTheme="minorHAnsi" w:hAnsiTheme="minorHAnsi"/>
        </w:rPr>
      </w:pPr>
    </w:p>
    <w:p w:rsidR="008C2F6C" w:rsidRPr="00C36B66" w:rsidRDefault="008C2F6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내용 확인</w:t>
      </w:r>
    </w:p>
    <w:p w:rsidR="008C2F6C" w:rsidRPr="00C36B66" w:rsidRDefault="00966064" w:rsidP="008C2F6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5" type="#_x0000_t202" style="width:468.3pt;height:177.6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5;mso-fit-shape-to-text:t">
              <w:txbxContent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/>
                      <w:sz w:val="18"/>
                    </w:rPr>
                    <w:t xml:space="preserve">[cubeone@localhost bin]$ cat sam.enc 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1||NAME1||20070101||wLfTBsrew0PNCtcqcniT1A==||2015-01-12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4:55:30||0.1||1.001||1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2||NAME2||20070102||gOmjZOY7IG1KsXwctxsTrQ==||2015-01-12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4:55:30||0.2||2.002||1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3||NAME3||20070103||h+a8ToSgQE4CS/aQKWG11w==||2015-01-12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4:55:30||0.3||3.003||1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4||NAME4||20070104||XKkLpTa+Hc/Aorqnh77XNg==||2015-01-12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4:55:30||0.4||4.004||1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5||NAME5||20070105||8TEg3vTpE54R8gTHVGpRiQ==||2015-01-12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4:55:30||0.5||5.005||1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6||NAME6||20070106||dss2PFhRO5XLWTw5VkSESQ==||2015-01-12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4:55:30||0.6||6.006||1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7||NAME7||20070107||rHTk0hiyMNj1U3FnckXCkw==||2015-01-12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4:55:30||0.7||7.007||1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8||NAME8||20070108||9T+GzLKN7LPAJj85qQK+/Q==||2015-01-12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4:55:30||0.8||8.008||1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9||NAME9||20070109||99ONi+biEnq/qFCrk0KnVA==||2015-01-12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4:55:30||0.9||9.009||1</w:t>
                  </w:r>
                </w:p>
                <w:p w:rsidR="005F0F1A" w:rsidRPr="008C2F6C" w:rsidRDefault="005F0F1A" w:rsidP="008C2F6C">
                  <w:pPr>
                    <w:rPr>
                      <w:rFonts w:ascii="Consolas" w:hAnsi="Consolas" w:cs="Consolas"/>
                      <w:sz w:val="18"/>
                    </w:rPr>
                  </w:pP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10||NAME10||20070110||0Q2iM8AkXXyCg4k2Hw9UxA==||2015-01-12 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8C2F6C">
                    <w:rPr>
                      <w:rFonts w:ascii="Consolas" w:hAnsi="Consolas" w:cs="Consolas" w:hint="eastAsia"/>
                      <w:sz w:val="18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E3096C" w:rsidRPr="00C36B66" w:rsidRDefault="00E3096C" w:rsidP="00E3096C">
      <w:pPr>
        <w:pStyle w:val="-4"/>
        <w:rPr>
          <w:rFonts w:asciiTheme="minorHAnsi" w:eastAsiaTheme="minorHAnsi" w:hAnsiTheme="minorHAnsi"/>
        </w:rPr>
      </w:pPr>
    </w:p>
    <w:p w:rsidR="000C106D" w:rsidRPr="00C36B66" w:rsidRDefault="000C106D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 sam 복호화 실행</w:t>
      </w:r>
    </w:p>
    <w:p w:rsidR="000C106D" w:rsidRPr="00C36B66" w:rsidRDefault="00966064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4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4;mso-fit-shape-to-text:t">
              <w:txbxContent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 xml:space="preserve">[cubeone@localhost bin]$ ./cofile sam -d -i sam.enc -o sam.dec -c sam_config.json 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8C2F6C" w:rsidRPr="00C36B66" w:rsidRDefault="008C2F6C" w:rsidP="00E3096C">
      <w:pPr>
        <w:pStyle w:val="-4"/>
        <w:rPr>
          <w:rFonts w:asciiTheme="minorHAnsi" w:eastAsiaTheme="minorHAnsi" w:hAnsiTheme="minorHAnsi"/>
        </w:rPr>
      </w:pPr>
    </w:p>
    <w:p w:rsidR="000C106D" w:rsidRPr="00C36B66" w:rsidRDefault="000C106D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결과 확인</w:t>
      </w:r>
    </w:p>
    <w:p w:rsidR="000C106D" w:rsidRPr="00C36B66" w:rsidRDefault="00966064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3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3;mso-fit-shape-to-text:t">
              <w:txbxContent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[cubeone@localhost bin]$ cat sam.dec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F0F1A" w:rsidRPr="00C14279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0C106D">
                    <w:rPr>
                      <w:rFonts w:ascii="Consolas" w:hAnsi="Consolas" w:cs="Consolas" w:hint="eastAsia"/>
                    </w:rPr>
                    <w:t>오후</w:t>
                  </w:r>
                  <w:r w:rsidRPr="000C106D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 w:rsidP="000C106D">
      <w:pPr>
        <w:pStyle w:val="-4"/>
        <w:rPr>
          <w:rFonts w:asciiTheme="minorHAnsi" w:eastAsiaTheme="minorHAnsi" w:hAnsiTheme="minorHAnsi"/>
        </w:rPr>
      </w:pPr>
    </w:p>
    <w:p w:rsidR="000C106D" w:rsidRPr="00C36B66" w:rsidRDefault="000C106D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diff로 원본 파일과 복호화 파일 비교</w:t>
      </w:r>
    </w:p>
    <w:p w:rsidR="000C106D" w:rsidRPr="00C36B66" w:rsidRDefault="00966064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2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2;mso-fit-shape-to-text:t">
              <w:txbxContent>
                <w:p w:rsidR="005F0F1A" w:rsidRPr="000C106D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 xml:space="preserve">[cubeone@localhost bin]$ diff sam.dat sam.dec </w:t>
                  </w:r>
                </w:p>
                <w:p w:rsidR="005F0F1A" w:rsidRPr="00C14279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0C106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0C106D" w:rsidRPr="00C36B66" w:rsidRDefault="000C106D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cofile_status 로 암/복호화 결과 로그 확인</w:t>
      </w:r>
    </w:p>
    <w:p w:rsidR="000C106D" w:rsidRPr="00C36B66" w:rsidRDefault="00966064" w:rsidP="000C106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1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1;mso-fit-shape-to-text:t">
              <w:txbxContent>
                <w:p w:rsidR="005F0F1A" w:rsidRPr="00277E16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277E16">
                    <w:rPr>
                      <w:rFonts w:ascii="Consolas" w:hAnsi="Consolas" w:cs="Consolas"/>
                    </w:rPr>
                    <w:t xml:space="preserve">[cubeone@localhost bin]$ ./cofile_status </w:t>
                  </w:r>
                </w:p>
                <w:p w:rsidR="005F0F1A" w:rsidRPr="00277E16" w:rsidRDefault="005F0F1A" w:rsidP="000C106D">
                  <w:pPr>
                    <w:rPr>
                      <w:rFonts w:ascii="Consolas" w:hAnsi="Consolas" w:cs="Consolas"/>
                    </w:rPr>
                  </w:pPr>
                  <w:r w:rsidRPr="00277E16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277E16" w:rsidRDefault="005F0F1A" w:rsidP="000C106D">
                  <w:pPr>
                    <w:rPr>
                      <w:rFonts w:ascii="Consolas" w:hAnsi="Consolas" w:cs="Consolas"/>
                    </w:rPr>
                  </w:pP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  <w:sz w:val="16"/>
                    </w:rPr>
                  </w:pP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 xml:space="preserve">2016-08-24 14:38:59 | SAM  | Decrypt | SUCCESS | cubeone    | sam.enc              | sam.dec </w:t>
                  </w:r>
                </w:p>
                <w:p w:rsidR="005F0F1A" w:rsidRPr="000C106D" w:rsidRDefault="005F0F1A" w:rsidP="000C106D">
                  <w:pPr>
                    <w:rPr>
                      <w:rFonts w:ascii="Consolas" w:hAnsi="Consolas" w:cs="Consolas"/>
                      <w:sz w:val="16"/>
                    </w:rPr>
                  </w:pPr>
                  <w:r w:rsidRPr="000C106D">
                    <w:rPr>
                      <w:rFonts w:ascii="Consolas" w:hAnsi="Consolas" w:cs="Consolas"/>
                      <w:sz w:val="16"/>
                    </w:rPr>
                    <w:t>2016-08-24 14:38:34 | SAM  | Encrypt | SUCCESS | cubeone    | sam.dat              | sam.enc</w:t>
                  </w:r>
                </w:p>
              </w:txbxContent>
            </v:textbox>
            <w10:wrap type="none"/>
            <w10:anchorlock/>
          </v:shape>
        </w:pict>
      </w:r>
    </w:p>
    <w:p w:rsidR="000C106D" w:rsidRPr="00C36B66" w:rsidRDefault="00FA632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0C106D" w:rsidRPr="00C36B66" w:rsidRDefault="000C106D" w:rsidP="00840E9B">
      <w:pPr>
        <w:pStyle w:val="4"/>
        <w:rPr>
          <w:rFonts w:asciiTheme="minorHAnsi" w:eastAsiaTheme="minorHAnsi" w:hAnsiTheme="minorHAnsi"/>
        </w:rPr>
      </w:pPr>
      <w:bookmarkStart w:id="31" w:name="_Toc478393987"/>
      <w:r w:rsidRPr="00C36B66">
        <w:rPr>
          <w:rFonts w:asciiTheme="minorHAnsi" w:eastAsiaTheme="minorHAnsi" w:hAnsiTheme="minorHAnsi" w:hint="eastAsia"/>
        </w:rPr>
        <w:lastRenderedPageBreak/>
        <w:t>다중 컬럼 암/복호화</w:t>
      </w:r>
      <w:r w:rsidR="00567824" w:rsidRPr="00C36B66">
        <w:rPr>
          <w:rFonts w:asciiTheme="minorHAnsi" w:eastAsiaTheme="minorHAnsi" w:hAnsiTheme="minorHAnsi" w:hint="eastAsia"/>
        </w:rPr>
        <w:t xml:space="preserve"> (VAR Type)</w:t>
      </w:r>
      <w:bookmarkEnd w:id="3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02"/>
        <w:gridCol w:w="2025"/>
        <w:gridCol w:w="1845"/>
        <w:gridCol w:w="5280"/>
      </w:tblGrid>
      <w:tr w:rsidR="000C106D" w:rsidRPr="00C36B66" w:rsidTr="00637F1A">
        <w:trPr>
          <w:trHeight w:val="383"/>
          <w:tblHeader/>
          <w:jc w:val="center"/>
        </w:trPr>
        <w:tc>
          <w:tcPr>
            <w:tcW w:w="1270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6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76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0C106D" w:rsidRPr="00C36B66" w:rsidTr="00637F1A">
        <w:trPr>
          <w:trHeight w:val="406"/>
          <w:jc w:val="center"/>
        </w:trPr>
        <w:tc>
          <w:tcPr>
            <w:tcW w:w="1270" w:type="pct"/>
            <w:gridSpan w:val="2"/>
            <w:vAlign w:val="center"/>
          </w:tcPr>
          <w:p w:rsidR="000C106D" w:rsidRPr="00C36B66" w:rsidRDefault="000C106D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</w:p>
        </w:tc>
        <w:tc>
          <w:tcPr>
            <w:tcW w:w="966" w:type="pct"/>
            <w:vAlign w:val="center"/>
          </w:tcPr>
          <w:p w:rsidR="000C106D" w:rsidRPr="00C36B66" w:rsidRDefault="000C106D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764" w:type="pct"/>
            <w:vAlign w:val="center"/>
          </w:tcPr>
          <w:p w:rsidR="000C106D" w:rsidRPr="00C36B66" w:rsidRDefault="000C106D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두개의 대상 컬럼에 대해서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 w:val="restar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D607F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대상은 2번째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 w:val="restar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6D607F" w:rsidRPr="00C36B66" w:rsidTr="00637F1A">
        <w:trPr>
          <w:trHeight w:val="406"/>
          <w:jc w:val="center"/>
        </w:trPr>
        <w:tc>
          <w:tcPr>
            <w:tcW w:w="210" w:type="pct"/>
            <w:vMerge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0" w:type="pct"/>
            <w:vAlign w:val="center"/>
          </w:tcPr>
          <w:p w:rsidR="006D607F" w:rsidRPr="00C36B66" w:rsidRDefault="006D607F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966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764" w:type="pct"/>
            <w:vAlign w:val="center"/>
          </w:tcPr>
          <w:p w:rsidR="006D607F" w:rsidRPr="00C36B66" w:rsidRDefault="006D607F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대상은 4번째</w:t>
            </w:r>
          </w:p>
        </w:tc>
      </w:tr>
    </w:tbl>
    <w:p w:rsidR="00FA632E" w:rsidRPr="00C36B66" w:rsidRDefault="00FA632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D607F" w:rsidRPr="00C36B66" w:rsidRDefault="00966064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80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80;mso-fit-shape-to-text:t">
              <w:txbxContent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[cubeone@localhost bin]$ cat sam.dat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F0F1A" w:rsidRPr="00C14279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6D607F" w:rsidRPr="00C36B66" w:rsidRDefault="00966064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9;mso-fit-shape-to-text:t">
              <w:txbxContent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 xml:space="preserve">[cubeone@localhost bin]$ ./cofile sam -e -i sam.dat -o sam.enc -c sam_config.json 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암호화 결과 확인</w:t>
      </w:r>
    </w:p>
    <w:p w:rsidR="006D607F" w:rsidRPr="00C36B66" w:rsidRDefault="00966064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8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8;mso-fit-shape-to-text:t">
              <w:txbxContent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/>
                      <w:sz w:val="16"/>
                    </w:rPr>
                    <w:t>[cubeone@localhost bin]$ cat sam.enc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1||jvpg2rX8LdA8jGjjgExkxQ==||20070101||wLfTBsrew0PNCtcqcniT1A==||2015-01-12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4:55:30||0.1||1.001||1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2||pb5fKZDskguIJEV6wTpCWA==||20070102||gOmjZOY7IG1KsXwctxsTrQ==||2015-01-12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4:55:30||0.2||2.002||1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3||YtxaZi+MA0+o8kbsEzl4pQ==||20070103||h+a8ToSgQE4CS/aQKWG11w==||2015-01-12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4:55:30||0.3||3.003||1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4||DLFtVzssPG96k+NIAnTj9g==||20070104||XKkLpTa+Hc/Aorqnh77XNg==||2015-01-12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4:55:30||0.4||4.004||1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5||2Iol6I18E+GgziDofGUyWg==||20070105||8TEg3vTpE54R8gTHVGpRiQ==||2015-01-12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4:55:30||0.5||5.005||1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6||12j2bW5QgzIKSNPqgqBrKw==||20070106||dss2PFhRO5XLWTw5VkSESQ==||2015-01-12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4:55:30||0.6||6.006||1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7||3aiWIDT3KX3s8eYm8OKDgw==||20070107||rHTk0hiyMNj1U3FnckXCkw==||2015-01-12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4:55:30||0.7||7.007||1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8||eWNHNH6apkYIl29iQiXa0A==||20070108||9T+GzLKN7LPAJj85qQK+/Q==||2015-01-12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4:55:30||0.8||8.008||1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9||sfN80Es8+B6IsCmHBXFXQQ==||20070109||99ONi+biEnq/qFCrk0KnVA==||2015-01-12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4:55:30||0.9||9.009||1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6"/>
                    </w:rPr>
                  </w:pP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10||sbgKjrpP8w95/dV5sB8TBQ==||20070110||0Q2iM8AkXXyCg4k2Hw9UxA==||2015-01-12 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  <w:sz w:val="16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복호화 실행</w:t>
      </w:r>
    </w:p>
    <w:p w:rsidR="006D607F" w:rsidRPr="00C36B66" w:rsidRDefault="00966064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7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7;mso-fit-shape-to-text:t">
              <w:txbxContent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 xml:space="preserve">[cubeone@localhost bin]$ ./cofile sam -d -i sam.enc -o sam.dec -c sam_config.json 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Decryption done successfully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결과 확인</w:t>
      </w:r>
    </w:p>
    <w:p w:rsidR="006D607F" w:rsidRPr="00C36B66" w:rsidRDefault="00966064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6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6;mso-fit-shape-to-text:t">
              <w:txbxContent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/>
                    </w:rPr>
                    <w:t>[cubeone@localhost bin]$ cat sam.dec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1||NAME1||20070101||0000000000001||2015-01-12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2||NAME2||20070102||0000000000002||2015-01-12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3||NAME3||20070103||0000000000003||2015-01-12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4||NAME4||20070104||0000000000004||2015-01-12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5||NAME5||20070105||0000000000005||2015-01-12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6||NAME6||20070106||0000000000006||2015-01-12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7||NAME7||20070107||0000000000007||2015-01-12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8||NAME8||20070108||0000000000008||2015-01-12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9||NAME9||20070109||0000000000009||2015-01-12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F0F1A" w:rsidRPr="00C14279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6D607F">
                    <w:rPr>
                      <w:rFonts w:ascii="Consolas" w:hAnsi="Consolas" w:cs="Consolas" w:hint="eastAsia"/>
                    </w:rPr>
                    <w:t xml:space="preserve">10||NAME10||20070110||0000000000010||2015-01-12 </w:t>
                  </w:r>
                  <w:r w:rsidRPr="006D607F">
                    <w:rPr>
                      <w:rFonts w:ascii="Consolas" w:hAnsi="Consolas" w:cs="Consolas" w:hint="eastAsia"/>
                    </w:rPr>
                    <w:t>오후</w:t>
                  </w:r>
                  <w:r w:rsidRPr="006D607F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6D607F">
      <w:pPr>
        <w:pStyle w:val="-4"/>
        <w:rPr>
          <w:rFonts w:asciiTheme="minorHAnsi" w:eastAsiaTheme="minorHAnsi" w:hAnsiTheme="minorHAnsi"/>
        </w:rPr>
      </w:pP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diff로 원본 파일과 비교</w:t>
      </w:r>
    </w:p>
    <w:p w:rsidR="006D607F" w:rsidRPr="00C36B66" w:rsidRDefault="00966064" w:rsidP="006D607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5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5;mso-fit-shape-to-text:t">
              <w:txbxContent>
                <w:p w:rsidR="005F0F1A" w:rsidRPr="000C106D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 xml:space="preserve">[cubeone@localhost bin]$ diff sam.dat sam.dec </w:t>
                  </w:r>
                </w:p>
                <w:p w:rsidR="005F0F1A" w:rsidRPr="00C14279" w:rsidRDefault="005F0F1A" w:rsidP="006D607F">
                  <w:pPr>
                    <w:rPr>
                      <w:rFonts w:ascii="Consolas" w:hAnsi="Consolas" w:cs="Consolas"/>
                    </w:rPr>
                  </w:pPr>
                  <w:r w:rsidRPr="000C106D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6D607F" w:rsidRPr="00C36B66" w:rsidRDefault="006D607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cofile_status로 암/복호화 결과로그 확인</w:t>
      </w:r>
    </w:p>
    <w:p w:rsidR="006D607F" w:rsidRPr="00C36B66" w:rsidRDefault="00966064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4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4;mso-fit-shape-to-text:t">
              <w:txbxContent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[cubeone@localhost bin]$ ./cofile_status 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14:52:58 | SAM  | Decrypt | SUCCESS | cubeone    | sam.enc              | sam.dec 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14:51:29 | SAM  | Encrypt | SUCCESS | cubeone    | sam.dat              | sam.enc 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 xml:space="preserve">2016-08-24 14:38:59 | SAM  | Decrypt | SUCCESS | cubeone    | sam.enc              | sam.dec </w:t>
                  </w:r>
                </w:p>
                <w:p w:rsidR="005F0F1A" w:rsidRPr="006D607F" w:rsidRDefault="005F0F1A" w:rsidP="006D607F">
                  <w:pPr>
                    <w:rPr>
                      <w:rFonts w:ascii="Consolas" w:hAnsi="Consolas" w:cs="Consolas"/>
                      <w:sz w:val="18"/>
                    </w:rPr>
                  </w:pPr>
                  <w:r w:rsidRPr="006D607F">
                    <w:rPr>
                      <w:rFonts w:ascii="Consolas" w:hAnsi="Consolas" w:cs="Consolas"/>
                      <w:sz w:val="18"/>
                    </w:rPr>
                    <w:t>2016-08-24 14:38:34 | SAM  | Encrypt | SUCCESS | cubeone    | sam.dat              | sam.enc</w:t>
                  </w:r>
                </w:p>
              </w:txbxContent>
            </v:textbox>
            <w10:wrap type="none"/>
            <w10:anchorlock/>
          </v:shape>
        </w:pict>
      </w:r>
    </w:p>
    <w:p w:rsidR="009515D9" w:rsidRPr="00C36B66" w:rsidRDefault="009515D9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D607F" w:rsidRPr="00C36B66" w:rsidRDefault="00214F80" w:rsidP="00840E9B">
      <w:pPr>
        <w:pStyle w:val="4"/>
        <w:rPr>
          <w:rFonts w:asciiTheme="minorHAnsi" w:eastAsiaTheme="minorHAnsi" w:hAnsiTheme="minorHAnsi"/>
        </w:rPr>
      </w:pPr>
      <w:bookmarkStart w:id="32" w:name="_Toc478393988"/>
      <w:r w:rsidRPr="00C36B66">
        <w:rPr>
          <w:rFonts w:asciiTheme="minorHAnsi" w:eastAsiaTheme="minorHAnsi" w:hAnsiTheme="minorHAnsi" w:hint="eastAsia"/>
        </w:rPr>
        <w:lastRenderedPageBreak/>
        <w:t>공백이 있는 컬럼 암호화</w:t>
      </w:r>
      <w:r w:rsidR="00567824" w:rsidRPr="00C36B66">
        <w:rPr>
          <w:rFonts w:asciiTheme="minorHAnsi" w:eastAsiaTheme="minorHAnsi" w:hAnsiTheme="minorHAnsi" w:hint="eastAsia"/>
        </w:rPr>
        <w:t xml:space="preserve"> (VAR Type)</w:t>
      </w:r>
      <w:bookmarkEnd w:id="3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77"/>
        <w:gridCol w:w="1700"/>
        <w:gridCol w:w="5775"/>
      </w:tblGrid>
      <w:tr w:rsidR="00214F80" w:rsidRPr="00C36B66" w:rsidTr="00637F1A">
        <w:trPr>
          <w:trHeight w:val="383"/>
          <w:tblHeader/>
          <w:jc w:val="center"/>
        </w:trPr>
        <w:tc>
          <w:tcPr>
            <w:tcW w:w="108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89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02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214F80" w:rsidRPr="00C36B66" w:rsidTr="00637F1A">
        <w:trPr>
          <w:trHeight w:val="406"/>
          <w:jc w:val="center"/>
        </w:trPr>
        <w:tc>
          <w:tcPr>
            <w:tcW w:w="1087" w:type="pct"/>
            <w:vAlign w:val="center"/>
          </w:tcPr>
          <w:p w:rsidR="00214F80" w:rsidRPr="00C36B66" w:rsidRDefault="00214F80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890" w:type="pct"/>
            <w:vAlign w:val="center"/>
          </w:tcPr>
          <w:p w:rsidR="00214F80" w:rsidRPr="00C36B66" w:rsidRDefault="00214F8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024" w:type="pct"/>
            <w:vAlign w:val="center"/>
          </w:tcPr>
          <w:p w:rsidR="00214F80" w:rsidRPr="00C36B66" w:rsidRDefault="00214F8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오른쪽 공백 제거후 암호화</w:t>
            </w:r>
          </w:p>
        </w:tc>
      </w:tr>
    </w:tbl>
    <w:p w:rsidR="00214F80" w:rsidRPr="00C36B66" w:rsidRDefault="00214F80" w:rsidP="00214F80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214F80" w:rsidRPr="00C36B66" w:rsidRDefault="00966064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3" type="#_x0000_t202" style="width:468.3pt;height:194.9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3;mso-fit-shape-to-text:t">
              <w:txbxContent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[cubeone@localhost bin]$ cat sam.dat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1||NAME1||20070101||0000000000001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4:55:30||0.1||1.001||1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2||NAME2||20070102||0000000000002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4:55:30||0.2||2.002||1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3||NAME3||20070103||0000000000003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4:55:30||0.3||3.003||1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4||NAME4||20070104||0000000000004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4:55:30||0.4||4.004||1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5||NAME5||20070105||0000000000005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4:55:30||0.5||5.005||1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6||NAME6||20070106||0000000000006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4:55:30||0.6||6.006||1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7||NAME7||20070107||0000000000007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4:55:30||0.7||7.007||1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8||NAME8||20070108||0000000000008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4:55:30||0.8||8.008||1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9||NAME9||20070109||0000000000009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4:55:30||0.9||9.009||1</w:t>
                  </w:r>
                </w:p>
                <w:p w:rsidR="005F0F1A" w:rsidRPr="00C14279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 w:hint="eastAsia"/>
                    </w:rPr>
                    <w:t xml:space="preserve">10||NAME10||20070110||0000000000010 ||2015-01-12 </w:t>
                  </w:r>
                  <w:r w:rsidRPr="00214F80">
                    <w:rPr>
                      <w:rFonts w:ascii="Consolas" w:hAnsi="Consolas" w:cs="Consolas" w:hint="eastAsia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214F80" w:rsidRPr="00C36B66" w:rsidRDefault="00214F80" w:rsidP="00214F80">
      <w:pPr>
        <w:pStyle w:val="-4"/>
        <w:rPr>
          <w:rFonts w:asciiTheme="minorHAnsi" w:eastAsiaTheme="minorHAnsi" w:hAnsiTheme="minorHAnsi"/>
        </w:rPr>
      </w:pPr>
    </w:p>
    <w:p w:rsidR="00214F80" w:rsidRPr="00C36B66" w:rsidRDefault="00214F8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214F80" w:rsidRPr="00C36B66" w:rsidRDefault="00966064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2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2;mso-fit-shape-to-text:t">
              <w:txbxContent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 xml:space="preserve">[cubeone@localhost bin]$ ./cofile sam -e -i sam.dat -o sam.enc -c sam_config.json 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214F80">
                  <w:pPr>
                    <w:rPr>
                      <w:rFonts w:ascii="Consolas" w:hAnsi="Consolas" w:cs="Consolas"/>
                    </w:rPr>
                  </w:pPr>
                  <w:r w:rsidRPr="00214F80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214F80" w:rsidRPr="00C36B66" w:rsidRDefault="00214F80" w:rsidP="00214F80">
      <w:pPr>
        <w:pStyle w:val="-4"/>
        <w:rPr>
          <w:rFonts w:asciiTheme="minorHAnsi" w:eastAsiaTheme="minorHAnsi" w:hAnsiTheme="minorHAnsi"/>
        </w:rPr>
      </w:pPr>
    </w:p>
    <w:p w:rsidR="00214F80" w:rsidRPr="00C36B66" w:rsidRDefault="00214F8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결과 확인</w:t>
      </w:r>
    </w:p>
    <w:p w:rsidR="00214F80" w:rsidRPr="00C36B66" w:rsidRDefault="00966064" w:rsidP="00214F8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1" type="#_x0000_t202" style="width:468.3pt;height:177.6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1;mso-fit-shape-to-text:t">
              <w:txbxContent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/>
                      <w:sz w:val="18"/>
                    </w:rPr>
                    <w:t xml:space="preserve">[cubeone@localhost bin]$ cat sam.enc 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1||NAME1||20070101||wLfTBsrew0PNCtcqcniT1A==||2015-01-12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4:55:30||0.1||1.001||1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2||NAME2||20070102||gOmjZOY7IG1KsXwctxsTrQ==||2015-01-12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4:55:30||0.2||2.002||1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3||NAME3||20070103||h+a8ToSgQE4CS/aQKWG11w==||2015-01-12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4:55:30||0.3||3.003||1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4||NAME4||20070104||XKkLpTa+Hc/Aorqnh77XNg==||2015-01-12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4:55:30||0.4||4.004||1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5||NAME5||20070105||8TEg3vTpE54R8gTHVGpRiQ==||2015-01-12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4:55:30||0.5||5.005||1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6||NAME6||20070106||dss2PFhRO5XLWTw5VkSESQ==||2015-01-12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4:55:30||0.6||6.006||1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7||NAME7||20070107||rHTk0hiyMNj1U3FnckXCkw==||2015-01-12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4:55:30||0.7||7.007||1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8||NAME8||20070108||9T+GzLKN7LPAJj85qQK+/Q==||2015-01-12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4:55:30||0.8||8.008||1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9||NAME9||20070109||99ONi+biEnq/qFCrk0KnVA==||2015-01-12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4:55:30||0.9||9.009||1</w:t>
                  </w:r>
                </w:p>
                <w:p w:rsidR="005F0F1A" w:rsidRPr="00214F80" w:rsidRDefault="005F0F1A" w:rsidP="00214F80">
                  <w:pPr>
                    <w:rPr>
                      <w:rFonts w:ascii="Consolas" w:hAnsi="Consolas" w:cs="Consolas"/>
                      <w:sz w:val="18"/>
                    </w:rPr>
                  </w:pP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10||NAME10||20070110||0Q2iM8AkXXyCg4k2Hw9UxA==||2015-01-12 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>오후</w:t>
                  </w:r>
                  <w:r w:rsidRPr="00214F80">
                    <w:rPr>
                      <w:rFonts w:ascii="Consolas" w:hAnsi="Consolas" w:cs="Consolas" w:hint="eastAsia"/>
                      <w:sz w:val="18"/>
                    </w:rPr>
                    <w:t xml:space="preserve"> 4:55:30||1||10.01||1</w:t>
                  </w:r>
                </w:p>
              </w:txbxContent>
            </v:textbox>
            <w10:wrap type="none"/>
            <w10:anchorlock/>
          </v:shape>
        </w:pict>
      </w:r>
    </w:p>
    <w:p w:rsidR="00214F80" w:rsidRPr="00C36B66" w:rsidRDefault="00567824" w:rsidP="00840E9B">
      <w:pPr>
        <w:pStyle w:val="4"/>
        <w:rPr>
          <w:rFonts w:asciiTheme="minorHAnsi" w:eastAsiaTheme="minorHAnsi" w:hAnsiTheme="minorHAnsi"/>
        </w:rPr>
      </w:pPr>
      <w:bookmarkStart w:id="33" w:name="_Toc478393989"/>
      <w:r w:rsidRPr="00C36B66">
        <w:rPr>
          <w:rFonts w:asciiTheme="minorHAnsi" w:eastAsiaTheme="minorHAnsi" w:hAnsiTheme="minorHAnsi" w:hint="eastAsia"/>
        </w:rPr>
        <w:lastRenderedPageBreak/>
        <w:t xml:space="preserve">단일컬럼 </w:t>
      </w:r>
      <w:r w:rsidR="00214F80" w:rsidRPr="00C36B66">
        <w:rPr>
          <w:rFonts w:asciiTheme="minorHAnsi" w:eastAsiaTheme="minorHAnsi" w:hAnsiTheme="minorHAnsi" w:hint="eastAsia"/>
        </w:rPr>
        <w:t>파일 암/복호화</w:t>
      </w:r>
      <w:r w:rsidRPr="00C36B66">
        <w:rPr>
          <w:rFonts w:asciiTheme="minorHAnsi" w:eastAsiaTheme="minorHAnsi" w:hAnsiTheme="minorHAnsi" w:hint="eastAsia"/>
        </w:rPr>
        <w:t xml:space="preserve"> (FIXED Type)</w:t>
      </w:r>
      <w:bookmarkEnd w:id="3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556"/>
        <w:gridCol w:w="1356"/>
        <w:gridCol w:w="1622"/>
        <w:gridCol w:w="6018"/>
      </w:tblGrid>
      <w:tr w:rsidR="00637F1A" w:rsidRPr="00C36B66" w:rsidTr="00637F1A">
        <w:trPr>
          <w:trHeight w:val="383"/>
          <w:tblHeader/>
          <w:jc w:val="center"/>
        </w:trPr>
        <w:tc>
          <w:tcPr>
            <w:tcW w:w="1001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5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637F1A" w:rsidRPr="00C36B66" w:rsidTr="00637F1A">
        <w:trPr>
          <w:trHeight w:val="406"/>
          <w:jc w:val="center"/>
        </w:trPr>
        <w:tc>
          <w:tcPr>
            <w:tcW w:w="1001" w:type="pct"/>
            <w:gridSpan w:val="2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849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 w:val="restar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849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암/복호화에 사용할 Item은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</w:p>
        </w:tc>
        <w:tc>
          <w:tcPr>
            <w:tcW w:w="849" w:type="pct"/>
            <w:vAlign w:val="center"/>
          </w:tcPr>
          <w:p w:rsidR="00637F1A" w:rsidRPr="00C36B66" w:rsidRDefault="001B78B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="00637F1A" w:rsidRPr="00C36B66">
              <w:rPr>
                <w:rFonts w:asciiTheme="minorHAnsi" w:eastAsiaTheme="minorHAnsi" w:hAnsiTheme="minorHAnsi" w:hint="eastAsia"/>
                <w:szCs w:val="18"/>
              </w:rPr>
              <w:t>9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대상 컬럼의 시작은 </w:t>
            </w:r>
            <w:r w:rsidR="001B78B0"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9번째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849" w:type="pct"/>
            <w:vAlign w:val="center"/>
          </w:tcPr>
          <w:p w:rsidR="00637F1A" w:rsidRPr="00C36B66" w:rsidRDefault="001B78B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13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길이는</w:t>
            </w:r>
            <w:r w:rsidR="001B78B0" w:rsidRPr="00C36B66">
              <w:rPr>
                <w:rFonts w:asciiTheme="minorHAnsi" w:eastAsiaTheme="minorHAnsi" w:hAnsiTheme="minorHAnsi" w:hint="eastAsia"/>
                <w:szCs w:val="18"/>
              </w:rPr>
              <w:t xml:space="preserve"> 13</w:t>
            </w:r>
          </w:p>
        </w:tc>
      </w:tr>
      <w:tr w:rsidR="00637F1A" w:rsidRPr="00C36B66" w:rsidTr="00637F1A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637F1A" w:rsidRPr="00C36B66" w:rsidRDefault="00637F1A" w:rsidP="00637F1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</w:p>
        </w:tc>
        <w:tc>
          <w:tcPr>
            <w:tcW w:w="849" w:type="pct"/>
            <w:vAlign w:val="center"/>
          </w:tcPr>
          <w:p w:rsidR="00637F1A" w:rsidRPr="00C36B66" w:rsidRDefault="001B78B0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3150" w:type="pct"/>
            <w:vAlign w:val="center"/>
          </w:tcPr>
          <w:p w:rsidR="00637F1A" w:rsidRPr="00C36B66" w:rsidRDefault="00637F1A" w:rsidP="00637F1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</w:t>
            </w:r>
            <w:r w:rsidR="001B78B0" w:rsidRPr="00C36B66">
              <w:rPr>
                <w:rFonts w:asciiTheme="minorHAnsi" w:eastAsiaTheme="minorHAnsi" w:hAnsiTheme="minorHAnsi" w:hint="eastAsia"/>
                <w:szCs w:val="18"/>
              </w:rPr>
              <w:t xml:space="preserve"> 24</w:t>
            </w:r>
          </w:p>
        </w:tc>
      </w:tr>
    </w:tbl>
    <w:p w:rsidR="001B78B0" w:rsidRPr="00C36B66" w:rsidRDefault="001B78B0" w:rsidP="00637F1A">
      <w:pPr>
        <w:pStyle w:val="-4"/>
        <w:rPr>
          <w:rFonts w:asciiTheme="minorHAnsi" w:eastAsiaTheme="minorHAnsi" w:hAnsiTheme="minorHAnsi"/>
        </w:rPr>
      </w:pPr>
    </w:p>
    <w:p w:rsidR="00637F1A" w:rsidRPr="00C36B66" w:rsidRDefault="00637F1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37F1A" w:rsidRPr="00C36B66" w:rsidRDefault="00966064" w:rsidP="00637F1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7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70;mso-fit-shape-to-text:t">
              <w:txbxContent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 xml:space="preserve">[cubeone@localhost bin]$ cat fix.dat 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  NAME1  2007010100000000000012015-01-12 ?@HD 4:55:300.1 1.0011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2  NAME2  2007010200000000000022015-01-12 ?@HD 4:55:300.2 2.0021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3  NAME3  2007010300000000000032015-01-12 ?@HD 4:55:300.3 3.0031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4  NAME4  2007010400000000000042015-01-12 ?@HD 4:55:300.4 4.0041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5  NAME5  2007010500000000000052015-01-12 ?@HD 4:55:300.5 5.0051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6  NAME6  2007010600000000000062015-01-12 ?@HD 4:55:300.6 6.0061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7  NAME7  2007010700000000000072015-01-12 ?@HD 4:55:300.7 7.0071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8  NAME8  2007010800000000000082015-01-12 ?@HD 4:55:300.8 8.0081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9  NAME9  2007010900000000000092015-01-12 ?@HD 4:55:300.9 9.0091</w:t>
                  </w:r>
                </w:p>
                <w:p w:rsidR="005F0F1A" w:rsidRPr="00C14279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10 NAME10 2007011000000000000102015-01-12 ?@HD 4:55:301   10.011</w:t>
                  </w:r>
                </w:p>
              </w:txbxContent>
            </v:textbox>
            <w10:wrap type="none"/>
            <w10:anchorlock/>
          </v:shape>
        </w:pict>
      </w:r>
    </w:p>
    <w:p w:rsidR="00637F1A" w:rsidRPr="00C36B66" w:rsidRDefault="00637F1A" w:rsidP="00637F1A">
      <w:pPr>
        <w:pStyle w:val="-4"/>
        <w:rPr>
          <w:rFonts w:asciiTheme="minorHAnsi" w:eastAsiaTheme="minorHAnsi" w:hAnsiTheme="minorHAnsi"/>
        </w:rPr>
      </w:pPr>
    </w:p>
    <w:p w:rsidR="00637F1A" w:rsidRPr="00C36B66" w:rsidRDefault="00637F1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637F1A" w:rsidRPr="00C36B66" w:rsidRDefault="00966064" w:rsidP="00637F1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9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9;mso-fit-shape-to-text:t">
              <w:txbxContent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 xml:space="preserve">[cubeone@localhost bin]$ ./cofile sam -e -i fix.dat -o fix.enc -c sam_config.json 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FIXED TYPE Encryption...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37F1A" w:rsidRPr="00C36B66" w:rsidRDefault="00637F1A" w:rsidP="00637F1A">
      <w:pPr>
        <w:pStyle w:val="-4"/>
        <w:rPr>
          <w:rFonts w:asciiTheme="minorHAnsi" w:eastAsiaTheme="minorHAnsi" w:hAnsiTheme="minorHAnsi"/>
        </w:rPr>
      </w:pPr>
    </w:p>
    <w:p w:rsidR="00637F1A" w:rsidRPr="00C36B66" w:rsidRDefault="00637F1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암호화 결과 확인</w:t>
      </w:r>
    </w:p>
    <w:p w:rsidR="00637F1A" w:rsidRPr="00C36B66" w:rsidRDefault="00966064" w:rsidP="00637F1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8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8;mso-fit-shape-to-text:t">
              <w:txbxContent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 xml:space="preserve">[cubeone@localhost bin]$ cat fix.enc 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  NAME1  20070101wLfTBsrew0PNCtcqcniT1A==2015-01-12 ?@HD 4:55:300.1 1.0011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2  NAME2  20070102gOmjZOY7IG1KsXwctxsTrQ==2015-01-12 ?@HD 4:55:300.2 2.0021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3  NAME3  20070103h+a8ToSgQE4CS/aQKWG11w==2015-01-12 ?@HD 4:55:300.3 3.0031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4  NAME4  20070104XKkLpTa+Hc/Aorqnh77XNg==2015-01-12 ?@HD 4:55:300.4 4.0041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5  NAME5  200701058TEg3vTpE54R8gTHVGpRiQ==2015-01-12 ?@HD 4:55:300.5 5.0051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6  NAME6  20070106dss2PFhRO5XLWTw5VkSESQ==2015-01-12 ?@HD 4:55:300.6 6.0061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7  NAME7  20070107rHTk0hiyMNj1U3FnckXCkw==2015-01-12 ?@HD 4:55:300.7 7.0071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8  NAME8  200701089T+GzLKN7LPAJj85qQK+/Q==2015-01-12 ?@HD 4:55:300.8 8.0081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9  NAME9  2007010999ONi+biEnq/qFCrk0KnVA==2015-01-12 ?@HD 4:55:300.9 9.0091</w:t>
                  </w:r>
                </w:p>
                <w:p w:rsidR="005F0F1A" w:rsidRPr="00C14279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10 NAME10 200701100Q2iM8AkXXyCg4k2Hw9UxA==2015-01-12 ?@HD 4:55:301   10.011</w:t>
                  </w:r>
                </w:p>
              </w:txbxContent>
            </v:textbox>
            <w10:wrap type="none"/>
            <w10:anchorlock/>
          </v:shape>
        </w:pict>
      </w:r>
    </w:p>
    <w:p w:rsidR="00637F1A" w:rsidRPr="00C36B66" w:rsidRDefault="00637F1A" w:rsidP="00637F1A">
      <w:pPr>
        <w:pStyle w:val="-4"/>
        <w:rPr>
          <w:rFonts w:asciiTheme="minorHAnsi" w:eastAsiaTheme="minorHAnsi" w:hAnsiTheme="minorHAnsi"/>
        </w:rPr>
      </w:pPr>
    </w:p>
    <w:p w:rsidR="001B78B0" w:rsidRPr="00C36B66" w:rsidRDefault="001B78B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복호화 실행</w:t>
      </w:r>
    </w:p>
    <w:p w:rsidR="001B78B0" w:rsidRPr="00C36B66" w:rsidRDefault="001B78B0" w:rsidP="001B78B0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실행시 config파일에서 암호화에서 사용한 size, col_size를 서로 변경 해줘야 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556"/>
        <w:gridCol w:w="1356"/>
        <w:gridCol w:w="1622"/>
        <w:gridCol w:w="6018"/>
      </w:tblGrid>
      <w:tr w:rsidR="001B78B0" w:rsidRPr="00C36B66" w:rsidTr="002C33CE">
        <w:trPr>
          <w:trHeight w:val="383"/>
          <w:tblHeader/>
          <w:jc w:val="center"/>
        </w:trPr>
        <w:tc>
          <w:tcPr>
            <w:tcW w:w="1001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5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1B78B0" w:rsidRPr="00C36B66" w:rsidTr="002C33CE">
        <w:trPr>
          <w:trHeight w:val="406"/>
          <w:jc w:val="center"/>
        </w:trPr>
        <w:tc>
          <w:tcPr>
            <w:tcW w:w="1001" w:type="pct"/>
            <w:gridSpan w:val="2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 w:val="restar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암/복호화에 사용할 Item은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19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 대상 컬럼의 시작은 19번째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 대상 컬럼의 길이는 24</w:t>
            </w:r>
          </w:p>
        </w:tc>
      </w:tr>
      <w:tr w:rsidR="001B78B0" w:rsidRPr="00C36B66" w:rsidTr="002C33CE">
        <w:trPr>
          <w:trHeight w:val="422"/>
          <w:jc w:val="center"/>
        </w:trPr>
        <w:tc>
          <w:tcPr>
            <w:tcW w:w="291" w:type="pct"/>
            <w:vMerge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10" w:type="pct"/>
            <w:vAlign w:val="center"/>
          </w:tcPr>
          <w:p w:rsidR="001B78B0" w:rsidRPr="00C36B66" w:rsidRDefault="001B78B0" w:rsidP="002C33CE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</w:p>
        </w:tc>
        <w:tc>
          <w:tcPr>
            <w:tcW w:w="849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13</w:t>
            </w:r>
          </w:p>
        </w:tc>
        <w:tc>
          <w:tcPr>
            <w:tcW w:w="3150" w:type="pct"/>
            <w:vAlign w:val="center"/>
          </w:tcPr>
          <w:p w:rsidR="001B78B0" w:rsidRPr="00C36B66" w:rsidRDefault="001B78B0" w:rsidP="002C33CE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 후 데이터의 크기는 13</w:t>
            </w:r>
          </w:p>
        </w:tc>
      </w:tr>
    </w:tbl>
    <w:p w:rsidR="001B78B0" w:rsidRPr="00C36B66" w:rsidRDefault="001B78B0" w:rsidP="001B78B0">
      <w:pPr>
        <w:pStyle w:val="-4"/>
        <w:rPr>
          <w:rFonts w:asciiTheme="minorHAnsi" w:eastAsiaTheme="minorHAnsi" w:hAnsiTheme="minorHAnsi"/>
        </w:rPr>
      </w:pPr>
    </w:p>
    <w:p w:rsidR="001B78B0" w:rsidRPr="00C36B66" w:rsidRDefault="00966064" w:rsidP="001B78B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7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7;mso-fit-shape-to-text:t">
              <w:txbxContent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 xml:space="preserve">[cubeone@localhost bin]$ ./cofile sam -d -i fix.enc -o fix.dec -c sam_config.json 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FIXED TYPE Decryption...</w:t>
                  </w:r>
                </w:p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1B78B0" w:rsidRPr="00C36B66" w:rsidRDefault="001B78B0" w:rsidP="001B78B0">
      <w:pPr>
        <w:pStyle w:val="-4"/>
        <w:rPr>
          <w:rFonts w:asciiTheme="minorHAnsi" w:eastAsiaTheme="minorHAnsi" w:hAnsiTheme="minorHAnsi"/>
        </w:rPr>
      </w:pPr>
    </w:p>
    <w:p w:rsidR="001B78B0" w:rsidRPr="00C36B66" w:rsidRDefault="001B78B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diff 원본 파일과 비교</w:t>
      </w:r>
    </w:p>
    <w:p w:rsidR="001B78B0" w:rsidRPr="00C36B66" w:rsidRDefault="00966064" w:rsidP="001B78B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6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6;mso-fit-shape-to-text:t">
              <w:txbxContent>
                <w:p w:rsidR="005F0F1A" w:rsidRPr="001B78B0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[cubeone@localhost bin]$ diff fix.dec fix.dat</w:t>
                  </w:r>
                </w:p>
                <w:p w:rsidR="005F0F1A" w:rsidRPr="00C14279" w:rsidRDefault="005F0F1A" w:rsidP="001B78B0">
                  <w:pPr>
                    <w:rPr>
                      <w:rFonts w:ascii="Consolas" w:hAnsi="Consolas" w:cs="Consolas"/>
                    </w:rPr>
                  </w:pPr>
                  <w:r w:rsidRPr="001B78B0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840E9B">
      <w:pPr>
        <w:pStyle w:val="4"/>
        <w:rPr>
          <w:rFonts w:asciiTheme="minorHAnsi" w:eastAsiaTheme="minorHAnsi" w:hAnsiTheme="minorHAnsi"/>
        </w:rPr>
      </w:pPr>
      <w:bookmarkStart w:id="34" w:name="_Toc478393990"/>
      <w:r w:rsidRPr="00C36B66">
        <w:rPr>
          <w:rFonts w:asciiTheme="minorHAnsi" w:eastAsiaTheme="minorHAnsi" w:hAnsiTheme="minorHAnsi" w:hint="eastAsia"/>
        </w:rPr>
        <w:lastRenderedPageBreak/>
        <w:t>폴더 감시 기능 예제</w:t>
      </w:r>
      <w:bookmarkEnd w:id="34"/>
    </w:p>
    <w:tbl>
      <w:tblPr>
        <w:tblW w:w="37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218"/>
        <w:gridCol w:w="743"/>
        <w:gridCol w:w="4146"/>
      </w:tblGrid>
      <w:tr w:rsidR="00C23F0A" w:rsidRPr="00C36B66" w:rsidTr="00C23F0A">
        <w:trPr>
          <w:trHeight w:val="383"/>
          <w:tblHeader/>
          <w:jc w:val="center"/>
        </w:trPr>
        <w:tc>
          <w:tcPr>
            <w:tcW w:w="156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52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91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폴더(.)를 감시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현재 폴더에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*.sam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파일을 감시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된 파일을 현재 폴더에 저장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암호화 된 파일에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enc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를 덧붙여서 저장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true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C23F0A" w:rsidRPr="00C36B66" w:rsidTr="00C23F0A">
        <w:trPr>
          <w:trHeight w:val="406"/>
          <w:jc w:val="center"/>
        </w:trPr>
        <w:tc>
          <w:tcPr>
            <w:tcW w:w="1560" w:type="pct"/>
            <w:vAlign w:val="center"/>
          </w:tcPr>
          <w:p w:rsidR="00C23F0A" w:rsidRPr="00C36B66" w:rsidRDefault="00C23F0A" w:rsidP="00C23F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</w:p>
        </w:tc>
        <w:tc>
          <w:tcPr>
            <w:tcW w:w="523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918" w:type="pct"/>
            <w:vAlign w:val="center"/>
          </w:tcPr>
          <w:p w:rsidR="00C23F0A" w:rsidRPr="00C36B66" w:rsidRDefault="00C23F0A" w:rsidP="00C23F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 sec</w:t>
            </w:r>
          </w:p>
        </w:tc>
      </w:tr>
    </w:tbl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C23F0A" w:rsidRPr="00C36B66" w:rsidRDefault="00966064" w:rsidP="001B78B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5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5;mso-fit-shape-to-text:t">
              <w:txbxContent>
                <w:p w:rsidR="005F0F1A" w:rsidRPr="003171DA" w:rsidRDefault="005F0F1A" w:rsidP="00C23F0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./cofile file -e -ie txt -in AES256CBC -m</w:t>
                  </w:r>
                </w:p>
                <w:p w:rsidR="005F0F1A" w:rsidRPr="003171DA" w:rsidRDefault="005F0F1A" w:rsidP="00C23F0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</w:txbxContent>
            </v:textbox>
            <w10:wrap type="none"/>
            <w10:anchorlock/>
          </v:shape>
        </w:pict>
      </w:r>
    </w:p>
    <w:p w:rsidR="00C23F0A" w:rsidRPr="00C36B66" w:rsidRDefault="00C23F0A" w:rsidP="001B78B0">
      <w:pPr>
        <w:pStyle w:val="-4"/>
        <w:rPr>
          <w:rFonts w:asciiTheme="minorHAnsi" w:eastAsiaTheme="minorHAnsi" w:hAnsiTheme="minorHAnsi"/>
        </w:rPr>
      </w:pPr>
    </w:p>
    <w:p w:rsidR="00C23F0A" w:rsidRPr="00C36B66" w:rsidRDefault="00C23F0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 로 daemon 프로세서 확인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6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4;mso-fit-shape-to-text:t">
              <w:txbxContent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./cofile_monitor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Default="005F0F1A" w:rsidP="003F178A">
                  <w:pPr>
                    <w:ind w:firstLineChars="500" w:firstLine="1000"/>
                    <w:rPr>
                      <w:rFonts w:ascii="Consolas" w:eastAsiaTheme="minorHAnsi" w:hAnsi="Consolas" w:cs="Consolas"/>
                    </w:rPr>
                  </w:pPr>
                  <w:r w:rsidRPr="004579C6">
                    <w:rPr>
                      <w:rFonts w:ascii="Consolas" w:eastAsiaTheme="minorHAnsi" w:hAnsi="Consolas" w:cs="Consolas"/>
                    </w:rPr>
                    <w:t>Time             PID        PPID      Inode   Type   File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  <w:r w:rsidRPr="003171DA">
                    <w:rPr>
                      <w:rFonts w:ascii="Consolas" w:eastAsiaTheme="minorHAnsi" w:hAnsi="Consolas" w:cs="Consolas"/>
                    </w:rPr>
                    <w:t>-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4579C6">
                    <w:rPr>
                      <w:rFonts w:ascii="Consolas" w:eastAsiaTheme="minorHAnsi" w:hAnsi="Consolas" w:cs="Consolas"/>
                    </w:rPr>
                    <w:t>2016-11-18 16:08:34 |    29053 |    29052 | 1108702 | SAM  | /home/cofile/bin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cofile_status로 마지막 암/복호화 파일 확인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63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3;mso-fit-shape-to-text:t">
              <w:txbxContent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[cubeone@localhost bin]$ ./cofile_status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4579C6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15:24:52 | TAIL | Encrypt | SUCCESS | cofile     | /home/cofile/test/13.log | /home/cofile/test/13.log.enc </w:t>
                  </w:r>
                </w:p>
                <w:p w:rsidR="005F0F1A" w:rsidRPr="004579C6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15:24:51 | TAIL | Encrypt | SUCCESS | cofile     | /home/cofile/test/16.log | /home/cofile/test/16.log.enc </w:t>
                  </w:r>
                </w:p>
                <w:p w:rsidR="005F0F1A" w:rsidRPr="004579C6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15:24:50 | TAIL | Encrypt | SUCCESS | cofile     | /home/cofile/test/29.log | /home/cofile/test/29.log.enc </w:t>
                  </w:r>
                </w:p>
                <w:p w:rsidR="005F0F1A" w:rsidRPr="004579C6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15:24:49 | TAIL | Encrypt | SUCCESS | cofile     | /home/cofile/test/17.log | /home/cofile/test/17.log.enc 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4579C6">
                    <w:rPr>
                      <w:rFonts w:ascii="Consolas" w:eastAsiaTheme="minorHAnsi" w:hAnsi="Consolas" w:cs="Consolas"/>
                      <w:sz w:val="16"/>
                    </w:rPr>
                    <w:t xml:space="preserve">2016-11-15 15:24:47 | TAIL | Encrypt | SUCCESS | cofile     | /home/cofile/test/2.log | /home/cofile/test/2.log.enc </w:t>
                  </w: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감시중인 폴더(/home/cubeone/bin)에 txt파일 복사하기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62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2;mso-fit-shape-to-text:t">
              <w:txbxContent>
                <w:p w:rsidR="005F0F1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cp test.txt test1.txt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cp test.txt test</w:t>
                  </w:r>
                  <w:r>
                    <w:rPr>
                      <w:rFonts w:ascii="Consolas" w:eastAsiaTheme="minorHAnsi" w:hAnsi="Consolas" w:cs="Consolas" w:hint="eastAsia"/>
                    </w:rPr>
                    <w:t>2</w:t>
                  </w:r>
                  <w:r w:rsidRPr="003171DA">
                    <w:rPr>
                      <w:rFonts w:ascii="Consolas" w:eastAsiaTheme="minorHAnsi" w:hAnsi="Consolas" w:cs="Consolas"/>
                    </w:rPr>
                    <w:t>.txt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cofile_status로 복사한 파일이 암호화 되었는지 확인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61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1;mso-fit-shape-to-text:t">
              <w:txbxContent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[cubeone@localhost bin]$ ./cofile_status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14: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47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2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1 | FILE | Encrypt | SUCCESS | cubeone    | test2.txt            | test2.txt.coenc 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14:47:21 | FILE | Encrypt | SUCCESS | cubeone    | test1.txt            | test1.txt.coenc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Pr="00C1125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cubeone    | test.txt.coenc       | test.txt.codec </w:t>
                  </w:r>
                </w:p>
                <w:p w:rsidR="005F0F1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2016-08-25 14:29:50 | FILE | Decrypt | SUCCESS | cubeone    | test.txt.coenc       | test.txt.codec</w:t>
                  </w:r>
                </w:p>
                <w:p w:rsidR="005F0F1A" w:rsidRPr="003171D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감시 대상이 아닌 파일을 복사/수정했을 때 암호화 되지 않음을 확인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60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60;mso-fit-shape-to-text:t">
              <w:txbxContent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[cubeone@localhost bin]$ cp test.txt test.tmp</w:t>
                  </w:r>
                </w:p>
                <w:p w:rsidR="005F0F1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[cubeone@localhost bin]$ ./cofile_status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cubeone    | test2.txt            | test2.txt.coenc 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cubeone    | test1.txt            | test1.txt.coenc 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2016-08-25 14:35:42 | FILE | Decrypt | SUCCESS | cubeone    | test.txt.coenc       | test.txt.codec</w:t>
                  </w:r>
                </w:p>
                <w:p w:rsidR="005F0F1A" w:rsidRPr="00EA1670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데몬(daemon) 종료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59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9;mso-fit-shape-to-text:t">
              <w:txbxContent>
                <w:p w:rsidR="005F0F1A" w:rsidRPr="0015154F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[cubeone@localhost bin]$ ./cofile_monitor -killall</w:t>
                  </w:r>
                </w:p>
                <w:p w:rsidR="005F0F1A" w:rsidRPr="0015154F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15154F" w:rsidRDefault="005F0F1A" w:rsidP="003F178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3F178A" w:rsidRPr="00C36B66" w:rsidRDefault="003F178A" w:rsidP="00840E9B">
      <w:pPr>
        <w:pStyle w:val="4"/>
        <w:rPr>
          <w:rFonts w:asciiTheme="minorHAnsi" w:eastAsiaTheme="minorHAnsi" w:hAnsiTheme="minorHAnsi"/>
        </w:rPr>
      </w:pPr>
      <w:bookmarkStart w:id="35" w:name="_Toc478393991"/>
      <w:r w:rsidRPr="00C36B66">
        <w:rPr>
          <w:rFonts w:asciiTheme="minorHAnsi" w:eastAsiaTheme="minorHAnsi" w:hAnsiTheme="minorHAnsi" w:hint="eastAsia"/>
        </w:rPr>
        <w:lastRenderedPageBreak/>
        <w:t>여러 폴더 감시 하기</w:t>
      </w:r>
      <w:bookmarkEnd w:id="35"/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 file의 folder 감시 기능은 하나의 daemon으로 하나만 감시가 가능하나, 감시할 폴더만 변경해주면 동시에 여러 폴더를 감시가 가능하다. </w: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86"/>
        <w:gridCol w:w="1845"/>
        <w:gridCol w:w="3297"/>
        <w:gridCol w:w="3624"/>
      </w:tblGrid>
      <w:tr w:rsidR="003F178A" w:rsidRPr="00C36B66" w:rsidTr="00BC2947">
        <w:trPr>
          <w:trHeight w:val="383"/>
          <w:tblHeader/>
          <w:jc w:val="center"/>
        </w:trPr>
        <w:tc>
          <w:tcPr>
            <w:tcW w:w="1377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2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189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411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966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./dir1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dir1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411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966" w:type="pct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./dir2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dir2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1.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3F178A" w:rsidRPr="00C36B66" w:rsidTr="00BC2947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3F178A" w:rsidRPr="00C36B66" w:rsidRDefault="003F178A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</w:p>
        </w:tc>
        <w:tc>
          <w:tcPr>
            <w:tcW w:w="1726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10</w:t>
            </w:r>
          </w:p>
        </w:tc>
        <w:tc>
          <w:tcPr>
            <w:tcW w:w="1897" w:type="pct"/>
            <w:vAlign w:val="center"/>
          </w:tcPr>
          <w:p w:rsidR="003F178A" w:rsidRPr="00C36B66" w:rsidRDefault="003F178A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10 sec</w:t>
            </w:r>
          </w:p>
        </w:tc>
      </w:tr>
    </w:tbl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3F178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감시 중인 Daemon 프로세서 확인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58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8;mso-fit-shape-to-text:t">
              <w:txbxContent>
                <w:p w:rsidR="005F0F1A" w:rsidRPr="007F7E95" w:rsidRDefault="005F0F1A" w:rsidP="00156209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156209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3F178A" w:rsidRPr="00C36B66" w:rsidRDefault="00CE546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id ./dir1, cofile file daemon 실행</w:t>
      </w:r>
    </w:p>
    <w:p w:rsidR="003F178A" w:rsidRPr="00C36B66" w:rsidRDefault="00966064" w:rsidP="003F178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57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7;mso-fit-shape-to-text:t">
              <w:txbxContent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 file -e -ie txt -in AES256CBC -m -id ./dir1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E5460" w:rsidRDefault="005F0F1A" w:rsidP="003F178A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3F178A" w:rsidRPr="00C36B66" w:rsidRDefault="003F178A" w:rsidP="003F178A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id ./dir2, cofile file daemon 실행</w:t>
      </w:r>
    </w:p>
    <w:p w:rsidR="00CE5460" w:rsidRPr="00C36B66" w:rsidRDefault="00966064" w:rsidP="00CE546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5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6;mso-fit-shape-to-text:t">
              <w:txbxContent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 file -e -ie txt -in AES256CBC -m -id ./dir2</w:t>
                  </w:r>
                </w:p>
                <w:p w:rsidR="005F0F1A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E5460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CE5460" w:rsidRPr="00C36B66" w:rsidRDefault="00CE5460" w:rsidP="00CE5460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cofile daemon 프로세서 확인</w:t>
      </w:r>
    </w:p>
    <w:p w:rsidR="00CE5460" w:rsidRPr="00C36B66" w:rsidRDefault="00966064" w:rsidP="00CE546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55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5;mso-fit-shape-to-text:t">
              <w:txbxContent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./cofile_monitor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       Time             PID       Inode   Type   File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16:30:49 |    11610 | 913166 | FILE | /home/cubeone/bin/dir1</w:t>
                  </w:r>
                </w:p>
                <w:p w:rsidR="005F0F1A" w:rsidRPr="00CE5460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16:30:56 |    11613 | 913167 | FILE | /home/cubeone/bin/dir2</w:t>
                  </w:r>
                </w:p>
              </w:txbxContent>
            </v:textbox>
            <w10:wrap type="none"/>
            <w10:anchorlock/>
          </v:shape>
        </w:pict>
      </w:r>
    </w:p>
    <w:p w:rsidR="00CE5460" w:rsidRPr="00C36B66" w:rsidRDefault="00CE546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cofile_monitor로 daemon 프로세서 종료하기</w:t>
      </w:r>
    </w:p>
    <w:p w:rsidR="00CE5460" w:rsidRPr="00C36B66" w:rsidRDefault="00966064" w:rsidP="00CE546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5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4;mso-fit-shape-to-text:t">
              <w:txbxContent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./cofile_monitor -killall</w:t>
                  </w:r>
                </w:p>
                <w:p w:rsidR="005F0F1A" w:rsidRPr="00E70AFE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CE5460" w:rsidRDefault="005F0F1A" w:rsidP="00CE5460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CE5460" w:rsidRPr="00C36B66" w:rsidRDefault="00CE5460" w:rsidP="00CE5460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 w:rsidP="00CE5460">
      <w:pPr>
        <w:pStyle w:val="-4"/>
        <w:rPr>
          <w:rFonts w:asciiTheme="minorHAnsi" w:eastAsiaTheme="minorHAnsi" w:hAnsiTheme="minorHAnsi"/>
        </w:rPr>
      </w:pPr>
    </w:p>
    <w:p w:rsidR="00CE5460" w:rsidRPr="00C36B66" w:rsidRDefault="00CE546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E5460" w:rsidRPr="00C36B66" w:rsidRDefault="00CE5460" w:rsidP="00840E9B">
      <w:pPr>
        <w:pStyle w:val="3"/>
        <w:rPr>
          <w:rFonts w:asciiTheme="minorHAnsi" w:eastAsiaTheme="minorHAnsi" w:hAnsiTheme="minorHAnsi"/>
        </w:rPr>
      </w:pPr>
      <w:bookmarkStart w:id="36" w:name="_Toc464571289"/>
      <w:bookmarkStart w:id="37" w:name="_Toc478393992"/>
      <w:r w:rsidRPr="00C36B66">
        <w:rPr>
          <w:rFonts w:asciiTheme="minorHAnsi" w:eastAsiaTheme="minorHAnsi" w:hAnsiTheme="minorHAnsi" w:hint="eastAsia"/>
        </w:rPr>
        <w:lastRenderedPageBreak/>
        <w:t>실행예제 (Option)</w:t>
      </w:r>
      <w:bookmarkEnd w:id="36"/>
      <w:bookmarkEnd w:id="37"/>
    </w:p>
    <w:p w:rsidR="00CA1EDF" w:rsidRPr="00C36B66" w:rsidRDefault="00CA1EDF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sam의 경우 config 파일의 사용을 권장하지만, config파일을 사용하지 않고 option으로도 암/복호화 가능하며, 아래는 그 기능에 대해서 간단한 예제들이다.</w:t>
      </w:r>
    </w:p>
    <w:p w:rsidR="00CA1EDF" w:rsidRPr="00C36B66" w:rsidRDefault="00CA1EDF" w:rsidP="00CA1EDF">
      <w:pPr>
        <w:pStyle w:val="-4"/>
        <w:rPr>
          <w:rFonts w:asciiTheme="minorHAnsi" w:eastAsiaTheme="minorHAnsi" w:hAnsiTheme="minorHAnsi"/>
        </w:rPr>
      </w:pPr>
    </w:p>
    <w:p w:rsidR="00CA1EDF" w:rsidRPr="00C36B66" w:rsidRDefault="00CA1EDF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config 파일을 사용하지 않고, option으로 암/복호화를 할 때 </w:t>
      </w:r>
      <w:r w:rsidR="00C22EF4" w:rsidRPr="00C36B66">
        <w:rPr>
          <w:rFonts w:asciiTheme="minorHAnsi" w:eastAsiaTheme="minorHAnsi" w:hAnsiTheme="minorHAnsi" w:hint="eastAsia"/>
        </w:rPr>
        <w:t xml:space="preserve">기본적으로 VAR Type으로 동작하며, FIXED Type으로 사용하자고 할때는 명시적으로 </w:t>
      </w:r>
      <w:r w:rsidR="00C22EF4" w:rsidRPr="00C36B66">
        <w:rPr>
          <w:rFonts w:asciiTheme="minorHAnsi" w:eastAsiaTheme="minorHAnsi" w:hAnsiTheme="minorHAnsi"/>
        </w:rPr>
        <w:t>“</w:t>
      </w:r>
      <w:r w:rsidR="00C22EF4" w:rsidRPr="00C36B66">
        <w:rPr>
          <w:rFonts w:asciiTheme="minorHAnsi" w:eastAsiaTheme="minorHAnsi" w:hAnsiTheme="minorHAnsi" w:hint="eastAsia"/>
        </w:rPr>
        <w:t>-F</w:t>
      </w:r>
      <w:r w:rsidR="00C22EF4" w:rsidRPr="00C36B66">
        <w:rPr>
          <w:rFonts w:asciiTheme="minorHAnsi" w:eastAsiaTheme="minorHAnsi" w:hAnsiTheme="minorHAnsi"/>
        </w:rPr>
        <w:t>”</w:t>
      </w:r>
      <w:r w:rsidR="00C22EF4" w:rsidRPr="00C36B66">
        <w:rPr>
          <w:rFonts w:asciiTheme="minorHAnsi" w:eastAsiaTheme="minorHAnsi" w:hAnsiTheme="minorHAnsi" w:hint="eastAsia"/>
        </w:rPr>
        <w:t xml:space="preserve"> 옵션을 사용해야 합니다. </w:t>
      </w:r>
    </w:p>
    <w:p w:rsidR="00C22EF4" w:rsidRPr="00C36B66" w:rsidRDefault="00C22EF4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C22EF4" w:rsidRPr="00C36B66" w:rsidRDefault="00C22EF4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option으로 다중컬럼에 대해서 암/복호화를 진행하고 할때는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,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으로 구분하며, 공백이 들어가지 않도록 주의가 필요합니다. </w:t>
      </w:r>
    </w:p>
    <w:p w:rsidR="006A5566" w:rsidRPr="00C36B66" w:rsidRDefault="006A5566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실행 예제에서 사용하는 옵션은 아래와 같으며, 실행 예제에서는 아래 옵션중 변경되는 옵션에 대해서만 언급한다.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6A5566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VAR type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하나의 대상 컬럼에 대해서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API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보안정책의SID는 API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컬럼 구분자는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||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공백제거는 하지 않음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제외하는 라인이 없음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recode_len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New Line이 있는 파일임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대상은 1번째</w:t>
            </w:r>
          </w:p>
        </w:tc>
      </w:tr>
    </w:tbl>
    <w:p w:rsidR="006A5566" w:rsidRPr="00C36B66" w:rsidRDefault="006A5566" w:rsidP="00C22EF4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6A5566" w:rsidRPr="00C36B66" w:rsidRDefault="006A556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A5566" w:rsidRPr="00C36B66" w:rsidRDefault="00567824" w:rsidP="00840E9B">
      <w:pPr>
        <w:pStyle w:val="4"/>
        <w:rPr>
          <w:rFonts w:asciiTheme="minorHAnsi" w:eastAsiaTheme="minorHAnsi" w:hAnsiTheme="minorHAnsi"/>
        </w:rPr>
      </w:pPr>
      <w:bookmarkStart w:id="38" w:name="_Toc478393993"/>
      <w:r w:rsidRPr="00C36B66">
        <w:rPr>
          <w:rFonts w:asciiTheme="minorHAnsi" w:eastAsiaTheme="minorHAnsi" w:hAnsiTheme="minorHAnsi" w:hint="eastAsia"/>
        </w:rPr>
        <w:lastRenderedPageBreak/>
        <w:t>단일 컬럼 암/복호화 (VAR Type)</w:t>
      </w:r>
      <w:bookmarkEnd w:id="38"/>
    </w:p>
    <w:p w:rsidR="00567824" w:rsidRPr="00C36B66" w:rsidRDefault="00567824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567824" w:rsidRPr="00C36B66" w:rsidRDefault="00966064" w:rsidP="00567824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3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3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[cubeone@localhost bin]$ cat sam.dat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"aaaa"||bbbb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aaaa 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 xml:space="preserve"> aaaa||bbbb</w:t>
                  </w:r>
                </w:p>
                <w:p w:rsidR="005F0F1A" w:rsidRPr="00C14279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aaaa ||bbbb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567824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2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2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[cubeone@localhost bin]$ ./cofile sam -e -i sam.dat -o sam.enc -sn API -in AES256CBC -cp 1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Inform: Encrypting...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1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1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 xml:space="preserve">[cubeone@localhost bin]$ cat sam.enc 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+hK/OArLk9JAmLwLhHlRZA==||bbbb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Row0Hk9ZtRWL42mvW2GWVA==||bbbb</w:t>
                  </w:r>
                </w:p>
                <w:p w:rsidR="005F0F1A" w:rsidRPr="00C14279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LgdXxZc4dDxqm+IrAXD3Ew==||bbbb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567824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복호화 실행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50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50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[cubeone@localhost bin]$ ./cofile sam -d -i sam.enc -o sam.dec -sn API -in AES256CBC -cp 1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Inform: Decrypting...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파일 확인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9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9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  <w:sz w:val="18"/>
                    </w:rPr>
                  </w:pPr>
                  <w:r w:rsidRPr="006A5566">
                    <w:rPr>
                      <w:rFonts w:ascii="Consolas" w:hAnsi="Consolas" w:cs="Consolas"/>
                      <w:sz w:val="18"/>
                    </w:rPr>
                    <w:t>[cubeone@localhost bin]$ cat sam.dec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r w:rsidRPr="00705D3B">
                    <w:rPr>
                      <w:rFonts w:ascii="Consolas" w:hAnsi="Consolas" w:cs="Consolas"/>
                      <w:sz w:val="18"/>
                    </w:rPr>
                    <w:t>"aaaa"||bbbb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r w:rsidRPr="00705D3B">
                    <w:rPr>
                      <w:rFonts w:ascii="Consolas" w:hAnsi="Consolas" w:cs="Consolas"/>
                      <w:sz w:val="18"/>
                    </w:rPr>
                    <w:t>aaaa 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r w:rsidRPr="00705D3B">
                    <w:rPr>
                      <w:rFonts w:ascii="Consolas" w:hAnsi="Consolas" w:cs="Consolas"/>
                      <w:sz w:val="18"/>
                    </w:rPr>
                    <w:t xml:space="preserve"> aaaa||bbbb</w:t>
                  </w:r>
                </w:p>
                <w:p w:rsidR="005F0F1A" w:rsidRPr="006A5566" w:rsidRDefault="005F0F1A" w:rsidP="00705D3B">
                  <w:pPr>
                    <w:rPr>
                      <w:rFonts w:ascii="Consolas" w:hAnsi="Consolas" w:cs="Consolas"/>
                      <w:sz w:val="18"/>
                    </w:rPr>
                  </w:pPr>
                  <w:r w:rsidRPr="00705D3B">
                    <w:rPr>
                      <w:rFonts w:ascii="Consolas" w:hAnsi="Consolas" w:cs="Consolas"/>
                      <w:sz w:val="18"/>
                    </w:rPr>
                    <w:t>aaaa ||bbbb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원본 파일과 비교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8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8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[cubeone@localhost bin]$ diff sam.dat sam.dec</w:t>
                  </w:r>
                </w:p>
                <w:p w:rsidR="005F0F1A" w:rsidRPr="00C14279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1D0F31" w:rsidRPr="00C36B66" w:rsidRDefault="001D0F3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A5566" w:rsidRPr="00C36B66" w:rsidRDefault="006A5566" w:rsidP="00840E9B">
      <w:pPr>
        <w:pStyle w:val="4"/>
        <w:rPr>
          <w:rFonts w:asciiTheme="minorHAnsi" w:eastAsiaTheme="minorHAnsi" w:hAnsiTheme="minorHAnsi"/>
        </w:rPr>
      </w:pPr>
      <w:bookmarkStart w:id="39" w:name="_Toc478393994"/>
      <w:r w:rsidRPr="00C36B66">
        <w:rPr>
          <w:rFonts w:asciiTheme="minorHAnsi" w:eastAsiaTheme="minorHAnsi" w:hAnsiTheme="minorHAnsi" w:hint="eastAsia"/>
        </w:rPr>
        <w:lastRenderedPageBreak/>
        <w:t>다중 컬럼 암/복호화 (VAR Type)</w:t>
      </w:r>
      <w:bookmarkEnd w:id="39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6A5566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no_col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하나의 대상 컬럼에 대해서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대상은 1번째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6A556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6A5566" w:rsidRPr="00C36B66" w:rsidRDefault="006A556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column_pos</w:t>
            </w:r>
          </w:p>
        </w:tc>
        <w:tc>
          <w:tcPr>
            <w:tcW w:w="938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679" w:type="pct"/>
            <w:vAlign w:val="center"/>
          </w:tcPr>
          <w:p w:rsidR="006A5566" w:rsidRPr="00C36B66" w:rsidRDefault="006A556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대상 컬럼 대상은 1번째</w:t>
            </w:r>
          </w:p>
        </w:tc>
      </w:tr>
    </w:tbl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7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7;mso-fit-shape-to-text:t">
              <w:txbxContent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[cubeone@localhost bin]$ cat sam.dat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"aaaa"||bbbb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aaaa ||bbbb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 aaaa||bbbb</w:t>
                  </w:r>
                </w:p>
                <w:p w:rsidR="005F0F1A" w:rsidRPr="00C14279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aaaa ||bbbb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6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[cubeone@localhost bin]$ ./cofile sam -e -i sam.dat -o sam.enc -sn API -in AES256CBC,AES256CBC -cp 1,2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5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5;mso-fit-shape-to-text:t">
              <w:txbxContent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[cubeone@localhost bin]$ cat sam.enc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+hK/OArLk9JAmLwLhHlRZA==||1n2pS7DCUnuI9p4MHet4kQ==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KOXjUWjVB0gQ6hb5U7XPXQ==||1n2pS7DCUnuI9p4MHet4kQ==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Row0Hk9ZtRWL42mvW2GWVA==||1n2pS7DCUnuI9p4MHet4kQ==</w:t>
                  </w:r>
                </w:p>
                <w:p w:rsidR="005F0F1A" w:rsidRPr="00C14279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LgdXxZc4dDxqm+IrAXD3Ew==||1n2pS7DCUnuI9p4MHet4kQ==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 sam 복호화 실행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4;mso-fit-shape-to-text:t">
              <w:txbxContent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[cubeone@localhost bin]$ ./cofile sam -d -i sam.enc -o sam.dec -sn API -in AES256CBC,AES256CBC -cp 1,2</w:t>
                  </w:r>
                </w:p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</w:p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파일 확인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3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3;mso-fit-shape-to-text:t">
              <w:txbxContent>
                <w:p w:rsidR="005F0F1A" w:rsidRPr="00107D96" w:rsidRDefault="005F0F1A" w:rsidP="00107D96">
                  <w:pPr>
                    <w:rPr>
                      <w:rFonts w:ascii="Consolas" w:hAnsi="Consolas" w:cs="Consolas"/>
                    </w:rPr>
                  </w:pPr>
                  <w:r w:rsidRPr="00107D96">
                    <w:rPr>
                      <w:rFonts w:ascii="Consolas" w:hAnsi="Consolas" w:cs="Consolas"/>
                    </w:rPr>
                    <w:t>[cubeone@localhost bin]$ cat sam.dec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"aaaa"||bbbb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aaaa 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 xml:space="preserve"> aaaa||bbbb</w:t>
                  </w:r>
                </w:p>
                <w:p w:rsidR="005F0F1A" w:rsidRPr="00C14279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aaaa ||bbbb</w:t>
                  </w:r>
                </w:p>
              </w:txbxContent>
            </v:textbox>
            <w10:wrap type="none"/>
            <w10:anchorlock/>
          </v:shape>
        </w:pict>
      </w:r>
    </w:p>
    <w:p w:rsidR="006A5566" w:rsidRPr="00C36B66" w:rsidRDefault="006A5566" w:rsidP="006A5566">
      <w:pPr>
        <w:pStyle w:val="-4"/>
        <w:rPr>
          <w:rFonts w:asciiTheme="minorHAnsi" w:eastAsiaTheme="minorHAnsi" w:hAnsiTheme="minorHAnsi"/>
        </w:rPr>
      </w:pPr>
    </w:p>
    <w:p w:rsidR="006A5566" w:rsidRPr="00C36B66" w:rsidRDefault="006A556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파일과 복호화 파일 비교</w:t>
      </w:r>
    </w:p>
    <w:p w:rsidR="006A5566" w:rsidRPr="00C36B66" w:rsidRDefault="00966064" w:rsidP="006A556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2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2;mso-fit-shape-to-text:t">
              <w:txbxContent>
                <w:p w:rsidR="005F0F1A" w:rsidRPr="006A5566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[cubeone@localhost bin]$ diff sam.dat sam.dec</w:t>
                  </w:r>
                </w:p>
                <w:p w:rsidR="005F0F1A" w:rsidRPr="00C14279" w:rsidRDefault="005F0F1A" w:rsidP="006A5566">
                  <w:pPr>
                    <w:rPr>
                      <w:rFonts w:ascii="Consolas" w:hAnsi="Consolas" w:cs="Consolas"/>
                    </w:rPr>
                  </w:pPr>
                  <w:r w:rsidRPr="006A5566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CA1EDF" w:rsidRPr="00C36B66" w:rsidRDefault="00CA1ED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107D96" w:rsidRPr="00C36B66" w:rsidRDefault="00107D96" w:rsidP="00840E9B">
      <w:pPr>
        <w:pStyle w:val="4"/>
        <w:rPr>
          <w:rFonts w:asciiTheme="minorHAnsi" w:eastAsiaTheme="minorHAnsi" w:hAnsiTheme="minorHAnsi"/>
        </w:rPr>
      </w:pPr>
      <w:bookmarkStart w:id="40" w:name="_Toc478393995"/>
      <w:r w:rsidRPr="00C36B66">
        <w:rPr>
          <w:rFonts w:asciiTheme="minorHAnsi" w:eastAsiaTheme="minorHAnsi" w:hAnsiTheme="minorHAnsi" w:hint="eastAsia"/>
        </w:rPr>
        <w:lastRenderedPageBreak/>
        <w:t>단일 컬럼 암/복호화 (FIXED type)</w:t>
      </w:r>
      <w:bookmarkEnd w:id="40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107D96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시작은 0번째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5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길이는 5</w:t>
            </w:r>
          </w:p>
        </w:tc>
      </w:tr>
      <w:tr w:rsidR="00107D96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107D96" w:rsidRPr="00C36B66" w:rsidRDefault="00107D96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</w:p>
        </w:tc>
        <w:tc>
          <w:tcPr>
            <w:tcW w:w="938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2679" w:type="pct"/>
            <w:vAlign w:val="center"/>
          </w:tcPr>
          <w:p w:rsidR="00107D96" w:rsidRPr="00C36B66" w:rsidRDefault="00107D96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 24</w:t>
            </w:r>
          </w:p>
        </w:tc>
      </w:tr>
    </w:tbl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107D96" w:rsidRPr="00C36B66" w:rsidRDefault="00966064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1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1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107D96" w:rsidRPr="00C36B66" w:rsidRDefault="00107D9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107D96" w:rsidRPr="00C36B66" w:rsidRDefault="00966064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40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40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[cubeone@localhost bin]$ ./cofile sam </w:t>
                  </w:r>
                  <w:r>
                    <w:rPr>
                      <w:rFonts w:ascii="Consolas" w:hAnsi="Consolas" w:cs="Consolas" w:hint="eastAsia"/>
                    </w:rPr>
                    <w:t>-</w:t>
                  </w:r>
                  <w:r w:rsidRPr="00F773DA">
                    <w:rPr>
                      <w:rFonts w:ascii="Consolas" w:hAnsi="Consolas" w:cs="Consolas"/>
                    </w:rPr>
                    <w:t>e -i fix.dat -o fix.enc -f -sn API -in AES256CBC -sp 0 -s 5 -cs 24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Encryption...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107D96" w:rsidRPr="00C36B66" w:rsidRDefault="00966064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9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[cubeone@localhost bin]$ cat fix.enc 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YnT9+pNa4ekwMLQfHgz/7w==5678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ml43GEx1oeXX4x+EDUwQ5w==5678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QEe0VxQh8Kjhd1MWyxqU+Q==5678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S6SUygjMQzQzaApCCygbxg==5678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r2vVSnKM1lbelefhpVXU0w==5678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 sam 복호화 실행</w:t>
      </w:r>
    </w:p>
    <w:p w:rsidR="00107D96" w:rsidRPr="00C36B66" w:rsidRDefault="00966064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8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8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[cubeone@localhost bin]$ ./cofile sam -d -i fix.enc -o fix.dec -f -sn API -in AES256CBC -sp 0 -s 24 -cs 5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Decryption...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파일 확인</w:t>
      </w:r>
    </w:p>
    <w:p w:rsidR="00107D96" w:rsidRPr="00C36B66" w:rsidRDefault="00966064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7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7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[cubeone@localhost bin]$ cat fix.dec 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 w:rsidP="00107D96">
      <w:pPr>
        <w:pStyle w:val="-4"/>
        <w:rPr>
          <w:rFonts w:asciiTheme="minorHAnsi" w:eastAsiaTheme="minorHAnsi" w:hAnsiTheme="minorHAnsi"/>
        </w:rPr>
      </w:pPr>
    </w:p>
    <w:p w:rsidR="00107D96" w:rsidRPr="00C36B66" w:rsidRDefault="00107D96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파일과 복호화 파일 비교</w:t>
      </w:r>
    </w:p>
    <w:p w:rsidR="00107D96" w:rsidRPr="00C36B66" w:rsidRDefault="00966064" w:rsidP="00107D9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6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6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[cubeone@localhost bin]$ diff fix.dat fix.dec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107D96" w:rsidRPr="00C36B66" w:rsidRDefault="00107D9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773DA" w:rsidRPr="00C36B66" w:rsidRDefault="00F773DA" w:rsidP="00840E9B">
      <w:pPr>
        <w:pStyle w:val="4"/>
        <w:rPr>
          <w:rFonts w:asciiTheme="minorHAnsi" w:eastAsiaTheme="minorHAnsi" w:hAnsiTheme="minorHAnsi"/>
        </w:rPr>
      </w:pPr>
      <w:bookmarkStart w:id="41" w:name="_Toc478393996"/>
      <w:r w:rsidRPr="00C36B66">
        <w:rPr>
          <w:rFonts w:asciiTheme="minorHAnsi" w:eastAsiaTheme="minorHAnsi" w:hAnsiTheme="minorHAnsi" w:hint="eastAsia"/>
        </w:rPr>
        <w:lastRenderedPageBreak/>
        <w:t>다중 컬럼 암/복호화 (FIXED Type)</w:t>
      </w:r>
      <w:bookmarkEnd w:id="4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79"/>
        <w:gridCol w:w="2163"/>
        <w:gridCol w:w="1792"/>
        <w:gridCol w:w="5118"/>
      </w:tblGrid>
      <w:tr w:rsidR="00F773DA" w:rsidRPr="00C36B66" w:rsidTr="00F773DA">
        <w:trPr>
          <w:trHeight w:val="383"/>
          <w:tblHeader/>
          <w:jc w:val="center"/>
        </w:trPr>
        <w:tc>
          <w:tcPr>
            <w:tcW w:w="138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67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1383" w:type="pct"/>
            <w:gridSpan w:val="2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sam_type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FIXED Type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시작은 0번째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길이는 4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 24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 w:val="restar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ITEM은 AES256CBC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start_pos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6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시작은 8번째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size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대상 컬럼의 길이는 4</w:t>
            </w:r>
          </w:p>
        </w:tc>
      </w:tr>
      <w:tr w:rsidR="00F773DA" w:rsidRPr="00C36B66" w:rsidTr="00F773DA">
        <w:trPr>
          <w:trHeight w:val="406"/>
          <w:jc w:val="center"/>
        </w:trPr>
        <w:tc>
          <w:tcPr>
            <w:tcW w:w="251" w:type="pct"/>
            <w:vMerge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132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col_size</w:t>
            </w:r>
          </w:p>
        </w:tc>
        <w:tc>
          <w:tcPr>
            <w:tcW w:w="938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24</w:t>
            </w:r>
          </w:p>
        </w:tc>
        <w:tc>
          <w:tcPr>
            <w:tcW w:w="2679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데이터의 크기는 24</w:t>
            </w:r>
          </w:p>
        </w:tc>
      </w:tr>
    </w:tbl>
    <w:p w:rsidR="00F773DA" w:rsidRPr="00C36B66" w:rsidRDefault="00F773D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F773DA" w:rsidRPr="00C36B66" w:rsidRDefault="00F773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F773DA" w:rsidRPr="00C36B66" w:rsidRDefault="00966064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5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5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F773DA" w:rsidRPr="00C36B66" w:rsidRDefault="00F773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암호화 실행</w:t>
      </w:r>
    </w:p>
    <w:p w:rsidR="00F773DA" w:rsidRPr="00C36B66" w:rsidRDefault="00966064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4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4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[cubeone@localhost bin]$ ./cofile sam </w:t>
                  </w:r>
                  <w:r>
                    <w:rPr>
                      <w:rFonts w:ascii="Consolas" w:hAnsi="Consolas" w:cs="Consolas" w:hint="eastAsia"/>
                    </w:rPr>
                    <w:t>-</w:t>
                  </w:r>
                  <w:r w:rsidRPr="00F773DA">
                    <w:rPr>
                      <w:rFonts w:ascii="Consolas" w:hAnsi="Consolas" w:cs="Consolas"/>
                    </w:rPr>
                    <w:t>e -i fix.dat -o fix.enc -f -sn API -in AES256CBC,AES256CBC -sp 0,6 -s 4,4 -cs 24,24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Encryption...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Encryption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암호화 파일 확인</w:t>
      </w:r>
    </w:p>
    <w:p w:rsidR="00F773DA" w:rsidRPr="00C36B66" w:rsidRDefault="00966064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3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3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[cubeone@localhost bin]$ cat fix.enc 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Enmqey9CRixHFIRXRdClnw== ZtP0/SpqCK2scbr9MWLO/g==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Yv51u0Bjwmykyvl4YeqV2Q== ZtP0/SpqCK2scbr9MWLO/g==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sTsH6YJ1iSE8utLKDgKJXw== ZtP0/SpqCK2scbr9MWLO/g==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kMI9aYtmv6fZG3bGv4NlKA== ZtP0/SpqCK2scbr9MWLO/g==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KyuwYYRgZqv4/3wkxG8Qdg== ZtP0/SpqCK2scbr9MWLO/g==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sam 복호화 실행</w:t>
      </w:r>
    </w:p>
    <w:p w:rsidR="00F773DA" w:rsidRPr="00C36B66" w:rsidRDefault="00966064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2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2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 w:hint="eastAsia"/>
                    </w:rPr>
                    <w:t>[</w:t>
                  </w:r>
                  <w:r w:rsidRPr="00F773DA">
                    <w:rPr>
                      <w:rFonts w:ascii="Consolas" w:hAnsi="Consolas" w:cs="Consolas"/>
                    </w:rPr>
                    <w:t>cubeone@localhost bin]$ ./cofile sam -d -i fix.enc -o fix.dec -f -sn API -in AES256CBC,AES256CBC -sp 0,26 -s 24,24 -cs 4,4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Inform: Decrypting...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FIXED TYPE Decryption...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Decryption done successfully.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 파일 확인</w:t>
      </w:r>
    </w:p>
    <w:p w:rsidR="00F773DA" w:rsidRPr="00C36B66" w:rsidRDefault="00966064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1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1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 xml:space="preserve">[cubeone@localhost bin]$ cat fix.dec 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1234 5678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1235 5678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1236 5678</w:t>
                  </w:r>
                </w:p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1237 5678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1238 5678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F773DA" w:rsidRPr="00C36B66" w:rsidRDefault="00F773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파일과 복호화 파일 비교</w:t>
      </w:r>
    </w:p>
    <w:p w:rsidR="00F773DA" w:rsidRPr="00C36B66" w:rsidRDefault="00966064" w:rsidP="00F773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30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30;mso-fit-shape-to-text:t">
              <w:txbxContent>
                <w:p w:rsidR="005F0F1A" w:rsidRPr="00F773DA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[cubeone@localhost bin]$ diff fix.dat fix.dec</w:t>
                  </w:r>
                </w:p>
                <w:p w:rsidR="005F0F1A" w:rsidRPr="00C14279" w:rsidRDefault="005F0F1A" w:rsidP="00F773DA">
                  <w:pPr>
                    <w:rPr>
                      <w:rFonts w:ascii="Consolas" w:hAnsi="Consolas" w:cs="Consolas"/>
                    </w:rPr>
                  </w:pPr>
                  <w:r w:rsidRPr="00F773DA">
                    <w:rPr>
                      <w:rFonts w:ascii="Consolas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F773DA" w:rsidRPr="00C36B66" w:rsidRDefault="00F773DA" w:rsidP="00F773D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773DA" w:rsidRPr="00C36B66" w:rsidRDefault="00F773DA" w:rsidP="00840E9B">
      <w:pPr>
        <w:pStyle w:val="4"/>
        <w:rPr>
          <w:rFonts w:asciiTheme="minorHAnsi" w:eastAsiaTheme="minorHAnsi" w:hAnsiTheme="minorHAnsi"/>
        </w:rPr>
      </w:pPr>
      <w:bookmarkStart w:id="42" w:name="_Toc478393997"/>
      <w:r w:rsidRPr="00C36B66">
        <w:rPr>
          <w:rFonts w:asciiTheme="minorHAnsi" w:eastAsiaTheme="minorHAnsi" w:hAnsiTheme="minorHAnsi" w:hint="eastAsia"/>
        </w:rPr>
        <w:lastRenderedPageBreak/>
        <w:t>Trim 테스트 (VAR Type)</w:t>
      </w:r>
      <w:bookmarkEnd w:id="4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93"/>
        <w:gridCol w:w="1207"/>
        <w:gridCol w:w="6652"/>
      </w:tblGrid>
      <w:tr w:rsidR="00F773DA" w:rsidRPr="00C36B66" w:rsidTr="00607DFC">
        <w:trPr>
          <w:trHeight w:val="383"/>
          <w:tblHeader/>
          <w:jc w:val="center"/>
        </w:trPr>
        <w:tc>
          <w:tcPr>
            <w:tcW w:w="8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3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48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F773DA" w:rsidRPr="00C36B66" w:rsidTr="00607DFC">
        <w:trPr>
          <w:trHeight w:val="406"/>
          <w:jc w:val="center"/>
        </w:trPr>
        <w:tc>
          <w:tcPr>
            <w:tcW w:w="886" w:type="pct"/>
            <w:vAlign w:val="center"/>
          </w:tcPr>
          <w:p w:rsidR="00F773DA" w:rsidRPr="00C36B66" w:rsidRDefault="00F773DA" w:rsidP="00F773D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trim</w:t>
            </w:r>
          </w:p>
        </w:tc>
        <w:tc>
          <w:tcPr>
            <w:tcW w:w="632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0~3</w:t>
            </w:r>
          </w:p>
        </w:tc>
        <w:tc>
          <w:tcPr>
            <w:tcW w:w="3482" w:type="pct"/>
            <w:vAlign w:val="center"/>
          </w:tcPr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0: 사용안함</w:t>
            </w:r>
          </w:p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1: 오른쪽 trim</w:t>
            </w:r>
          </w:p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2: 왼쪽 trim</w:t>
            </w:r>
          </w:p>
          <w:p w:rsidR="00F773DA" w:rsidRPr="00C36B66" w:rsidRDefault="00F773DA" w:rsidP="00F773DA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3: 양쪽 trim( 양쪽  사용시 </w:t>
            </w:r>
            <w:r w:rsidRPr="00C36B66">
              <w:rPr>
                <w:rFonts w:asciiTheme="minorHAnsi" w:eastAsiaTheme="minorHAnsi" w:hAnsiTheme="minorHAnsi"/>
                <w:szCs w:val="18"/>
              </w:rPr>
              <w:t>“”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도 제거됨)</w:t>
            </w:r>
          </w:p>
        </w:tc>
      </w:tr>
    </w:tbl>
    <w:p w:rsidR="00F773DA" w:rsidRPr="00C36B66" w:rsidRDefault="00F773DA" w:rsidP="00F773DA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607DFC" w:rsidRPr="00C36B66" w:rsidRDefault="00966064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9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9;mso-fit-shape-to-text:t">
              <w:txbxContent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[cubeone@localhost bin]$ cat sam.dat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"aaaa"||bbbb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aaaa ||bbbb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 aaaa||bbbb</w:t>
                  </w:r>
                </w:p>
                <w:p w:rsidR="005F0F1A" w:rsidRPr="00C14279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aaaa ||bbbb</w:t>
                  </w:r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-t 옵션 사용하지 않고 암호화 실행 및 결과</w:t>
      </w:r>
    </w:p>
    <w:p w:rsidR="00607DFC" w:rsidRPr="00C36B66" w:rsidRDefault="00966064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8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8;mso-fit-shape-to-text:t">
              <w:txbxContent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[cubeone@localhost bin]$ ./cofile sam -e -i sam.dat -o sam.enc -sn API -in AES256CBC -cp 1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</w:p>
                <w:p w:rsidR="005F0F1A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[cubeone@localhost bin]$ cat sam.enc 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+hK/OArLk9JAmLwLhHlRZA==||bbbb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Row0Hk9ZtRWL42mvW2GWVA==||bbbb</w:t>
                  </w:r>
                </w:p>
                <w:p w:rsidR="005F0F1A" w:rsidRPr="00C14279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LgdXxZc4dDxqm+IrAXD3Ew==||bbbb</w:t>
                  </w:r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-t 1 옵션 사용, 암호화 실행 및 결과</w:t>
      </w:r>
    </w:p>
    <w:p w:rsidR="00607DFC" w:rsidRPr="00C36B66" w:rsidRDefault="00966064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7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7;mso-fit-shape-to-text:t">
              <w:txbxContent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[cubeone@localhost bin]$ ./cofile sam -e -i sam.dat -o sam.enc -sn API -in AES256CBC -cp 1 -t 1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Pr="00607DFC" w:rsidRDefault="005F0F1A" w:rsidP="00607DFC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[cubeone@localhost bin]$ cat sam.enc 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00GIrDFmGkRqRQEbLI/fCQ==||bbbb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1Dkqcx4c3ZVzOVMGmLHNrw==||bbbb</w:t>
                  </w:r>
                </w:p>
                <w:p w:rsidR="005F0F1A" w:rsidRPr="00705D3B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Row0Hk9ZtRWL42mvW2GWVA==</w:t>
                  </w:r>
                  <w:r w:rsidRPr="00705D3B">
                    <w:rPr>
                      <w:rFonts w:ascii="Consolas" w:hAnsi="Consolas" w:cs="Consolas"/>
                    </w:rPr>
                    <w:t>||bbbb</w:t>
                  </w:r>
                </w:p>
                <w:p w:rsidR="005F0F1A" w:rsidRPr="00C14279" w:rsidRDefault="005F0F1A" w:rsidP="00705D3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Row0Hk9ZtRWL42mvW2GWVA==</w:t>
                  </w:r>
                  <w:r w:rsidRPr="00705D3B">
                    <w:rPr>
                      <w:rFonts w:ascii="Consolas" w:hAnsi="Consolas" w:cs="Consolas"/>
                    </w:rPr>
                    <w:t>||bbbb</w:t>
                  </w:r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-t 2 옵션 사용, 암호화 실행 및 결과</w:t>
      </w:r>
    </w:p>
    <w:p w:rsidR="00607DFC" w:rsidRPr="00C36B66" w:rsidRDefault="00966064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6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6;mso-fit-shape-to-text:t">
              <w:txbxContent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[cubeone@localhost bin]$ ./cofile sam -e -i sam.dat -o sam.enc -sn API -in AES256CBC -cp 1 -t 2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[cubeone@localhost bin]$ cat sam.enc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JdZalFCHnNoLKDBCMAwVUQ==||bbbb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KOXjUWjVB0gQ6hb5U7XPXQ==</w:t>
                  </w:r>
                  <w:r w:rsidRPr="00C3698B">
                    <w:rPr>
                      <w:rFonts w:ascii="Consolas" w:hAnsi="Consolas" w:cs="Consolas"/>
                    </w:rPr>
                    <w:t>||bbbb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1Dkqcx4c3ZVzOVMGmLHNrw==||bbbb</w:t>
                  </w:r>
                </w:p>
                <w:p w:rsidR="005F0F1A" w:rsidRPr="00C14279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KOXjUWjVB0gQ6hb5U7XPXQ==</w:t>
                  </w:r>
                  <w:r w:rsidRPr="00C3698B">
                    <w:rPr>
                      <w:rFonts w:ascii="Consolas" w:hAnsi="Consolas" w:cs="Consolas"/>
                    </w:rPr>
                    <w:t>||bbbb</w:t>
                  </w:r>
                </w:p>
              </w:txbxContent>
            </v:textbox>
            <w10:wrap type="none"/>
            <w10:anchorlock/>
          </v:shape>
        </w:pict>
      </w:r>
    </w:p>
    <w:p w:rsidR="00607DFC" w:rsidRPr="00C36B66" w:rsidRDefault="00607DFC" w:rsidP="00607DFC">
      <w:pPr>
        <w:pStyle w:val="-4"/>
        <w:rPr>
          <w:rFonts w:asciiTheme="minorHAnsi" w:eastAsiaTheme="minorHAnsi" w:hAnsiTheme="minorHAnsi"/>
        </w:rPr>
      </w:pPr>
    </w:p>
    <w:p w:rsidR="00607DFC" w:rsidRPr="00C36B66" w:rsidRDefault="00607DF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-t 3 옵션 사용, 암호화 실행 및 결과</w:t>
      </w:r>
    </w:p>
    <w:p w:rsidR="00607DFC" w:rsidRPr="00C36B66" w:rsidRDefault="00966064" w:rsidP="00607DF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5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5;mso-fit-shape-to-text:t">
              <w:txbxContent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[cubeone@localhost bin]$ ./cofile sam -e -i sam.dat -o sam.enc -sn API -in AES256CBC -cp 1 -t 3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[cubeone@localhost bin]$ cat sam.enc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||bbbb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||bbbb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||bbbb</w:t>
                  </w:r>
                </w:p>
                <w:p w:rsidR="005F0F1A" w:rsidRPr="00C14279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  <w:highlight w:val="blue"/>
                    </w:rPr>
                    <w:t>1Dkqcx4c3ZVzOVMGmLHNrw==</w:t>
                  </w:r>
                  <w:r w:rsidRPr="00C3698B">
                    <w:rPr>
                      <w:rFonts w:ascii="Consolas" w:hAnsi="Consolas" w:cs="Consolas"/>
                    </w:rPr>
                    <w:t>||bbbb</w:t>
                  </w:r>
                </w:p>
              </w:txbxContent>
            </v:textbox>
            <w10:wrap type="none"/>
            <w10:anchorlock/>
          </v:shape>
        </w:pict>
      </w:r>
    </w:p>
    <w:p w:rsidR="00C3698B" w:rsidRPr="00C36B66" w:rsidRDefault="00C3698B" w:rsidP="00840E9B">
      <w:pPr>
        <w:pStyle w:val="4"/>
        <w:rPr>
          <w:rFonts w:asciiTheme="minorHAnsi" w:eastAsiaTheme="minorHAnsi" w:hAnsiTheme="minorHAnsi"/>
        </w:rPr>
      </w:pPr>
      <w:bookmarkStart w:id="43" w:name="_Toc478393998"/>
      <w:r w:rsidRPr="00C36B66">
        <w:rPr>
          <w:rFonts w:asciiTheme="minorHAnsi" w:eastAsiaTheme="minorHAnsi" w:hAnsiTheme="minorHAnsi" w:hint="eastAsia"/>
        </w:rPr>
        <w:lastRenderedPageBreak/>
        <w:t>라인 제외 옵션 테스트 (VAR Type)</w:t>
      </w:r>
      <w:bookmarkEnd w:id="4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93"/>
        <w:gridCol w:w="1207"/>
        <w:gridCol w:w="6652"/>
      </w:tblGrid>
      <w:tr w:rsidR="00C3698B" w:rsidRPr="00C36B66" w:rsidTr="001D0F31">
        <w:trPr>
          <w:trHeight w:val="383"/>
          <w:tblHeader/>
          <w:jc w:val="center"/>
        </w:trPr>
        <w:tc>
          <w:tcPr>
            <w:tcW w:w="8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3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48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3698B" w:rsidRPr="00C36B66" w:rsidTr="001D0F31">
        <w:trPr>
          <w:trHeight w:val="406"/>
          <w:jc w:val="center"/>
        </w:trPr>
        <w:tc>
          <w:tcPr>
            <w:tcW w:w="886" w:type="pct"/>
            <w:vAlign w:val="center"/>
          </w:tcPr>
          <w:p w:rsidR="00C3698B" w:rsidRPr="00C36B66" w:rsidRDefault="00C3698B" w:rsidP="001D0F3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skip_header</w:t>
            </w:r>
          </w:p>
        </w:tc>
        <w:tc>
          <w:tcPr>
            <w:tcW w:w="632" w:type="pct"/>
            <w:vAlign w:val="center"/>
          </w:tcPr>
          <w:p w:rsidR="00C3698B" w:rsidRPr="00C36B66" w:rsidRDefault="00C3698B" w:rsidP="001D0F31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482" w:type="pct"/>
            <w:vAlign w:val="center"/>
          </w:tcPr>
          <w:p w:rsidR="00C3698B" w:rsidRPr="00C36B66" w:rsidRDefault="00C3698B" w:rsidP="001D0F31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첫번째 라인 제외하고 암호화</w:t>
            </w:r>
          </w:p>
        </w:tc>
      </w:tr>
    </w:tbl>
    <w:p w:rsidR="00C3698B" w:rsidRPr="00C36B66" w:rsidRDefault="00C3698B" w:rsidP="00C3698B">
      <w:pPr>
        <w:pStyle w:val="-4"/>
        <w:rPr>
          <w:rFonts w:asciiTheme="minorHAnsi" w:eastAsiaTheme="minorHAnsi" w:hAnsiTheme="minorHAnsi"/>
        </w:rPr>
      </w:pPr>
    </w:p>
    <w:p w:rsidR="00C3698B" w:rsidRPr="00C36B66" w:rsidRDefault="00C3698B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C3698B" w:rsidRPr="00C36B66" w:rsidRDefault="00966064" w:rsidP="00C3698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4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4;mso-fit-shape-to-text:t">
              <w:txbxContent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[cubeone@localhost bin]$ ./cofile sam -e -i sam.dat -o sam.enc -sn API -in AES256CBC -cp 1</w:t>
                  </w:r>
                </w:p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607DFC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607DFC">
                    <w:rPr>
                      <w:rFonts w:ascii="Consolas" w:hAnsi="Consolas" w:cs="Consolas"/>
                    </w:rPr>
                    <w:t xml:space="preserve">[cubeone@localhost bin]$ cat sam.enc </w:t>
                  </w:r>
                </w:p>
                <w:p w:rsidR="005F0F1A" w:rsidRPr="00705D3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+hK/OArLk9JAmLwLhHlRZA==||bbbb</w:t>
                  </w:r>
                </w:p>
                <w:p w:rsidR="005F0F1A" w:rsidRPr="00705D3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KOXjUWjVB0gQ6hb5U7XPXQ==||bbbb</w:t>
                  </w:r>
                </w:p>
                <w:p w:rsidR="005F0F1A" w:rsidRPr="00705D3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Row0Hk9ZtRWL42mvW2GWVA==||bbbb</w:t>
                  </w:r>
                </w:p>
                <w:p w:rsidR="005F0F1A" w:rsidRPr="00C14279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705D3B">
                    <w:rPr>
                      <w:rFonts w:ascii="Consolas" w:hAnsi="Consolas" w:cs="Consolas"/>
                    </w:rPr>
                    <w:t>LgdXxZc4dDxqm+IrAXD3Ew==||bbbb</w:t>
                  </w:r>
                </w:p>
              </w:txbxContent>
            </v:textbox>
            <w10:wrap type="none"/>
            <w10:anchorlock/>
          </v:shape>
        </w:pict>
      </w:r>
    </w:p>
    <w:p w:rsidR="00C3698B" w:rsidRPr="00C36B66" w:rsidRDefault="00C3698B" w:rsidP="00C3698B">
      <w:pPr>
        <w:pStyle w:val="-4"/>
        <w:rPr>
          <w:rFonts w:asciiTheme="minorHAnsi" w:eastAsiaTheme="minorHAnsi" w:hAnsiTheme="minorHAnsi"/>
        </w:rPr>
      </w:pPr>
    </w:p>
    <w:p w:rsidR="00C3698B" w:rsidRPr="00C36B66" w:rsidRDefault="00C3698B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-sh 1 옵션을 사용, 암호화 실행 및 결과 확인</w:t>
      </w:r>
    </w:p>
    <w:p w:rsidR="00C3698B" w:rsidRPr="00C36B66" w:rsidRDefault="00966064" w:rsidP="00C3698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3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3;mso-fit-shape-to-text:t">
              <w:txbxContent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[cubeone@localhost bin]$ ./cofile sam -e -i sam.dat -o sam.enc -sn API -in AES256CBC -cp 1 -sh 1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Default="005F0F1A" w:rsidP="00C3698B">
                  <w:pPr>
                    <w:rPr>
                      <w:rFonts w:ascii="Consolas" w:hAnsi="Consolas" w:cs="Consolas"/>
                    </w:rPr>
                  </w:pP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 xml:space="preserve">[cubeone@localhost bin]$ cat sam.enc 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"aaaa"||bbbb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KOXjUWjVB0gQ6hb5U7XPXQ==||bbbb</w:t>
                  </w:r>
                </w:p>
                <w:p w:rsidR="005F0F1A" w:rsidRPr="00C3698B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Row0Hk9ZtRWL42mvW2GWVA==||bbbb</w:t>
                  </w:r>
                </w:p>
                <w:p w:rsidR="005F0F1A" w:rsidRPr="00C14279" w:rsidRDefault="005F0F1A" w:rsidP="00C3698B">
                  <w:pPr>
                    <w:rPr>
                      <w:rFonts w:ascii="Consolas" w:hAnsi="Consolas" w:cs="Consolas"/>
                    </w:rPr>
                  </w:pPr>
                  <w:r w:rsidRPr="00C3698B">
                    <w:rPr>
                      <w:rFonts w:ascii="Consolas" w:hAnsi="Consolas" w:cs="Consolas"/>
                    </w:rPr>
                    <w:t>LgdXxZc4dDxqm+IrAXD3Ew==||bbbb</w:t>
                  </w:r>
                </w:p>
              </w:txbxContent>
            </v:textbox>
            <w10:wrap type="none"/>
            <w10:anchorlock/>
          </v:shape>
        </w:pict>
      </w:r>
    </w:p>
    <w:p w:rsidR="00BD1064" w:rsidRPr="00C36B66" w:rsidRDefault="00BD1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3698B" w:rsidRPr="00C36B66" w:rsidRDefault="00C3698B" w:rsidP="00840E9B">
      <w:pPr>
        <w:pStyle w:val="4"/>
        <w:rPr>
          <w:rFonts w:asciiTheme="minorHAnsi" w:eastAsiaTheme="minorHAnsi" w:hAnsiTheme="minorHAnsi"/>
        </w:rPr>
      </w:pPr>
      <w:bookmarkStart w:id="44" w:name="_Toc478393999"/>
      <w:r w:rsidRPr="00C36B66">
        <w:rPr>
          <w:rFonts w:asciiTheme="minorHAnsi" w:eastAsiaTheme="minorHAnsi" w:hAnsiTheme="minorHAnsi" w:hint="eastAsia"/>
        </w:rPr>
        <w:lastRenderedPageBreak/>
        <w:t>ASCII</w:t>
      </w:r>
      <w:r w:rsidR="00BD1064" w:rsidRPr="00C36B66">
        <w:rPr>
          <w:rFonts w:asciiTheme="minorHAnsi" w:eastAsiaTheme="minorHAnsi" w:hAnsiTheme="minorHAnsi" w:hint="eastAsia"/>
        </w:rPr>
        <w:t xml:space="preserve"> 값 제외 테스트 (VAR Type)</w:t>
      </w:r>
      <w:bookmarkEnd w:id="4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93"/>
        <w:gridCol w:w="1207"/>
        <w:gridCol w:w="6652"/>
      </w:tblGrid>
      <w:tr w:rsidR="00BD1064" w:rsidRPr="00C36B66" w:rsidTr="001D0F31">
        <w:trPr>
          <w:trHeight w:val="383"/>
          <w:tblHeader/>
          <w:jc w:val="center"/>
        </w:trPr>
        <w:tc>
          <w:tcPr>
            <w:tcW w:w="88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3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48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D1064" w:rsidRPr="00C36B66" w:rsidTr="001D0F31">
        <w:trPr>
          <w:trHeight w:val="406"/>
          <w:jc w:val="center"/>
        </w:trPr>
        <w:tc>
          <w:tcPr>
            <w:tcW w:w="886" w:type="pct"/>
            <w:vAlign w:val="center"/>
          </w:tcPr>
          <w:p w:rsidR="00BD1064" w:rsidRPr="00C36B66" w:rsidRDefault="00BD1064" w:rsidP="001D0F3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wrap_char</w:t>
            </w:r>
          </w:p>
        </w:tc>
        <w:tc>
          <w:tcPr>
            <w:tcW w:w="632" w:type="pct"/>
            <w:vAlign w:val="center"/>
          </w:tcPr>
          <w:p w:rsidR="00BD1064" w:rsidRPr="00C36B66" w:rsidRDefault="00BD1064" w:rsidP="001D0F31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0x22</w:t>
            </w:r>
          </w:p>
        </w:tc>
        <w:tc>
          <w:tcPr>
            <w:tcW w:w="3482" w:type="pct"/>
            <w:vAlign w:val="center"/>
          </w:tcPr>
          <w:p w:rsidR="00BD1064" w:rsidRPr="00C36B66" w:rsidRDefault="00BD1064" w:rsidP="001D0F31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0x22(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)를 제외하고 암호화</w:t>
            </w:r>
          </w:p>
        </w:tc>
      </w:tr>
    </w:tbl>
    <w:p w:rsidR="00BD1064" w:rsidRPr="00C36B66" w:rsidRDefault="00BD1064" w:rsidP="00BD1064">
      <w:pPr>
        <w:pStyle w:val="-4"/>
        <w:rPr>
          <w:rFonts w:asciiTheme="minorHAnsi" w:eastAsiaTheme="minorHAnsi" w:hAnsiTheme="minorHAnsi"/>
        </w:rPr>
      </w:pPr>
    </w:p>
    <w:p w:rsidR="00BD1064" w:rsidRPr="00C36B66" w:rsidRDefault="00BD1064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BD1064" w:rsidRPr="00C36B66" w:rsidRDefault="00966064" w:rsidP="00BD1064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2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2;mso-fit-shape-to-text:t">
              <w:txbxContent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[cubeone@localhost bin]$ cat sam.dat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"aaaa"||bbbb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aaaa ||bbbb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 xml:space="preserve"> aaaa||bbbb</w:t>
                  </w:r>
                </w:p>
                <w:p w:rsidR="005F0F1A" w:rsidRPr="00C14279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aaaa ||bbbb</w:t>
                  </w:r>
                </w:p>
              </w:txbxContent>
            </v:textbox>
            <w10:wrap type="none"/>
            <w10:anchorlock/>
          </v:shape>
        </w:pict>
      </w:r>
    </w:p>
    <w:p w:rsidR="00BD1064" w:rsidRPr="00C36B66" w:rsidRDefault="00BD1064" w:rsidP="00BD1064">
      <w:pPr>
        <w:pStyle w:val="-4"/>
        <w:rPr>
          <w:rFonts w:asciiTheme="minorHAnsi" w:eastAsiaTheme="minorHAnsi" w:hAnsiTheme="minorHAnsi"/>
        </w:rPr>
      </w:pPr>
    </w:p>
    <w:p w:rsidR="00BD1064" w:rsidRPr="00C36B66" w:rsidRDefault="00BD1064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-w 0x22 옵션 사용, 암호화 실행 및 결과</w:t>
      </w:r>
    </w:p>
    <w:p w:rsidR="00BD1064" w:rsidRPr="00C36B66" w:rsidRDefault="00966064" w:rsidP="00BD1064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1" type="#_x0000_t202" style="width:468.3pt;height:17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1;mso-fit-shape-to-text:t">
              <w:txbxContent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[cubeone@localhost bin]$ ./cofile sam -e -i sam.dat -o sam.enc -sn API -in AES256CBC -cp 1 -w 0x22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Inform: Encrypting...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Encryption done successfully.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 xml:space="preserve">[cubeone@localhost bin]$ cat sam.enc 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"1Dkqcx4c3ZVzOVMGmLHNrw=="||bbbb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KOXjUWjVB0gQ6hb5U7XPXQ==||bbbb</w:t>
                  </w:r>
                </w:p>
                <w:p w:rsidR="005F0F1A" w:rsidRPr="00BD1064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Row0Hk9ZtRWL42mvW2GWVA==||bbbb</w:t>
                  </w:r>
                </w:p>
                <w:p w:rsidR="005F0F1A" w:rsidRPr="00C14279" w:rsidRDefault="005F0F1A" w:rsidP="00BD1064">
                  <w:pPr>
                    <w:rPr>
                      <w:rFonts w:ascii="Consolas" w:hAnsi="Consolas" w:cs="Consolas"/>
                    </w:rPr>
                  </w:pPr>
                  <w:r w:rsidRPr="00BD1064">
                    <w:rPr>
                      <w:rFonts w:ascii="Consolas" w:hAnsi="Consolas" w:cs="Consolas"/>
                    </w:rPr>
                    <w:t>LgdXxZc4dDxqm+IrAXD3Ew==||bbbb</w:t>
                  </w:r>
                </w:p>
              </w:txbxContent>
            </v:textbox>
            <w10:wrap type="none"/>
            <w10:anchorlock/>
          </v:shape>
        </w:pict>
      </w:r>
    </w:p>
    <w:p w:rsidR="00BD1064" w:rsidRPr="00C36B66" w:rsidRDefault="00BD1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2C0C99" w:rsidRPr="00C36B66" w:rsidRDefault="002C0C99" w:rsidP="00840E9B">
      <w:pPr>
        <w:pStyle w:val="2"/>
        <w:rPr>
          <w:rFonts w:asciiTheme="minorHAnsi" w:eastAsiaTheme="minorHAnsi" w:hAnsiTheme="minorHAnsi"/>
        </w:rPr>
      </w:pPr>
      <w:bookmarkStart w:id="45" w:name="_Toc478394000"/>
      <w:r w:rsidRPr="00C36B66">
        <w:rPr>
          <w:rFonts w:asciiTheme="minorHAnsi" w:eastAsiaTheme="minorHAnsi" w:hAnsiTheme="minorHAnsi" w:hint="eastAsia"/>
        </w:rPr>
        <w:lastRenderedPageBreak/>
        <w:t>cofile tail</w:t>
      </w:r>
      <w:bookmarkEnd w:id="45"/>
    </w:p>
    <w:p w:rsidR="00DB3FBB" w:rsidRPr="00C36B66" w:rsidRDefault="00DB3FBB" w:rsidP="00DB3FBB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로그성 파일의 변경을 추적해 가며 암호화를 실시한다. 필요시 임시적으로 복호화를 실시한다.</w:t>
      </w:r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46" w:name="_Toc478394001"/>
      <w:r w:rsidRPr="00C36B66">
        <w:rPr>
          <w:rFonts w:asciiTheme="minorHAnsi" w:eastAsiaTheme="minorHAnsi" w:hAnsiTheme="minorHAnsi" w:hint="eastAsia"/>
        </w:rPr>
        <w:t>실행 화면</w:t>
      </w:r>
      <w:bookmarkEnd w:id="46"/>
    </w:p>
    <w:p w:rsidR="002C0C99" w:rsidRPr="00C36B66" w:rsidRDefault="00966064" w:rsidP="002C0C9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2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20;mso-fit-shape-to-text:t">
              <w:txbxContent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[cubeone@localhost bin]$ ./cofile tail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Copyright (c) 2004-2016, eGlobal Systems, Co., Ltd.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Usage: ./cofile tail &lt;-e|-d&gt; -f &lt;log_filename&gt; -c &lt;conf.name&gt; [-i interval]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&lt;Essential&gt;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-e|d: encrypt/decrypt type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 xml:space="preserve">-c : config file name. 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>&lt;Options&gt;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-i : monitoring interval default : 1 sec. unit : sec.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-f : file name. When you want to monitor only specific file.</w:t>
                  </w:r>
                </w:p>
                <w:p w:rsidR="005F0F1A" w:rsidRPr="00C14279" w:rsidRDefault="005F0F1A" w:rsidP="002C0C99">
                  <w:pPr>
                    <w:rPr>
                      <w:rFonts w:ascii="Consolas" w:hAnsi="Consolas" w:cs="Consolas"/>
                    </w:rPr>
                  </w:pPr>
                  <w:r w:rsidRPr="00C14279">
                    <w:rPr>
                      <w:rFonts w:ascii="Consolas" w:hAnsi="Consolas" w:cs="Consolas"/>
                    </w:rPr>
                    <w:tab/>
                    <w:t>-check : List files to encryption/decryption.</w:t>
                  </w:r>
                </w:p>
              </w:txbxContent>
            </v:textbox>
            <w10:wrap type="none"/>
            <w10:anchorlock/>
          </v:shape>
        </w:pict>
      </w:r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47" w:name="_Toc478394002"/>
      <w:r w:rsidRPr="00C36B66">
        <w:rPr>
          <w:rFonts w:asciiTheme="minorHAnsi" w:eastAsiaTheme="minorHAnsi" w:hAnsiTheme="minorHAnsi" w:hint="eastAsia"/>
        </w:rPr>
        <w:t>옵션 설명</w:t>
      </w:r>
      <w:bookmarkEnd w:id="47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80"/>
        <w:gridCol w:w="4945"/>
        <w:gridCol w:w="1468"/>
        <w:gridCol w:w="1459"/>
      </w:tblGrid>
      <w:tr w:rsidR="00835B35" w:rsidRPr="00C36B66" w:rsidTr="00E76AE8">
        <w:trPr>
          <w:trHeight w:val="383"/>
          <w:tblHeader/>
          <w:jc w:val="center"/>
        </w:trPr>
        <w:tc>
          <w:tcPr>
            <w:tcW w:w="91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6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79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67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모드</w:t>
            </w:r>
          </w:p>
        </w:tc>
        <w:tc>
          <w:tcPr>
            <w:tcW w:w="799" w:type="pct"/>
            <w:vMerge w:val="restar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672" w:type="pct"/>
            <w:vMerge w:val="restar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 모드</w:t>
            </w:r>
          </w:p>
        </w:tc>
        <w:tc>
          <w:tcPr>
            <w:tcW w:w="799" w:type="pct"/>
            <w:vMerge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72" w:type="pct"/>
            <w:vMerge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</w:t>
            </w:r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>&lt;file_name&gt;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파일 전체 경로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72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 &lt;number&gt;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대상 폴더 및 파일에 대한 검사 주기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 xml:space="preserve"> (</w:t>
            </w:r>
            <w:r w:rsidR="00DB3FBB" w:rsidRPr="00C36B66">
              <w:rPr>
                <w:rFonts w:asciiTheme="minorHAnsi" w:eastAsiaTheme="minorHAnsi" w:hAnsiTheme="minorHAnsi" w:hint="eastAsia"/>
                <w:szCs w:val="18"/>
              </w:rPr>
              <w:t>sec</w:t>
            </w:r>
            <w:r w:rsidR="006210AC" w:rsidRPr="00C36B66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  <w:tc>
          <w:tcPr>
            <w:tcW w:w="672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 &lt;file_name&gt;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특정 파일에 대해서만 감시하고자 할때 파일 이름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672" w:type="pct"/>
            <w:vAlign w:val="center"/>
          </w:tcPr>
          <w:p w:rsidR="00835B35" w:rsidRPr="00C36B66" w:rsidRDefault="00835B35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  <w:p w:rsidR="00F009A2" w:rsidRPr="00C36B66" w:rsidRDefault="00F009A2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(복호화시에는 필수)</w:t>
            </w:r>
          </w:p>
        </w:tc>
      </w:tr>
      <w:tr w:rsidR="00835B35" w:rsidRPr="00C36B66" w:rsidTr="00E76AE8">
        <w:trPr>
          <w:trHeight w:val="406"/>
          <w:jc w:val="center"/>
        </w:trPr>
        <w:tc>
          <w:tcPr>
            <w:tcW w:w="910" w:type="pct"/>
            <w:vAlign w:val="center"/>
          </w:tcPr>
          <w:p w:rsidR="00835B35" w:rsidRPr="00C36B66" w:rsidRDefault="00835B35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-check</w:t>
            </w:r>
          </w:p>
        </w:tc>
        <w:tc>
          <w:tcPr>
            <w:tcW w:w="2619" w:type="pct"/>
            <w:vAlign w:val="center"/>
          </w:tcPr>
          <w:p w:rsidR="00835B35" w:rsidRPr="00C36B66" w:rsidRDefault="00E76AE8" w:rsidP="00C50689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파일 설정 체크</w:t>
            </w:r>
          </w:p>
        </w:tc>
        <w:tc>
          <w:tcPr>
            <w:tcW w:w="799" w:type="pct"/>
            <w:vAlign w:val="center"/>
          </w:tcPr>
          <w:p w:rsidR="00835B35" w:rsidRPr="00C36B66" w:rsidRDefault="00835B35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672" w:type="pct"/>
            <w:vAlign w:val="center"/>
          </w:tcPr>
          <w:p w:rsidR="00835B35" w:rsidRPr="00C36B66" w:rsidRDefault="00835B35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</w:tbl>
    <w:p w:rsidR="00D430BD" w:rsidRPr="00C36B66" w:rsidRDefault="00D430B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/>
        </w:rPr>
        <w:br w:type="page"/>
      </w:r>
    </w:p>
    <w:p w:rsidR="00835B35" w:rsidRPr="00C36B66" w:rsidRDefault="00835B35" w:rsidP="00840E9B">
      <w:pPr>
        <w:pStyle w:val="3"/>
        <w:rPr>
          <w:rFonts w:asciiTheme="minorHAnsi" w:eastAsiaTheme="minorHAnsi" w:hAnsiTheme="minorHAnsi"/>
        </w:rPr>
      </w:pPr>
      <w:bookmarkStart w:id="48" w:name="_Toc478394003"/>
      <w:r w:rsidRPr="00C36B66">
        <w:rPr>
          <w:rFonts w:asciiTheme="minorHAnsi" w:eastAsiaTheme="minorHAnsi" w:hAnsiTheme="minorHAnsi" w:hint="eastAsia"/>
        </w:rPr>
        <w:lastRenderedPageBreak/>
        <w:t>config file 설명</w:t>
      </w:r>
      <w:bookmarkEnd w:id="4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28"/>
        <w:gridCol w:w="1575"/>
        <w:gridCol w:w="1220"/>
        <w:gridCol w:w="6529"/>
      </w:tblGrid>
      <w:tr w:rsidR="00A375D5" w:rsidRPr="00C36B66" w:rsidTr="00BC2947">
        <w:trPr>
          <w:trHeight w:val="383"/>
          <w:tblHeader/>
          <w:jc w:val="center"/>
        </w:trPr>
        <w:tc>
          <w:tcPr>
            <w:tcW w:w="93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KEY</w:t>
            </w:r>
          </w:p>
        </w:tc>
        <w:tc>
          <w:tcPr>
            <w:tcW w:w="64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TYPE</w:t>
            </w:r>
          </w:p>
        </w:tc>
        <w:tc>
          <w:tcPr>
            <w:tcW w:w="342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933" w:type="pct"/>
            <w:gridSpan w:val="2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file을 구분하기 위한 Key 값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933" w:type="pct"/>
            <w:gridSpan w:val="2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comm_option</w:t>
            </w:r>
          </w:p>
        </w:tc>
        <w:tc>
          <w:tcPr>
            <w:tcW w:w="644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423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 옵션을 정의하기 위한 Object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 w:val="restar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입력 로그 파일이 위치하는 경로.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입력 로그파일의 확장자.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출력 경로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덧</w:t>
            </w:r>
            <w:r w:rsidRPr="00C36B66">
              <w:rPr>
                <w:rFonts w:asciiTheme="minorHAnsi" w:eastAsiaTheme="minorHAnsi" w:hAnsiTheme="minorHAnsi"/>
                <w:szCs w:val="18"/>
              </w:rPr>
              <w:t>붙일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확장자.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DB SID 이름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cofiletail 암/복호화 방식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1: LINE(Line 단위 암/복호화)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2: PATTERN(패턴 형식의 암/복호화)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interval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암호화시, 입력 폴더의 감시하는 주기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단위: 초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no_inform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tail_type이 PATTERN일 경우 패턴을 정하는 개수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파일에 대한 패턴, 정규표현식 지원, input_ext의 옵션보다 우선순위가 높다.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shutdown_time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자식 데몬들을 특정 시간 후 종료한다. ( 단위 : 시간 )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zero_byte_yn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데몬 시작시 파일크기가 0인 파일에 대해서 암/복호화 유/무.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true면 0byte파일도 감시를 한다.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933" w:type="pct"/>
            <w:gridSpan w:val="2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enc_inform</w:t>
            </w:r>
          </w:p>
        </w:tc>
        <w:tc>
          <w:tcPr>
            <w:tcW w:w="644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3423" w:type="pct"/>
            <w:shd w:val="clear" w:color="auto" w:fill="F2F2F2" w:themeFill="background1" w:themeFillShade="F2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tail_type == PATERN 일때, PATTERN을 정의하기 위한 Array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 w:val="restar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 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감시하고자 하는 pattern, 정규표현식으로 작성.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구분자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암호화: 암호문의 앞뒤로 구분자를 붙인다.</w:t>
            </w:r>
          </w:p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복호화: 구분자로 암호문인지 판단한다. 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sub_left_len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감시한 패턴에서 왼쪽에서 제외할 크기.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5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08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sub_right_len</w:t>
            </w:r>
          </w:p>
        </w:tc>
        <w:tc>
          <w:tcPr>
            <w:tcW w:w="64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42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감시한 패턴에서 오른쪽에서 제외할 크기.</w:t>
            </w:r>
          </w:p>
        </w:tc>
      </w:tr>
    </w:tbl>
    <w:p w:rsidR="00DB3FBB" w:rsidRPr="00C36B66" w:rsidRDefault="00DB3FBB" w:rsidP="00835B35">
      <w:pPr>
        <w:pStyle w:val="-4"/>
        <w:rPr>
          <w:rFonts w:asciiTheme="minorHAnsi" w:eastAsiaTheme="minorHAnsi" w:hAnsiTheme="minorHAnsi"/>
        </w:rPr>
      </w:pPr>
    </w:p>
    <w:p w:rsidR="00DB3FBB" w:rsidRPr="00C36B66" w:rsidRDefault="00DB3FB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55827" w:rsidRDefault="00DB3FBB" w:rsidP="00840E9B">
      <w:pPr>
        <w:pStyle w:val="4"/>
        <w:rPr>
          <w:rFonts w:asciiTheme="minorHAnsi" w:eastAsiaTheme="minorHAnsi" w:hAnsiTheme="minorHAnsi"/>
        </w:rPr>
      </w:pPr>
      <w:bookmarkStart w:id="49" w:name="_Toc478394004"/>
      <w:r w:rsidRPr="00C36B66">
        <w:rPr>
          <w:rFonts w:asciiTheme="minorHAnsi" w:eastAsiaTheme="minorHAnsi" w:hAnsiTheme="minorHAnsi" w:hint="eastAsia"/>
        </w:rPr>
        <w:lastRenderedPageBreak/>
        <w:t>config 파일 예제</w:t>
      </w:r>
      <w:bookmarkEnd w:id="49"/>
    </w:p>
    <w:p w:rsidR="00ED5EDC" w:rsidRPr="00ED5EDC" w:rsidRDefault="00ED5EDC" w:rsidP="00ED5EDC">
      <w:pPr>
        <w:pStyle w:val="-4"/>
      </w:pPr>
      <w:r>
        <w:rPr>
          <w:rFonts w:hint="eastAsia"/>
        </w:rPr>
        <w:t>default confi</w:t>
      </w:r>
      <w:r w:rsidR="00C32FF8">
        <w:rPr>
          <w:rFonts w:hint="eastAsia"/>
        </w:rPr>
        <w:t>g</w:t>
      </w:r>
      <w:r>
        <w:rPr>
          <w:rFonts w:hint="eastAsia"/>
        </w:rPr>
        <w:t xml:space="preserve">생성법은 </w:t>
      </w:r>
      <w:r>
        <w:t>“</w:t>
      </w:r>
      <w:r>
        <w:rPr>
          <w:rFonts w:hint="eastAsia"/>
        </w:rPr>
        <w:t>3.5</w:t>
      </w:r>
      <w:r w:rsidR="00C32FF8">
        <w:rPr>
          <w:rFonts w:hint="eastAsia"/>
        </w:rPr>
        <w:t xml:space="preserve">. </w:t>
      </w:r>
      <w:r w:rsidRPr="00C36B66">
        <w:rPr>
          <w:rFonts w:asciiTheme="minorHAnsi" w:eastAsiaTheme="minorHAnsi" w:hAnsiTheme="minorHAnsi" w:hint="eastAsia"/>
        </w:rPr>
        <w:t>cofile config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를 참고하세요.</w:t>
      </w:r>
    </w:p>
    <w:p w:rsidR="00DB3FBB" w:rsidRPr="00C36B66" w:rsidRDefault="00966064" w:rsidP="00DB3FB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19" type="#_x0000_t202" style="width:468.3pt;height:35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9;mso-fit-shape-to-text:t">
              <w:txbxContent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>{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"type":"tail",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"comm_option": {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"input_dir": ".",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"input_ext": "log",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"output_dir": ".",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"output_ext": "enc",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"sid": "API",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"#tail_type":"1:LINE, 2:PATTERN",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"tail_type": 2,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"interval": 1,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"no_inform": 2,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"#input_filter": "log_([1-2][0-9]{3}_[0-1][0-9]_[0-3][0-9]).log$",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"#input_filter_ex": "log_2016_09_27.log",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"#shutdown_time": "unit : hour",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"#shutdown_time": 24,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"zero_byte_yn": true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},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"enc_inform": [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"item": "ARIA256CBC",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"#pattern":"([0-9]{2}(0[1-9]|1[0-2])(0[1-9]|[1,2][0-9]|3[0,1]))-[1-4][0-9]{6}",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"pattern": "[=:'\"][0-9]{13},",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"delimiter": "$$",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"sub_left_len": 1,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"sub_right_len": 1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},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{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"item": "ARIA256CBC",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"#pattern": "[96543][0-9]{3}-[0-9]{4}-[0-9]{4}-[0-9]{4}",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"pattern": "[0-9]{4}-[0-9]{4}-[0-9]{4}-[0-9]{4}",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  "delimiter": "@@"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      }</w:t>
                  </w:r>
                </w:p>
                <w:p w:rsidR="005F0F1A" w:rsidRPr="00AC60BF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 xml:space="preserve">  ]</w:t>
                  </w:r>
                </w:p>
                <w:p w:rsidR="005F0F1A" w:rsidRPr="00C14279" w:rsidRDefault="005F0F1A" w:rsidP="00DB3FBB">
                  <w:pPr>
                    <w:rPr>
                      <w:rFonts w:ascii="Consolas" w:eastAsiaTheme="minorHAnsi" w:hAnsi="Consolas" w:cs="Consolas"/>
                    </w:rPr>
                  </w:pPr>
                  <w:r w:rsidRPr="00AC60BF">
                    <w:rPr>
                      <w:rFonts w:ascii="Consolas" w:eastAsiaTheme="minorHAnsi" w:hAnsi="Consolas" w:cs="Consola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55827" w:rsidRPr="00C36B66" w:rsidRDefault="00E5582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50" w:name="_Toc478394005"/>
      <w:r w:rsidRPr="00C36B66">
        <w:rPr>
          <w:rFonts w:asciiTheme="minorHAnsi" w:eastAsiaTheme="minorHAnsi" w:hAnsiTheme="minorHAnsi" w:hint="eastAsia"/>
        </w:rPr>
        <w:lastRenderedPageBreak/>
        <w:t>실행</w:t>
      </w:r>
      <w:r w:rsidR="00DB3FBB" w:rsidRPr="00C36B66">
        <w:rPr>
          <w:rFonts w:asciiTheme="minorHAnsi" w:eastAsiaTheme="minorHAnsi" w:hAnsiTheme="minorHAnsi" w:hint="eastAsia"/>
        </w:rPr>
        <w:t xml:space="preserve"> 예제</w:t>
      </w:r>
      <w:bookmarkEnd w:id="50"/>
    </w:p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실행 예제에서 사용하는 옵션은 아래와 같으며, 실행 예제에서는 아래 옵션중 변경되는 옵션에 대해서만 언급한다.</w:t>
      </w:r>
    </w:p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</w:p>
    <w:tbl>
      <w:tblPr>
        <w:tblW w:w="44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54"/>
        <w:gridCol w:w="1177"/>
        <w:gridCol w:w="3250"/>
        <w:gridCol w:w="3662"/>
      </w:tblGrid>
      <w:tr w:rsidR="00E76AE8" w:rsidRPr="00C36B66" w:rsidTr="00E76AE8">
        <w:trPr>
          <w:trHeight w:val="383"/>
          <w:tblHeader/>
          <w:jc w:val="center"/>
        </w:trPr>
        <w:tc>
          <w:tcPr>
            <w:tcW w:w="955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90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14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폴더를 감시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.log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폴더에서 *.log확장자인 파일만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암호화된 후 현재 폴더에 저장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.enc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*.log.enc의 형태로 저장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API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보안정책의SID는 API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 Type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interval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interval 시간은 2 sec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gridSpan w:val="2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no_inform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 개수는 2개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 w:val="restar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ARIA256CBC로 암호화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[0-9]{6}-[0-9]{7}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간단한 주민번호 방식 패턴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$$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1의 패턴에 대한 구분자는 $$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 w:val="restar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ARIA256CBC로 암호화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[0-9]{4}-[0-9]{4}-[0-9]{4}-[0-9]{4}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간단한 카드번호 방식 패턴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266" w:type="pct"/>
            <w:vMerge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688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@@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2의 패턴에 대한 구분자는 @@</w:t>
            </w:r>
          </w:p>
        </w:tc>
      </w:tr>
    </w:tbl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</w:p>
    <w:p w:rsidR="00E76AE8" w:rsidRPr="00C36B66" w:rsidRDefault="00E76AE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6210AC" w:rsidRPr="00C36B66" w:rsidRDefault="006210AC" w:rsidP="00840E9B">
      <w:pPr>
        <w:pStyle w:val="4"/>
        <w:rPr>
          <w:rFonts w:asciiTheme="minorHAnsi" w:eastAsiaTheme="minorHAnsi" w:hAnsiTheme="minorHAnsi"/>
        </w:rPr>
      </w:pPr>
      <w:bookmarkStart w:id="51" w:name="_Toc478394006"/>
      <w:r w:rsidRPr="00C36B66">
        <w:rPr>
          <w:rFonts w:asciiTheme="minorHAnsi" w:eastAsiaTheme="minorHAnsi" w:hAnsiTheme="minorHAnsi" w:hint="eastAsia"/>
        </w:rPr>
        <w:lastRenderedPageBreak/>
        <w:t>Default Config 파일로 암호화</w:t>
      </w:r>
      <w:bookmarkEnd w:id="51"/>
    </w:p>
    <w:p w:rsidR="000B4AE5" w:rsidRPr="00C36B66" w:rsidRDefault="000B4AE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0B4AE5" w:rsidRPr="00C36B66" w:rsidRDefault="00966064" w:rsidP="006210A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8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8;mso-fit-shape-to-text:t">
              <w:txbxContent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[cubeone@localhost bin]$ tail test.log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012345-6789012 to 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123456-7890123 to there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1234-5678-1234-5678 012345-6789012 to 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012345-6789012 1234-5678-1234-5678 012345-6789012 to 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1234-5678-1234-5678 1234-5678-1234-5678 012345-6789012 to 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F0F1A" w:rsidRDefault="005F0F1A">
                  <w:r w:rsidRPr="000B4AE5">
                    <w:rPr>
                      <w:rFonts w:ascii="Consolas" w:eastAsiaTheme="minorHAnsi" w:hAnsi="Consolas" w:cs="Consolas"/>
                    </w:rPr>
                    <w:t>pattern test 1234-5678-9012-3456 to there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6210AC">
      <w:pPr>
        <w:pStyle w:val="-4"/>
        <w:rPr>
          <w:rFonts w:asciiTheme="minorHAnsi" w:eastAsiaTheme="minorHAnsi" w:hAnsiTheme="minorHAnsi"/>
        </w:rPr>
      </w:pPr>
    </w:p>
    <w:p w:rsidR="000B4AE5" w:rsidRPr="00C36B66" w:rsidRDefault="000B4AE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0B4AE5" w:rsidRPr="00C36B66" w:rsidRDefault="00966064" w:rsidP="006210A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7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7;mso-fit-shape-to-text:t">
              <w:txbxContent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6210AC">
      <w:pPr>
        <w:pStyle w:val="-4"/>
        <w:rPr>
          <w:rFonts w:asciiTheme="minorHAnsi" w:eastAsiaTheme="minorHAnsi" w:hAnsiTheme="minorHAnsi"/>
        </w:rPr>
      </w:pPr>
    </w:p>
    <w:p w:rsidR="000B4AE5" w:rsidRPr="00C36B66" w:rsidRDefault="000B4AE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cofile tail daemon 확인</w:t>
      </w:r>
    </w:p>
    <w:p w:rsidR="000B4AE5" w:rsidRPr="00C36B66" w:rsidRDefault="00966064" w:rsidP="000B4AE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6;mso-fit-shape-to-text:t">
              <w:txbxContent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2016-08-18 11:07:15 |  21803 | 880991 | TAIL | /home/cubeone/bin</w:t>
                  </w:r>
                </w:p>
                <w:p w:rsidR="005F0F1A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2016-08-18 11:07:15 |  21804 | 881191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0B4AE5">
      <w:pPr>
        <w:pStyle w:val="-4"/>
        <w:rPr>
          <w:rFonts w:asciiTheme="minorHAnsi" w:eastAsiaTheme="minorHAnsi" w:hAnsiTheme="minorHAnsi"/>
        </w:rPr>
      </w:pPr>
    </w:p>
    <w:p w:rsidR="000B4AE5" w:rsidRPr="00C36B66" w:rsidRDefault="0086743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암호화된 파일 확인</w:t>
      </w:r>
    </w:p>
    <w:p w:rsidR="000B4AE5" w:rsidRPr="00C36B66" w:rsidRDefault="00966064" w:rsidP="000B4AE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5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5;mso-fit-shape-to-text:t">
              <w:txbxContent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 xml:space="preserve">[cubeone@localhost bin]$ tail test.log.enc 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$$iowZsm2os7opxI3+9abzdw==$$ to 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$$0yGM5q+pZw/kUoYYBLH7lQ==$$ to there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$$PKVtDqRDsW9hT9b4q0bIpA==$$ to anything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>
                    <w:rPr>
                      <w:rFonts w:ascii="Consolas" w:eastAsiaTheme="minorHAnsi" w:hAnsi="Consolas" w:cs="Consolas"/>
                    </w:rPr>
                    <w:t>pattern</w:t>
                  </w:r>
                  <w:r w:rsidRPr="000B4AE5">
                    <w:rPr>
                      <w:rFonts w:ascii="Consolas" w:eastAsiaTheme="minorHAnsi" w:hAnsi="Consolas" w:cs="Consolas"/>
                    </w:rPr>
                    <w:t>test @@kZDqyZlsGF6/g0LoCh9OHV2HAYCRlnGeAmNL2God1Yk=@@ $$iowZsm2os7opxI3+9abzdw==$$ to here</w:t>
                  </w:r>
                </w:p>
                <w:p w:rsidR="005F0F1A" w:rsidRPr="000B4AE5" w:rsidRDefault="005F0F1A" w:rsidP="000B4AE5">
                  <w:pPr>
                    <w:rPr>
                      <w:rFonts w:ascii="Consolas" w:eastAsiaTheme="minorHAnsi" w:hAnsi="Consolas" w:cs="Consolas"/>
                    </w:rPr>
                  </w:pPr>
                  <w:r w:rsidRPr="000B4AE5">
                    <w:rPr>
                      <w:rFonts w:ascii="Consolas" w:eastAsiaTheme="minorHAnsi" w:hAnsi="Consolas" w:cs="Consolas"/>
                    </w:rPr>
                    <w:t>pattern test $$iowZsm2os7opxI3+9abzdw==$$ @@kZDqyZlsGF6/g0LoCh9OHV2HAYCRlnGeAmNL2God1Yk=@@ $$iowZsm2os7opxI3+9abzdw==$$ to here</w:t>
                  </w:r>
                </w:p>
              </w:txbxContent>
            </v:textbox>
            <w10:wrap type="none"/>
            <w10:anchorlock/>
          </v:shape>
        </w:pict>
      </w:r>
    </w:p>
    <w:p w:rsidR="000B4AE5" w:rsidRPr="00C36B66" w:rsidRDefault="000B4AE5" w:rsidP="000B4AE5">
      <w:pPr>
        <w:pStyle w:val="-4"/>
        <w:rPr>
          <w:rFonts w:asciiTheme="minorHAnsi" w:eastAsiaTheme="minorHAnsi" w:hAnsiTheme="minorHAnsi"/>
        </w:rPr>
      </w:pPr>
    </w:p>
    <w:p w:rsidR="0086743F" w:rsidRPr="00C36B66" w:rsidRDefault="0086743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실시간으로 암호화 됨을 확인</w:t>
      </w:r>
    </w:p>
    <w:p w:rsidR="0086743F" w:rsidRPr="00C36B66" w:rsidRDefault="00966064" w:rsidP="0086743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4;mso-fit-shape-to-text:t">
              <w:txbxContent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 cat test.tmp &gt;&gt; test.log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 cat test.tmp &gt;&gt; test.log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 cat test.tmp &gt;&gt; test.log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 ls -alt test.*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-rw-rw-r-- 1 cubeone cubeone    0 Aug 18 11:16 test.log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-rw-rw-rw- 1 cubeone cubeone 5490 Aug 18 11:16 test.log.enc</w:t>
                  </w:r>
                </w:p>
                <w:p w:rsidR="005F0F1A" w:rsidRPr="000B4AE5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-rw-rw-r-- 1 cubeone cubeone  684 Aug 18 10:41 test.tmp</w:t>
                  </w:r>
                </w:p>
              </w:txbxContent>
            </v:textbox>
            <w10:wrap type="none"/>
            <w10:anchorlock/>
          </v:shape>
        </w:pict>
      </w:r>
    </w:p>
    <w:p w:rsidR="0086743F" w:rsidRPr="00C36B66" w:rsidRDefault="0086743F" w:rsidP="0086743F">
      <w:pPr>
        <w:pStyle w:val="-4"/>
        <w:rPr>
          <w:rFonts w:asciiTheme="minorHAnsi" w:eastAsiaTheme="minorHAnsi" w:hAnsiTheme="minorHAnsi"/>
        </w:rPr>
      </w:pPr>
    </w:p>
    <w:p w:rsidR="0086743F" w:rsidRPr="00C36B66" w:rsidRDefault="0086743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추가되는 파일에 대해 감지됨을 확인</w:t>
      </w:r>
    </w:p>
    <w:p w:rsidR="0086743F" w:rsidRPr="00C36B66" w:rsidRDefault="00966064" w:rsidP="0086743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3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3;mso-fit-shape-to-text:t">
              <w:txbxContent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 cp test.tmp test1.log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2016-08-18 11:19:02 |  21877 | 880991 | TAIL | /home/cubeone/bin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2016-08-18 11:19:02 |  21878 | 881191 | TAIL | /home/cubeone/bin/test.log</w:t>
                  </w:r>
                </w:p>
                <w:p w:rsidR="005F0F1A" w:rsidRPr="000B4AE5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2016-08-18 11:19:18 |  21881 | 881201 | TAIL | /home/cubeone/bin/test1.log</w:t>
                  </w:r>
                </w:p>
              </w:txbxContent>
            </v:textbox>
            <w10:wrap type="none"/>
            <w10:anchorlock/>
          </v:shape>
        </w:pict>
      </w:r>
    </w:p>
    <w:p w:rsidR="0086743F" w:rsidRPr="00C36B66" w:rsidRDefault="0086743F" w:rsidP="0086743F">
      <w:pPr>
        <w:pStyle w:val="-4"/>
        <w:rPr>
          <w:rFonts w:asciiTheme="minorHAnsi" w:eastAsiaTheme="minorHAnsi" w:hAnsiTheme="minorHAnsi"/>
        </w:rPr>
      </w:pPr>
    </w:p>
    <w:p w:rsidR="0086743F" w:rsidRPr="00C36B66" w:rsidRDefault="0086743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모든 프로세스 죽이기</w:t>
      </w:r>
    </w:p>
    <w:p w:rsidR="0086743F" w:rsidRPr="00C36B66" w:rsidRDefault="00966064" w:rsidP="0086743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2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2;mso-fit-shape-to-text:t">
              <w:txbxContent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 ./cofile_monitor -killall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86743F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0B4AE5" w:rsidRDefault="005F0F1A" w:rsidP="0086743F">
                  <w:pPr>
                    <w:rPr>
                      <w:rFonts w:ascii="Consolas" w:eastAsiaTheme="minorHAnsi" w:hAnsi="Consolas" w:cs="Consolas"/>
                    </w:rPr>
                  </w:pPr>
                  <w:r w:rsidRPr="0086743F">
                    <w:rPr>
                      <w:rFonts w:ascii="Consolas" w:eastAsiaTheme="minorHAnsi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E76AE8" w:rsidRPr="00C36B66" w:rsidRDefault="00E76AE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76AE8" w:rsidRPr="00C36B66" w:rsidRDefault="00E76AE8" w:rsidP="00840E9B">
      <w:pPr>
        <w:pStyle w:val="4"/>
        <w:rPr>
          <w:rFonts w:asciiTheme="minorHAnsi" w:eastAsiaTheme="minorHAnsi" w:hAnsiTheme="minorHAnsi"/>
        </w:rPr>
      </w:pPr>
      <w:bookmarkStart w:id="52" w:name="_Toc478394007"/>
      <w:r w:rsidRPr="00C36B66">
        <w:rPr>
          <w:rFonts w:asciiTheme="minorHAnsi" w:eastAsiaTheme="minorHAnsi" w:hAnsiTheme="minorHAnsi" w:hint="eastAsia"/>
        </w:rPr>
        <w:lastRenderedPageBreak/>
        <w:t>특정 로그파일 암호화</w:t>
      </w:r>
      <w:bookmarkEnd w:id="52"/>
    </w:p>
    <w:tbl>
      <w:tblPr>
        <w:tblW w:w="44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31"/>
        <w:gridCol w:w="3250"/>
        <w:gridCol w:w="3662"/>
      </w:tblGrid>
      <w:tr w:rsidR="00E76AE8" w:rsidRPr="00C36B66" w:rsidTr="00E76AE8">
        <w:trPr>
          <w:trHeight w:val="383"/>
          <w:tblHeader/>
          <w:jc w:val="center"/>
        </w:trPr>
        <w:tc>
          <w:tcPr>
            <w:tcW w:w="95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90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14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76AE8" w:rsidRPr="00C36B66" w:rsidTr="00E76AE8">
        <w:trPr>
          <w:trHeight w:val="406"/>
          <w:jc w:val="center"/>
        </w:trPr>
        <w:tc>
          <w:tcPr>
            <w:tcW w:w="955" w:type="pct"/>
            <w:vAlign w:val="center"/>
          </w:tcPr>
          <w:p w:rsidR="00E76AE8" w:rsidRPr="00C36B66" w:rsidRDefault="00E76AE8" w:rsidP="00E76AE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input_file</w:t>
            </w:r>
          </w:p>
        </w:tc>
        <w:tc>
          <w:tcPr>
            <w:tcW w:w="1902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test.txt</w:t>
            </w:r>
          </w:p>
        </w:tc>
        <w:tc>
          <w:tcPr>
            <w:tcW w:w="2143" w:type="pct"/>
            <w:vAlign w:val="center"/>
          </w:tcPr>
          <w:p w:rsidR="00E76AE8" w:rsidRPr="00C36B66" w:rsidRDefault="00E76AE8" w:rsidP="00E76AE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test.txt 파일만 감시</w:t>
            </w:r>
          </w:p>
        </w:tc>
      </w:tr>
    </w:tbl>
    <w:p w:rsidR="00E76AE8" w:rsidRPr="00C36B66" w:rsidRDefault="00E76AE8" w:rsidP="00E76AE8">
      <w:pPr>
        <w:pStyle w:val="-4"/>
        <w:rPr>
          <w:rFonts w:asciiTheme="minorHAnsi" w:eastAsiaTheme="minorHAnsi" w:hAnsiTheme="minorHAnsi"/>
        </w:rPr>
      </w:pPr>
    </w:p>
    <w:p w:rsidR="00E76AE8" w:rsidRPr="00C36B66" w:rsidRDefault="00D046D3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D046D3" w:rsidRPr="00C36B66" w:rsidRDefault="00966064" w:rsidP="00D046D3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1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1;mso-fit-shape-to-text:t">
              <w:txbxContent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[cubeone@localhost bin]$ ./cofile tail -e -f test.txt -c tail_config_default.json 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D046D3" w:rsidRPr="00C36B66" w:rsidRDefault="00D046D3" w:rsidP="00D046D3">
      <w:pPr>
        <w:pStyle w:val="-4"/>
        <w:rPr>
          <w:rFonts w:asciiTheme="minorHAnsi" w:eastAsiaTheme="minorHAnsi" w:hAnsiTheme="minorHAnsi"/>
        </w:rPr>
      </w:pPr>
    </w:p>
    <w:p w:rsidR="00E76AE8" w:rsidRPr="00C36B66" w:rsidRDefault="00D046D3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cofile tail daemon 확인</w:t>
      </w:r>
    </w:p>
    <w:p w:rsidR="00D046D3" w:rsidRPr="00C36B66" w:rsidRDefault="00966064" w:rsidP="00D046D3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10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10;mso-fit-shape-to-text:t">
              <w:txbxContent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C14279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2016-08-18 11:40:31 |  21924 | 881203 | TAIL | /home/cubeone/bin/test.txt</w:t>
                  </w:r>
                </w:p>
              </w:txbxContent>
            </v:textbox>
            <w10:wrap type="none"/>
            <w10:anchorlock/>
          </v:shape>
        </w:pict>
      </w:r>
    </w:p>
    <w:p w:rsidR="00D046D3" w:rsidRPr="00C36B66" w:rsidRDefault="00D046D3" w:rsidP="00D046D3">
      <w:pPr>
        <w:pStyle w:val="-4"/>
        <w:rPr>
          <w:rFonts w:asciiTheme="minorHAnsi" w:eastAsiaTheme="minorHAnsi" w:hAnsiTheme="minorHAnsi"/>
        </w:rPr>
      </w:pPr>
    </w:p>
    <w:p w:rsidR="00D046D3" w:rsidRPr="00C36B66" w:rsidRDefault="00D046D3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실시간으로 암호화 됨을 확인</w:t>
      </w:r>
    </w:p>
    <w:p w:rsidR="00D046D3" w:rsidRPr="00C36B66" w:rsidRDefault="00966064" w:rsidP="00D046D3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9" type="#_x0000_t202" style="width:468.3pt;height:25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9;mso-fit-shape-to-text:t">
              <w:txbxContent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'820420-1234567' &gt;&gt; test.txt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'820420-1234567' &gt;&gt; test.txt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'820420-1234567' &gt;&gt; test.txt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'1234-5678-1234-5678' &gt;&gt; test.txt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'1234-5678-1234-5678' &gt;&gt; test.txt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'1234-5678-1234-5678' &gt;&gt; test.txt</w:t>
                  </w:r>
                </w:p>
                <w:p w:rsidR="005F0F1A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[cubeone@localhost bin]$ echo '1234-5678-1234-5678' &gt;&gt; test.txt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 xml:space="preserve">[cubeone@localhost bin]$ tail -f test.txt.enc 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$$wPCfoC2s+gvnTKi0K1eFrQ==$$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  <w:p w:rsidR="005F0F1A" w:rsidRPr="00D046D3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  <w:p w:rsidR="005F0F1A" w:rsidRPr="00C14279" w:rsidRDefault="005F0F1A" w:rsidP="00D046D3">
                  <w:pPr>
                    <w:rPr>
                      <w:rFonts w:ascii="Consolas" w:eastAsiaTheme="minorHAnsi" w:hAnsi="Consolas" w:cs="Consolas"/>
                    </w:rPr>
                  </w:pPr>
                  <w:r w:rsidRPr="00D046D3">
                    <w:rPr>
                      <w:rFonts w:ascii="Consolas" w:eastAsiaTheme="minorHAnsi" w:hAnsi="Consolas" w:cs="Consolas"/>
                    </w:rPr>
                    <w:t>@@kZDqyZlsGF6/g0LoCh9OHV2HAYCRlnGeAmNL2God1Yk=@@</w:t>
                  </w:r>
                </w:p>
              </w:txbxContent>
            </v:textbox>
            <w10:wrap type="none"/>
            <w10:anchorlock/>
          </v:shape>
        </w:pict>
      </w:r>
    </w:p>
    <w:p w:rsidR="00D046D3" w:rsidRPr="00C36B66" w:rsidRDefault="00D046D3" w:rsidP="00D046D3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840E9B">
      <w:pPr>
        <w:pStyle w:val="4"/>
        <w:rPr>
          <w:rFonts w:asciiTheme="minorHAnsi" w:eastAsiaTheme="minorHAnsi" w:hAnsiTheme="minorHAnsi"/>
        </w:rPr>
      </w:pPr>
      <w:bookmarkStart w:id="53" w:name="_Toc464571305"/>
      <w:bookmarkStart w:id="54" w:name="_Toc478394008"/>
      <w:r w:rsidRPr="00C36B66">
        <w:rPr>
          <w:rFonts w:asciiTheme="minorHAnsi" w:eastAsiaTheme="minorHAnsi" w:hAnsiTheme="minorHAnsi" w:hint="eastAsia"/>
        </w:rPr>
        <w:lastRenderedPageBreak/>
        <w:t>패턴 타입 암호화에서 시작위치 지정하기</w:t>
      </w:r>
      <w:bookmarkEnd w:id="53"/>
      <w:bookmarkEnd w:id="54"/>
    </w:p>
    <w:tbl>
      <w:tblPr>
        <w:tblW w:w="44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454"/>
        <w:gridCol w:w="1388"/>
        <w:gridCol w:w="3250"/>
        <w:gridCol w:w="3451"/>
      </w:tblGrid>
      <w:tr w:rsidR="00A375D5" w:rsidRPr="00C36B66" w:rsidTr="00BC2947">
        <w:trPr>
          <w:trHeight w:val="406"/>
          <w:jc w:val="center"/>
        </w:trPr>
        <w:tc>
          <w:tcPr>
            <w:tcW w:w="1037" w:type="pct"/>
            <w:gridSpan w:val="2"/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861" w:type="pct"/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102" w:type="pct"/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66" w:type="pct"/>
            <w:vMerge w:val="restar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689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9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</w:t>
            </w:r>
          </w:p>
        </w:tc>
        <w:tc>
          <w:tcPr>
            <w:tcW w:w="2143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ARIA256CBC로 암호화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pattern</w:t>
            </w:r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[=:'\"][0-9]{13}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,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간단한 주민번호 방식 패턴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delimiter</w:t>
            </w:r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$$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1의 패턴에 대한 구분자는 $$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sub_lef_len</w:t>
            </w:r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패턴중 왼쪽에서 제외할 길이 1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224" w:type="pct"/>
            <w:vMerge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sub_right_len</w:t>
            </w:r>
          </w:p>
        </w:tc>
        <w:tc>
          <w:tcPr>
            <w:tcW w:w="1861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102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패턴중 오른쪽에서 제외할 길이 1</w:t>
            </w:r>
          </w:p>
        </w:tc>
      </w:tr>
    </w:tbl>
    <w:p w:rsidR="00A375D5" w:rsidRPr="00C36B66" w:rsidRDefault="00A375D5" w:rsidP="00A375D5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A375D5" w:rsidRPr="00C36B66" w:rsidRDefault="00966064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08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8;mso-fit-shape-to-text:t">
              <w:txbxContent>
                <w:p w:rsidR="005F0F1A" w:rsidRPr="00644A82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[cubeone@localhost bin]$ cat test.log</w:t>
                  </w:r>
                </w:p>
                <w:p w:rsidR="005F0F1A" w:rsidRPr="00644A82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pattern test jumin=123456-7890123 to here</w:t>
                  </w:r>
                </w:p>
                <w:p w:rsidR="005F0F1A" w:rsidRPr="00644A82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pattern test jumin:123456-7890123 to there</w:t>
                  </w:r>
                </w:p>
                <w:p w:rsidR="005F0F1A" w:rsidRPr="00644A82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pattern test jumin='123456-7890123' to anything</w:t>
                  </w:r>
                </w:p>
                <w:p w:rsidR="005F0F1A" w:rsidRPr="00C14279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644A82">
                    <w:rPr>
                      <w:rFonts w:ascii="Consolas" w:eastAsiaTheme="minorHAnsi" w:hAnsi="Consolas" w:cs="Consolas"/>
                    </w:rPr>
                    <w:t>pattern test jumin="123456-7890123" to anything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A375D5" w:rsidRPr="00C36B66" w:rsidRDefault="00966064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7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7;mso-fit-shape-to-text:t">
              <w:txbxContent>
                <w:p w:rsidR="005F0F1A" w:rsidRPr="009E5F4C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9E5F4C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E5F4C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암호화된 파일 확인</w:t>
      </w:r>
    </w:p>
    <w:p w:rsidR="00A375D5" w:rsidRPr="00C36B66" w:rsidRDefault="00966064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06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6;mso-fit-shape-to-text:t">
              <w:txbxContent>
                <w:p w:rsidR="005F0F1A" w:rsidRPr="009C7B8A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 xml:space="preserve">[cubeone@localhost bin]$ tail test.log.enc </w:t>
                  </w:r>
                </w:p>
                <w:p w:rsidR="005F0F1A" w:rsidRPr="009C7B8A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>pattern test jumin=$$JDQjqzTZV76J+9mUWL8Idw==$$, to here</w:t>
                  </w:r>
                </w:p>
                <w:p w:rsidR="005F0F1A" w:rsidRPr="009C7B8A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>pattern test jumin:$$JDQjqzTZV76J+9mUWL8Idw==$$, to there</w:t>
                  </w:r>
                </w:p>
                <w:p w:rsidR="005F0F1A" w:rsidRPr="009C7B8A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>pattern test jumin'$$JDQjqzTZV76J+9mUWL8Idw==$$, to anything</w:t>
                  </w:r>
                </w:p>
                <w:p w:rsidR="005F0F1A" w:rsidRPr="00C14279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9C7B8A">
                    <w:rPr>
                      <w:rFonts w:ascii="Consolas" w:eastAsiaTheme="minorHAnsi" w:hAnsi="Consolas" w:cs="Consolas"/>
                    </w:rPr>
                    <w:t>pattern test jumin"$$JDQjqzTZV76J+9mUWL8Idw==$$, to anything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D046D3" w:rsidRPr="00C36B66" w:rsidRDefault="009E5F4C" w:rsidP="00840E9B">
      <w:pPr>
        <w:pStyle w:val="4"/>
        <w:rPr>
          <w:rFonts w:asciiTheme="minorHAnsi" w:eastAsiaTheme="minorHAnsi" w:hAnsiTheme="minorHAnsi"/>
        </w:rPr>
      </w:pPr>
      <w:bookmarkStart w:id="55" w:name="_Toc478394009"/>
      <w:r w:rsidRPr="00C36B66">
        <w:rPr>
          <w:rFonts w:asciiTheme="minorHAnsi" w:eastAsiaTheme="minorHAnsi" w:hAnsiTheme="minorHAnsi" w:hint="eastAsia"/>
        </w:rPr>
        <w:lastRenderedPageBreak/>
        <w:t>라인 단위 암호화</w:t>
      </w:r>
      <w:bookmarkEnd w:id="55"/>
    </w:p>
    <w:tbl>
      <w:tblPr>
        <w:tblW w:w="307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631"/>
        <w:gridCol w:w="578"/>
        <w:gridCol w:w="3662"/>
      </w:tblGrid>
      <w:tr w:rsidR="009E5F4C" w:rsidRPr="00C36B66" w:rsidTr="00A375D5">
        <w:trPr>
          <w:trHeight w:val="383"/>
          <w:tblHeader/>
          <w:jc w:val="center"/>
        </w:trPr>
        <w:tc>
          <w:tcPr>
            <w:tcW w:w="138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49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9E5F4C" w:rsidRPr="00C36B66" w:rsidTr="00A375D5">
        <w:trPr>
          <w:trHeight w:val="406"/>
          <w:jc w:val="center"/>
        </w:trPr>
        <w:tc>
          <w:tcPr>
            <w:tcW w:w="1389" w:type="pct"/>
            <w:vAlign w:val="center"/>
          </w:tcPr>
          <w:p w:rsidR="009E5F4C" w:rsidRPr="00C36B66" w:rsidRDefault="009E5F4C" w:rsidP="009E5F4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</w:p>
        </w:tc>
        <w:tc>
          <w:tcPr>
            <w:tcW w:w="492" w:type="pct"/>
            <w:vAlign w:val="center"/>
          </w:tcPr>
          <w:p w:rsidR="009E5F4C" w:rsidRPr="00C36B66" w:rsidRDefault="009E5F4C" w:rsidP="009E5F4C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19" w:type="pct"/>
            <w:vAlign w:val="center"/>
          </w:tcPr>
          <w:p w:rsidR="009E5F4C" w:rsidRPr="00C36B66" w:rsidRDefault="009E5F4C" w:rsidP="009E5F4C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라인단위(new line)로 암호화</w:t>
            </w:r>
          </w:p>
        </w:tc>
      </w:tr>
    </w:tbl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9E5F4C" w:rsidRPr="00C36B66" w:rsidRDefault="009E5F4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DB3FBB" w:rsidRPr="00C36B66" w:rsidRDefault="00966064" w:rsidP="00DB3FBB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5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5;mso-fit-shape-to-text:t">
              <w:txbxContent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9E5F4C" w:rsidRPr="00C36B66" w:rsidRDefault="009E5F4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cofile tail daemon 확인</w:t>
      </w:r>
    </w:p>
    <w:p w:rsidR="009E5F4C" w:rsidRPr="00C36B66" w:rsidRDefault="00966064" w:rsidP="009E5F4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4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4;mso-fit-shape-to-text:t">
              <w:txbxContent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F0F1A" w:rsidRPr="009E5F4C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2016-08-18 14:27:25 |  24124 | 880991 | TAIL | /home/cubeone/bin</w:t>
                  </w:r>
                </w:p>
                <w:p w:rsidR="005F0F1A" w:rsidRPr="00C14279" w:rsidRDefault="005F0F1A" w:rsidP="009E5F4C">
                  <w:pPr>
                    <w:rPr>
                      <w:rFonts w:ascii="Consolas" w:eastAsiaTheme="minorHAnsi" w:hAnsi="Consolas" w:cs="Consolas"/>
                    </w:rPr>
                  </w:pPr>
                  <w:r w:rsidRPr="009E5F4C">
                    <w:rPr>
                      <w:rFonts w:ascii="Consolas" w:eastAsiaTheme="minorHAnsi" w:hAnsi="Consolas" w:cs="Consolas"/>
                    </w:rPr>
                    <w:t>2016-08-18 14:27:25 |  24125 | 881189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9E5F4C" w:rsidRPr="00C36B66" w:rsidRDefault="009E5F4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된 파일 확인</w:t>
      </w:r>
    </w:p>
    <w:p w:rsidR="009E5F4C" w:rsidRPr="00C36B66" w:rsidRDefault="00966064" w:rsidP="009E5F4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103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3;mso-fit-shape-to-text:t">
              <w:txbxContent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tail test.log.enc 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5QxxZvjX1VV7pUrDyT421YJULPH/qM6FwbhSqE61GqYTPweIAgtIVfj/bfaUoAml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tJ+Zy8B5BfiE/DFCXETf/RQbL5qzEvTL/bS9PJchLIcL6h8z9tAiOgdqhIkWP9jm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mBw/ntcU7LMHisDq48CmHgzsttrykbHcAn+tN353PHMzPc2ZDYl7m9IxALfNFyHO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tJ+Zy8B5BfiE/DFCXETf/Z1VVzsPJ75OCRMzfuZVFhUp8g3hdKun86qRqUaV9ukWb6svnT+r8UU3ZEoTW2UyLQ==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5QxxZvjX1VV7pUrDyT421YihYo2p6YnPelxuHROE0fRgGmdnZigfYtWSQMrikyuchtTd9cMR9GaLRDI006BHW9U7FVn5oL/DwMMhLP6vq0k=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tJ+Zy8B5BfiE/DFCXETf/Z1VVzsPJ75OCRMzfuZVFhX5Qf7JXdscGUtQfETNLhYnvA3wGj1jfWNXwJ5rDC3xaIv4gpyRY6GQhRiNYauSjRg=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mBw/ntcU7LMHisDq48CmHgzsttrykbHcAn+tN353PHMzPc2ZDYl7m9IxALfNFyHO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tJ+Zy8B5BfiE/DFCXETf/T7af3sQRpnFwMXWFp1i33FSznqmZtKZ/08We6w4Ixa8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tJ+Zy8B5BfiE/DFCXETf/V5B2JYV2vlAGY3rKSAMjO8E1voQ8PV/VfFFPSqUE2Vym2SDiDP4e6fl237Qd5Rtmg==</w:t>
                  </w:r>
                </w:p>
                <w:p w:rsidR="005F0F1A" w:rsidRPr="00277E16" w:rsidRDefault="005F0F1A" w:rsidP="009E5F4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tJ+Zy8B5BfiE/DFCXETf/T7af3sQRpnFwMXWFp1i33FWWUJI5w3UHJUKZa8hvw8RdoTvNVZs+ZQdGbktKgz1+g==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E5F4C" w:rsidRPr="00C36B66" w:rsidRDefault="009E5F4C" w:rsidP="00840E9B">
      <w:pPr>
        <w:pStyle w:val="4"/>
        <w:rPr>
          <w:rFonts w:asciiTheme="minorHAnsi" w:eastAsiaTheme="minorHAnsi" w:hAnsiTheme="minorHAnsi"/>
        </w:rPr>
      </w:pPr>
      <w:bookmarkStart w:id="56" w:name="_Toc478394010"/>
      <w:r w:rsidRPr="00C36B66">
        <w:rPr>
          <w:rFonts w:asciiTheme="minorHAnsi" w:eastAsiaTheme="minorHAnsi" w:hAnsiTheme="minorHAnsi" w:hint="eastAsia"/>
        </w:rPr>
        <w:lastRenderedPageBreak/>
        <w:t>패턴(Pattern) 복호화</w:t>
      </w:r>
      <w:bookmarkEnd w:id="56"/>
    </w:p>
    <w:p w:rsidR="009E5F4C" w:rsidRPr="00C36B66" w:rsidRDefault="00F009A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F009A2" w:rsidRPr="00C36B66" w:rsidRDefault="00966064" w:rsidP="00F009A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2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2;mso-fit-shape-to-text:t">
              <w:txbxContent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bin]$./cofiletail-d -f test.log.enc -c tail_config_default.json 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Start Decrypting test.log.enc using tail_config_default.json...</w:t>
                  </w:r>
                </w:p>
                <w:p w:rsidR="005F0F1A" w:rsidRPr="00C14279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Inform: Done decryption. See test.log.enc.tmp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F009A2" w:rsidRPr="00C36B66" w:rsidRDefault="00F009A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된 파일 내용 확인</w:t>
      </w:r>
    </w:p>
    <w:p w:rsidR="00F009A2" w:rsidRPr="00C36B66" w:rsidRDefault="00966064" w:rsidP="00F009A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1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1;mso-fit-shape-to-text:t">
              <w:txbxContent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[cubeone@localhost bin]$ tail test.log.enc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$$iowZsm2os7opxI3+9abzdw==$$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$$0yGM5q+pZw/kUoYYBLH7lQ==$$ to there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$$PKVtDqRDsW9hT9b4q0bIpA==$$ to anything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@@kZDqyZlsGF6/g0LoCh9OHV2HAYCRlnGeAmNL2God1Yk=@@ $$iowZsm2os7opxI3+9abzdw==$$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$$iowZsm2os7opxI3+9abzdw==$$ @@kZDqyZlsGF6/g0LoCh9OHV2HAYCRlnGeAmNL2God1Yk=@@ $$iowZsm2os7opxI3+9abzdw==$$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@@kZDqyZlsGF6/g0LoCh9OHV2HAYCRlnGeAmNL2God1Yk=@@ @@kZDqyZlsGF6/g0LoCh9OHV2HAYCRlnGeAmNL2God1Yk=@@ $$iowZsm2os7opxI3+9abzdw==$$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$$PKVtDqRDsW9hT9b4q0bIpA==$$ to anything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@@nsgu+gMt5BOMGwlcX/s+KaTNWNYtwY+UnvYdpgMwe74=@@ to there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$$0yGM5q+pZw/kUoYYBLH7lQ==$$ @@nsgu+gMt5BOMGwlcX/s+KaTNWNYtwY+UnvYdpgMwe74=@@ to there</w:t>
                  </w:r>
                </w:p>
                <w:p w:rsidR="005F0F1A" w:rsidRPr="00C14279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  <w:sz w:val="18"/>
                    </w:rPr>
                    <w:t>pattern test @@nsgu+gMt5BOMGwlcX/s+KaTNWNYtwY+UnvYdpgMwe74=@@ $$iowZsm2os7opxI3+9abzdw==$$ to here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009A2" w:rsidRPr="00C36B66" w:rsidRDefault="00F009A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복호화된 파일 내용 확인</w:t>
      </w:r>
    </w:p>
    <w:p w:rsidR="00F009A2" w:rsidRPr="00C36B66" w:rsidRDefault="00966064" w:rsidP="00F009A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10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100;mso-fit-shape-to-text:t">
              <w:txbxContent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 xml:space="preserve">[cubeone@localhost bin]$ tail test.log.enc.tmp 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012345-6789012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123456-7890123 to there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1234-5678-1234-5678 012345-6789012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012345-6789012 1234-5678-1234-5678 012345-6789012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1234-5678-1234-5678 1234-5678-1234-5678 012345-6789012 to 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1234-5678-9012-3456 to there</w:t>
                  </w:r>
                </w:p>
                <w:p w:rsidR="005F0F1A" w:rsidRPr="00F009A2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123456-7890123 1234-5678-9012-3456 to there</w:t>
                  </w:r>
                </w:p>
                <w:p w:rsidR="005F0F1A" w:rsidRPr="00C14279" w:rsidRDefault="005F0F1A" w:rsidP="00F009A2">
                  <w:pPr>
                    <w:rPr>
                      <w:rFonts w:ascii="Consolas" w:eastAsiaTheme="minorHAnsi" w:hAnsi="Consolas" w:cs="Consolas"/>
                    </w:rPr>
                  </w:pPr>
                  <w:r w:rsidRPr="00F009A2">
                    <w:rPr>
                      <w:rFonts w:ascii="Consolas" w:eastAsiaTheme="minorHAnsi" w:hAnsi="Consolas" w:cs="Consolas"/>
                    </w:rPr>
                    <w:t>pattern test 1234-5678-9012-3456 012345-6789012 to here</w:t>
                  </w:r>
                </w:p>
              </w:txbxContent>
            </v:textbox>
            <w10:wrap type="none"/>
            <w10:anchorlock/>
          </v:shape>
        </w:pict>
      </w:r>
    </w:p>
    <w:p w:rsidR="009E5F4C" w:rsidRPr="00C36B66" w:rsidRDefault="009E5F4C" w:rsidP="009E5F4C">
      <w:pPr>
        <w:pStyle w:val="-4"/>
        <w:rPr>
          <w:rFonts w:asciiTheme="minorHAnsi" w:eastAsiaTheme="minorHAnsi" w:hAnsiTheme="minorHAnsi"/>
        </w:rPr>
      </w:pPr>
    </w:p>
    <w:p w:rsidR="00F009A2" w:rsidRPr="00C36B66" w:rsidRDefault="00F009A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009A2" w:rsidRPr="00C36B66" w:rsidRDefault="00F009A2" w:rsidP="00840E9B">
      <w:pPr>
        <w:pStyle w:val="4"/>
        <w:rPr>
          <w:rFonts w:asciiTheme="minorHAnsi" w:eastAsiaTheme="minorHAnsi" w:hAnsiTheme="minorHAnsi"/>
        </w:rPr>
      </w:pPr>
      <w:bookmarkStart w:id="57" w:name="_Toc478394011"/>
      <w:r w:rsidRPr="00C36B66">
        <w:rPr>
          <w:rFonts w:asciiTheme="minorHAnsi" w:eastAsiaTheme="minorHAnsi" w:hAnsiTheme="minorHAnsi" w:hint="eastAsia"/>
        </w:rPr>
        <w:lastRenderedPageBreak/>
        <w:t>라인단위 파일 복호화</w:t>
      </w:r>
      <w:bookmarkEnd w:id="57"/>
    </w:p>
    <w:tbl>
      <w:tblPr>
        <w:tblW w:w="244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132"/>
        <w:gridCol w:w="578"/>
        <w:gridCol w:w="2961"/>
      </w:tblGrid>
      <w:tr w:rsidR="00F009A2" w:rsidRPr="00C36B66" w:rsidTr="00F009A2">
        <w:trPr>
          <w:trHeight w:val="383"/>
          <w:tblHeader/>
          <w:jc w:val="center"/>
        </w:trPr>
        <w:tc>
          <w:tcPr>
            <w:tcW w:w="121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7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F009A2" w:rsidRPr="00C36B66" w:rsidTr="00F009A2">
        <w:trPr>
          <w:trHeight w:val="406"/>
          <w:jc w:val="center"/>
        </w:trPr>
        <w:tc>
          <w:tcPr>
            <w:tcW w:w="1211" w:type="pct"/>
            <w:vAlign w:val="center"/>
          </w:tcPr>
          <w:p w:rsidR="00F009A2" w:rsidRPr="00C36B66" w:rsidRDefault="00F009A2" w:rsidP="00FA2E5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tail_type</w:t>
            </w:r>
          </w:p>
        </w:tc>
        <w:tc>
          <w:tcPr>
            <w:tcW w:w="619" w:type="pct"/>
            <w:vAlign w:val="center"/>
          </w:tcPr>
          <w:p w:rsidR="00F009A2" w:rsidRPr="00C36B66" w:rsidRDefault="00F009A2" w:rsidP="00FA2E5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171" w:type="pct"/>
            <w:vAlign w:val="center"/>
          </w:tcPr>
          <w:p w:rsidR="00F009A2" w:rsidRPr="00C36B66" w:rsidRDefault="00F009A2" w:rsidP="00FA2E5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라인단위(new line)로 암호화</w:t>
            </w:r>
          </w:p>
        </w:tc>
      </w:tr>
    </w:tbl>
    <w:p w:rsidR="00F009A2" w:rsidRPr="00C36B66" w:rsidRDefault="00F009A2" w:rsidP="00F009A2">
      <w:pPr>
        <w:pStyle w:val="-4"/>
        <w:rPr>
          <w:rFonts w:asciiTheme="minorHAnsi" w:eastAsiaTheme="minorHAnsi" w:hAnsiTheme="minorHAnsi"/>
        </w:rPr>
      </w:pPr>
    </w:p>
    <w:p w:rsidR="00F009A2" w:rsidRPr="00C36B66" w:rsidRDefault="00F009A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9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9;mso-fit-shape-to-text:t">
              <w:txbxContent>
                <w:p w:rsidR="005F0F1A" w:rsidRPr="00A375D5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 tail -d -f test.log.enc -c tail_config_default.json </w:t>
                  </w:r>
                </w:p>
                <w:p w:rsidR="005F0F1A" w:rsidRPr="00A375D5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A375D5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A375D5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Start Decrypting test.log.enc using tail_config_default.json...</w:t>
                  </w:r>
                </w:p>
                <w:p w:rsidR="005F0F1A" w:rsidRPr="00A375D5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375D5">
                    <w:rPr>
                      <w:rFonts w:ascii="Consolas" w:eastAsiaTheme="minorHAnsi" w:hAnsi="Consolas" w:cs="Consolas"/>
                      <w:sz w:val="18"/>
                    </w:rPr>
                    <w:t>Inform: Done decryption. See test.log.enc.tmp</w:t>
                  </w:r>
                </w:p>
              </w:txbxContent>
            </v:textbox>
            <w10:wrap type="none"/>
            <w10:anchorlock/>
          </v:shape>
        </w:pict>
      </w:r>
    </w:p>
    <w:p w:rsidR="00F009A2" w:rsidRPr="00C36B66" w:rsidRDefault="00F009A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암호문 파일 내용 확인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98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8;mso-fit-shape-to-text:t">
              <w:txbxContent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[cubeone@localhost bin]$ tail test.log.enc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5QxxZvjX1VV7pUrDyT421YJULPH/qM6FwbhSqE61GqYTPweIAgtIVfj/bfaUoAml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tJ+Zy8B5BfiE/DFCXETf/RQbL5qzEvTL/bS9PJchLIcL6h8z9tAiOgdqhIkWP9jm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mBw/ntcU7LMHisDq48CmHgzsttrykbHcAn+tN353PHMzPc2ZDYl7m9IxALfNFyHO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tJ+Zy8B5BfiE/DFCXETf/Z1VVzsPJ75OCRMzfuZVFhUp8g3hdKun86qRqUaV9ukWb6svnT+r8UU3ZEoTW2UyLQ==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5QxxZvjX1VV7pUrDyT421YihYo2p6YnPelxuHROE0fRgGmdnZigfYtWSQMrikyuchtTd9cMR9GaLRDI006BHW9U7FVn5oL/DwMMhLP6vq0k=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tJ+Zy8B5BfiE/DFCXETf/Z1VVzsPJ75OCRMzfuZVFhX5Qf7JXdscGUtQfETNLhYnvA3wGj1jfWNXwJ5rDC3xaIv4gpyRY6GQhRiNYauSjRg=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mBw/ntcU7LMHisDq48CmHgzsttrykbHcAn+tN353PHMzPc2ZDYl7m9IxALfNFyHO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tJ+Zy8B5BfiE/DFCXETf/T7af3sQRpnFwMXWFp1i33FSznqmZtKZ/08We6w4Ixa8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tJ+Zy8B5BfiE/DFCXETf/V5B2JYV2vlAGY3rKSAMjO8E1voQ8PV/VfFFPSqUE2Vym2SDiDP4e6fl237Qd5Rtmg==</w:t>
                  </w:r>
                </w:p>
                <w:p w:rsidR="005F0F1A" w:rsidRPr="00277E16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77E16">
                    <w:rPr>
                      <w:rFonts w:ascii="Consolas" w:eastAsiaTheme="minorHAnsi" w:hAnsi="Consolas" w:cs="Consolas"/>
                      <w:sz w:val="18"/>
                    </w:rPr>
                    <w:t>tJ+Zy8B5BfiE/DFCXETf/T7af3sQRpnFwMXWFp1i33FWWUJI5w3UHJUKZa8hvw8RdoTvNVZs+ZQdGbktKgz1+g==</w:t>
                  </w:r>
                </w:p>
              </w:txbxContent>
            </v:textbox>
            <w10:wrap type="none"/>
            <w10:anchorlock/>
          </v:shape>
        </w:pict>
      </w:r>
    </w:p>
    <w:p w:rsidR="00F009A2" w:rsidRPr="00C36B66" w:rsidRDefault="00F009A2" w:rsidP="00F009A2">
      <w:pPr>
        <w:pStyle w:val="-4"/>
        <w:rPr>
          <w:rFonts w:asciiTheme="minorHAnsi" w:eastAsiaTheme="minorHAnsi" w:hAnsiTheme="minorHAnsi"/>
        </w:rPr>
      </w:pPr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복호화된 파일 내용 확인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7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7;mso-fit-shape-to-text:t">
              <w:txbxContent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[cubeone@localhost bin]$ tail test.log.enc.tmp 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012345-6789012 to here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123456-7890123 to there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1234-5678-1234-5678 012345-6789012 to here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012345-6789012 1234-5678-1234-5678 012345-6789012 to here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1234-5678-1234-5678 1234-5678-1234-5678 012345-6789012 to here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234567-8901234 to anything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1234-5678-9012-3456 to there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123456-7890123 1234-5678-9012-3456 to there</w:t>
                  </w:r>
                </w:p>
                <w:p w:rsidR="005F0F1A" w:rsidRPr="00C14279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pattern test 1234-5678-9012-3456 012345-6789012 to here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840E9B">
      <w:pPr>
        <w:pStyle w:val="4"/>
        <w:rPr>
          <w:rFonts w:asciiTheme="minorHAnsi" w:eastAsiaTheme="minorHAnsi" w:hAnsiTheme="minorHAnsi"/>
        </w:rPr>
      </w:pPr>
      <w:bookmarkStart w:id="58" w:name="_Toc478394012"/>
      <w:r w:rsidRPr="00C36B66">
        <w:rPr>
          <w:rFonts w:asciiTheme="minorHAnsi" w:eastAsiaTheme="minorHAnsi" w:hAnsiTheme="minorHAnsi" w:hint="eastAsia"/>
        </w:rPr>
        <w:lastRenderedPageBreak/>
        <w:t>감시중인 폴더 및 파일에 대해서 중복 방지</w:t>
      </w:r>
      <w:bookmarkEnd w:id="58"/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감시 폴더 및 파일 확인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6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6;mso-fit-shape-to-text:t">
              <w:txbxContent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14:50:25 |  24262 | 880991 | TAIL | /home/cubeone/bin</w:t>
                  </w:r>
                </w:p>
                <w:p w:rsidR="005F0F1A" w:rsidRPr="00C14279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감시하고 있는 폴더에 대해서 중복 실행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5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5;mso-fit-shape-to-text:t">
              <w:txbxContent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-4"/>
        <w:rPr>
          <w:rFonts w:asciiTheme="minorHAnsi" w:eastAsiaTheme="minorHAnsi" w:hAnsiTheme="minorHAnsi"/>
        </w:rPr>
      </w:pPr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감시하고 있는 파일에 대해서 중복 실행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4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4;mso-fit-shape-to-text:t">
              <w:txbxContent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[cubeone@localhost bin]$ ./cofile tail -e -f test.log -c tail_config_default.json 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-4"/>
        <w:rPr>
          <w:rFonts w:asciiTheme="minorHAnsi" w:eastAsiaTheme="minorHAnsi" w:hAnsiTheme="minorHAnsi"/>
          <w:sz w:val="22"/>
        </w:rPr>
      </w:pPr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중복 실행 되었는지 확인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3" type="#_x0000_t202" style="width:468.3pt;height:11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3;mso-fit-shape-to-text:t">
              <w:txbxContent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F0F1A" w:rsidRPr="003C1638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14:50:25 |  24262 | 880991 | TAIL | /home/cubeone/bin</w:t>
                  </w:r>
                </w:p>
                <w:p w:rsidR="005F0F1A" w:rsidRPr="00C14279" w:rsidRDefault="005F0F1A" w:rsidP="003C1638">
                  <w:pPr>
                    <w:rPr>
                      <w:rFonts w:ascii="Consolas" w:eastAsiaTheme="minorHAnsi" w:hAnsi="Consolas" w:cs="Consolas"/>
                    </w:rPr>
                  </w:pPr>
                  <w:r w:rsidRPr="003C1638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3C1638" w:rsidRPr="00C36B66" w:rsidRDefault="003C1638" w:rsidP="003C1638">
      <w:pPr>
        <w:pStyle w:val="-4"/>
        <w:rPr>
          <w:rFonts w:asciiTheme="minorHAnsi" w:eastAsiaTheme="minorHAnsi" w:hAnsiTheme="minorHAnsi"/>
        </w:rPr>
      </w:pPr>
    </w:p>
    <w:p w:rsidR="003C1638" w:rsidRPr="00C36B66" w:rsidRDefault="003C163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이벤트로그 확인</w:t>
      </w:r>
    </w:p>
    <w:p w:rsidR="003C1638" w:rsidRPr="00C36B66" w:rsidRDefault="00966064" w:rsidP="003C163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92" type="#_x0000_t202" style="width:468.3pt;height:21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2;mso-fit-shape-to-text:t">
              <w:txbxContent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[cubeone@localhost log]$ tail event_log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14:52:44 : Inform: Done decryption. See test.log.enc.tmp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14:57:59 : Start Decrypting test.log.enc using tail_config_default.json...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14:57:59 : Inform: Done decryption. See test.log.enc.tmp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14:58:15 : Start Encrypting using tail_config_default.json...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14:58:15 : Warning: CheckInodeLocal() : 880991(/home/cubeone/bin)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14:58:15 : Error: Fail to encrypting log file.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15:00:16 : Start Encrypting using tail_config_default.json...</w:t>
                  </w: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C613C" w:rsidRDefault="005F0F1A" w:rsidP="003C1638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C613C">
                    <w:rPr>
                      <w:rFonts w:ascii="Consolas" w:eastAsiaTheme="minorHAnsi" w:hAnsi="Consolas" w:cs="Consolas"/>
                      <w:sz w:val="18"/>
                    </w:rPr>
                    <w:t>2016-08-18 15:00:16 : Warning: CheckInodeLocal() : 881189(/home/cubeone/bin/test.log)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3C1638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840E9B">
      <w:pPr>
        <w:pStyle w:val="4"/>
        <w:rPr>
          <w:rFonts w:asciiTheme="minorHAnsi" w:eastAsiaTheme="minorHAnsi" w:hAnsiTheme="minorHAnsi"/>
        </w:rPr>
      </w:pPr>
      <w:bookmarkStart w:id="59" w:name="_Toc464571311"/>
      <w:bookmarkStart w:id="60" w:name="_Toc478394013"/>
      <w:r w:rsidRPr="00C36B66">
        <w:rPr>
          <w:rFonts w:asciiTheme="minorHAnsi" w:eastAsiaTheme="minorHAnsi" w:hAnsiTheme="minorHAnsi" w:hint="eastAsia"/>
        </w:rPr>
        <w:t>하나의 파일에 대한 한번만 암호화 실행</w:t>
      </w:r>
      <w:bookmarkEnd w:id="59"/>
      <w:bookmarkEnd w:id="60"/>
    </w:p>
    <w:tbl>
      <w:tblPr>
        <w:tblW w:w="244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990"/>
        <w:gridCol w:w="863"/>
        <w:gridCol w:w="2818"/>
      </w:tblGrid>
      <w:tr w:rsidR="00A375D5" w:rsidRPr="00C36B66" w:rsidTr="00BC2947">
        <w:trPr>
          <w:trHeight w:val="383"/>
          <w:tblHeader/>
          <w:jc w:val="center"/>
        </w:trPr>
        <w:tc>
          <w:tcPr>
            <w:tcW w:w="121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6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17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</w:p>
        </w:tc>
        <w:tc>
          <w:tcPr>
            <w:tcW w:w="619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test.log</w:t>
            </w:r>
          </w:p>
        </w:tc>
        <w:tc>
          <w:tcPr>
            <w:tcW w:w="3170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test.log 파일을 암호화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1212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</w:t>
            </w:r>
          </w:p>
        </w:tc>
        <w:tc>
          <w:tcPr>
            <w:tcW w:w="619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3170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한번만 실행</w:t>
            </w:r>
          </w:p>
        </w:tc>
      </w:tr>
    </w:tbl>
    <w:p w:rsidR="00A375D5" w:rsidRPr="00C36B66" w:rsidRDefault="00A375D5" w:rsidP="00A375D5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A375D5" w:rsidRPr="00C36B66" w:rsidRDefault="00966064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91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1;mso-fit-shape-to-text:t">
              <w:txbxContent>
                <w:p w:rsidR="005F0F1A" w:rsidRPr="00A978ED" w:rsidRDefault="005F0F1A" w:rsidP="00A375D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978ED">
                    <w:rPr>
                      <w:rFonts w:ascii="Consolas" w:eastAsiaTheme="minorHAnsi" w:hAnsi="Consolas" w:cs="Consolas"/>
                      <w:sz w:val="18"/>
                    </w:rPr>
                    <w:t>[cubeone@localhost bin]$ ./cofile tail -e -f test.log -c tail_config_default.json -1</w:t>
                  </w:r>
                </w:p>
                <w:p w:rsidR="005F0F1A" w:rsidRPr="00CE2BD1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CE2BD1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CE2BD1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E2BD1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CE2BD1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  <w:p w:rsidR="005F0F1A" w:rsidRPr="00C14279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CE2BD1">
                    <w:rPr>
                      <w:rFonts w:ascii="Consolas" w:eastAsiaTheme="minorHAnsi" w:hAnsi="Consolas" w:cs="Consolas"/>
                    </w:rPr>
                    <w:t>Inform: Done Encryption.</w:t>
                  </w: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 w:rsidP="00A375D5">
      <w:pPr>
        <w:pStyle w:val="-4"/>
        <w:rPr>
          <w:rFonts w:asciiTheme="minorHAnsi" w:eastAsiaTheme="minorHAnsi" w:hAnsiTheme="minorHAnsi"/>
        </w:rPr>
      </w:pPr>
    </w:p>
    <w:p w:rsidR="00A375D5" w:rsidRPr="00C36B66" w:rsidRDefault="00A375D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데몬 모드가 아님을 확인</w:t>
      </w:r>
    </w:p>
    <w:p w:rsidR="00A375D5" w:rsidRPr="00C36B66" w:rsidRDefault="00966064" w:rsidP="00A375D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90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90;mso-fit-shape-to-text:t">
              <w:txbxContent>
                <w:p w:rsidR="005F0F1A" w:rsidRPr="00A978ED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978ED">
                    <w:rPr>
                      <w:rFonts w:ascii="Consolas" w:eastAsiaTheme="minorHAnsi" w:hAnsi="Consolas" w:cs="Consolas"/>
                    </w:rPr>
                    <w:t>[cubeone@localhost bin]$ ./cofile_monitor</w:t>
                  </w:r>
                </w:p>
                <w:p w:rsidR="005F0F1A" w:rsidRPr="00A978ED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  <w:r w:rsidRPr="00A978ED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A978ED" w:rsidRDefault="005F0F1A" w:rsidP="00A375D5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375D5" w:rsidRPr="00C36B66" w:rsidRDefault="00A375D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375D5" w:rsidRPr="00C36B66" w:rsidRDefault="00A375D5" w:rsidP="00840E9B">
      <w:pPr>
        <w:pStyle w:val="4"/>
        <w:rPr>
          <w:rFonts w:asciiTheme="minorHAnsi" w:eastAsiaTheme="minorHAnsi" w:hAnsiTheme="minorHAnsi"/>
        </w:rPr>
      </w:pPr>
      <w:bookmarkStart w:id="61" w:name="_Toc478394014"/>
      <w:r w:rsidRPr="00C36B66">
        <w:rPr>
          <w:rFonts w:asciiTheme="minorHAnsi" w:eastAsiaTheme="minorHAnsi" w:hAnsiTheme="minorHAnsi" w:hint="eastAsia"/>
        </w:rPr>
        <w:lastRenderedPageBreak/>
        <w:t>특정 패턴에 대한 파일만 암/복호화</w:t>
      </w:r>
      <w:bookmarkEnd w:id="61"/>
    </w:p>
    <w:tbl>
      <w:tblPr>
        <w:tblW w:w="50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342"/>
        <w:gridCol w:w="4266"/>
        <w:gridCol w:w="3982"/>
      </w:tblGrid>
      <w:tr w:rsidR="00A375D5" w:rsidRPr="00C36B66" w:rsidTr="00BC2947">
        <w:trPr>
          <w:trHeight w:val="383"/>
          <w:tblHeader/>
          <w:jc w:val="center"/>
        </w:trPr>
        <w:tc>
          <w:tcPr>
            <w:tcW w:w="70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22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07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375D5" w:rsidRPr="00C36B66" w:rsidTr="00BC2947">
        <w:trPr>
          <w:trHeight w:val="406"/>
          <w:jc w:val="center"/>
        </w:trPr>
        <w:tc>
          <w:tcPr>
            <w:tcW w:w="700" w:type="pct"/>
            <w:vAlign w:val="center"/>
          </w:tcPr>
          <w:p w:rsidR="00A375D5" w:rsidRPr="00C36B66" w:rsidRDefault="00A375D5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</w:p>
        </w:tc>
        <w:tc>
          <w:tcPr>
            <w:tcW w:w="2224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log_([1-2][0-9]{3}_[0-1][0-9]_[0-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3</w:t>
            </w:r>
            <w:r w:rsidRPr="00C36B66">
              <w:rPr>
                <w:rFonts w:asciiTheme="minorHAnsi" w:eastAsiaTheme="minorHAnsi" w:hAnsiTheme="minorHAnsi"/>
                <w:szCs w:val="18"/>
              </w:rPr>
              <w:t>][0-9]).log$</w:t>
            </w:r>
          </w:p>
        </w:tc>
        <w:tc>
          <w:tcPr>
            <w:tcW w:w="2076" w:type="pct"/>
            <w:vAlign w:val="center"/>
          </w:tcPr>
          <w:p w:rsidR="00A375D5" w:rsidRPr="00C36B66" w:rsidRDefault="00A375D5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log_2016_09_27.log패턴형태의 파일만</w:t>
            </w:r>
          </w:p>
        </w:tc>
      </w:tr>
    </w:tbl>
    <w:p w:rsidR="00A375D5" w:rsidRPr="00C36B66" w:rsidRDefault="00A375D5" w:rsidP="00A375D5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*.log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9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9;mso-fit-shape-to-text:t">
              <w:txbxContent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[cubeone@localhost bin]$ ls -alt *.log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-rw-rw-r-- 1 cubeone cubeone 0 Oct  5 14:30 test1.log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  <w:sz w:val="22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-rw-rw-r-- 1 cubeone cubeone 0 Oct  5 14:24 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8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8;mso-fit-shape-to-text:t">
              <w:txbxContent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감시중인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7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7;mso-fit-shape-to-text:t">
              <w:txbxContent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 xml:space="preserve">       Time             PID       Inode   Type   File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B83555">
                    <w:rPr>
                      <w:rFonts w:ascii="Consolas" w:eastAsiaTheme="minorHAnsi" w:hAnsi="Consolas" w:cs="Consolas"/>
                    </w:rPr>
                    <w:t>2016-10-05 14:55:20 |    21728 | 880991 | TAIL | /home/cubeone/bin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등록한 패턴 형태의 파일 생성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6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6;mso-fit-shape-to-text:t">
              <w:txbxContent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FA6A2D">
                    <w:rPr>
                      <w:rFonts w:ascii="Consolas" w:eastAsiaTheme="minorHAnsi" w:hAnsi="Consolas" w:cs="Consolas"/>
                    </w:rPr>
                    <w:t>[cubeone@localhost bin]$ touch log_2016_09_27.log</w:t>
                  </w:r>
                </w:p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FA6A2D">
                    <w:rPr>
                      <w:rFonts w:ascii="Consolas" w:eastAsiaTheme="minorHAnsi" w:hAnsi="Consolas" w:cs="Consolas"/>
                    </w:rPr>
                    <w:t>[cubeone@localhost bin]$ touch log_2016_09_29.log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생성된 파일이 감시되는지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5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5;mso-fit-shape-to-text:t">
              <w:txbxContent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./cofile_monitor 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Inode   Type   File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2016-10-05 14:55:20 |    21728 | 880991 | TAIL | /home/cubeone/bin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2016-10-05 14:57:21 |    21735 | 880948 | TAIL | /home/cubeone/bin/log_2016_09_27.log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FA6A2D">
                    <w:rPr>
                      <w:rFonts w:ascii="Consolas" w:eastAsiaTheme="minorHAnsi" w:hAnsi="Consolas" w:cs="Consolas"/>
                      <w:sz w:val="18"/>
                    </w:rPr>
                    <w:t>2016-10-05 15:01:13 |    21872 | 880975 | TAIL | /home/cubeone/bin/log_2016_09_29.log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BC2947" w:rsidRPr="00C36B66" w:rsidRDefault="00BC2947" w:rsidP="00840E9B">
      <w:pPr>
        <w:pStyle w:val="4"/>
        <w:rPr>
          <w:rFonts w:asciiTheme="minorHAnsi" w:eastAsiaTheme="minorHAnsi" w:hAnsiTheme="minorHAnsi"/>
        </w:rPr>
      </w:pPr>
      <w:bookmarkStart w:id="62" w:name="_Toc478394015"/>
      <w:r w:rsidRPr="00C36B66">
        <w:rPr>
          <w:rFonts w:asciiTheme="minorHAnsi" w:eastAsiaTheme="minorHAnsi" w:hAnsiTheme="minorHAnsi" w:hint="eastAsia"/>
        </w:rPr>
        <w:lastRenderedPageBreak/>
        <w:t>데몬 시작시 0Byte인 크기는 제외하고 시작하기</w:t>
      </w:r>
      <w:bookmarkEnd w:id="62"/>
    </w:p>
    <w:tbl>
      <w:tblPr>
        <w:tblW w:w="38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370"/>
        <w:gridCol w:w="789"/>
        <w:gridCol w:w="5204"/>
      </w:tblGrid>
      <w:tr w:rsidR="00BC2947" w:rsidRPr="00C36B66" w:rsidTr="00BC2947">
        <w:trPr>
          <w:trHeight w:val="383"/>
          <w:tblHeader/>
          <w:jc w:val="center"/>
        </w:trPr>
        <w:tc>
          <w:tcPr>
            <w:tcW w:w="93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53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53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930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zero_byte_yn</w:t>
            </w:r>
          </w:p>
        </w:tc>
        <w:tc>
          <w:tcPr>
            <w:tcW w:w="536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false</w:t>
            </w:r>
          </w:p>
        </w:tc>
        <w:tc>
          <w:tcPr>
            <w:tcW w:w="3534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데몬 시작시 0 byte인 파일에 대해선 감시하지 않음</w:t>
            </w:r>
          </w:p>
        </w:tc>
      </w:tr>
    </w:tbl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*.log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4" type="#_x0000_t202" style="width:468.3pt;height:9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4;mso-fit-shape-to-text:t">
              <w:txbxContent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[cubeone@localhost bin]$ ls -alt *.log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-rw-rw-r-- 1 cubeone cubeone   0 Jan  9 14:25 test1.log</w:t>
                  </w:r>
                </w:p>
                <w:p w:rsidR="005F0F1A" w:rsidRPr="00B83555" w:rsidRDefault="005F0F1A" w:rsidP="00BC2947">
                  <w:pPr>
                    <w:rPr>
                      <w:rFonts w:ascii="Consolas" w:eastAsiaTheme="minorHAnsi" w:hAnsi="Consolas" w:cs="Consolas"/>
                      <w:sz w:val="22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-rw-rw-r-- 1 cubeone cubeone 178 Jan  9 14:25 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3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3;mso-fit-shape-to-text:t">
              <w:txbxContent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감시중인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2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2;mso-fit-shape-to-text:t">
              <w:txbxContent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./cofile_monitor 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Inode   Type   File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2017-01-09 14:26:05 |    12009 |        1 | 554413 | TAIL | /home/cubeone/bin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728E6">
                    <w:rPr>
                      <w:rFonts w:ascii="Consolas" w:eastAsiaTheme="minorHAnsi" w:hAnsi="Consolas" w:cs="Consolas"/>
                      <w:sz w:val="18"/>
                    </w:rPr>
                    <w:t>2017-01-09 14:26:05 |    12010 |    12009 | 554478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test1.log에 내용추가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1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1;mso-fit-shape-to-text:t">
              <w:txbxContent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[cubeone@localhost bin]$ cat test.txt &gt; test1.log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감시중인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80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80;mso-fit-shape-to-text:t">
              <w:txbxContent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./cofile_monitor 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Inode   Type   File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14:26:05 |    12009 |        1 | 554413 | TAIL | /home/cubeone/bin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14:26:05 |    12010 |    12009 | 554478 | TAIL | /home/cubeone/bin/test.log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14:28:33 |    12027 |    12009 | 554467 | TAIL | /home/cubeone/bin/test1.log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4"/>
        <w:rPr>
          <w:rFonts w:asciiTheme="minorHAnsi" w:eastAsiaTheme="minorHAnsi" w:hAnsiTheme="minorHAnsi"/>
        </w:rPr>
      </w:pPr>
      <w:bookmarkStart w:id="63" w:name="_Toc478394016"/>
      <w:r w:rsidRPr="00C36B66">
        <w:rPr>
          <w:rFonts w:asciiTheme="minorHAnsi" w:eastAsiaTheme="minorHAnsi" w:hAnsiTheme="minorHAnsi" w:hint="eastAsia"/>
        </w:rPr>
        <w:lastRenderedPageBreak/>
        <w:t>자식 데몬 자동 종료기능</w:t>
      </w:r>
      <w:bookmarkEnd w:id="63"/>
    </w:p>
    <w:tbl>
      <w:tblPr>
        <w:tblW w:w="38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575"/>
        <w:gridCol w:w="686"/>
        <w:gridCol w:w="5102"/>
      </w:tblGrid>
      <w:tr w:rsidR="00BC2947" w:rsidRPr="00C36B66" w:rsidTr="00BC2947">
        <w:trPr>
          <w:trHeight w:val="383"/>
          <w:tblHeader/>
          <w:jc w:val="center"/>
        </w:trPr>
        <w:tc>
          <w:tcPr>
            <w:tcW w:w="93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53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353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930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shutdown_time</w:t>
            </w:r>
          </w:p>
        </w:tc>
        <w:tc>
          <w:tcPr>
            <w:tcW w:w="536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3534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자식 데몬 시작 후 1시간후 자동종료</w:t>
            </w:r>
          </w:p>
        </w:tc>
      </w:tr>
    </w:tbl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tail 실행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79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9;mso-fit-shape-to-text:t">
              <w:txbxContent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 xml:space="preserve">[cubeone@localhost bin]$ ./cofile tail -e -c tail_config_default.json 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728E6">
                    <w:rPr>
                      <w:rFonts w:ascii="Consolas" w:eastAsiaTheme="minorHAnsi" w:hAnsi="Consolas" w:cs="Consolas"/>
                    </w:rPr>
                    <w:t>Start Encrypting using tail_config_default.json...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감시중인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78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8;mso-fit-shape-to-text:t">
              <w:txbxContent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./cofile_monitor 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Inode   Type   File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14:32:28 |    12068 |        1 | 554413 | TAIL | /home/cubeone/bin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14:32:28 |    12069 |    12068 | 554467 | TAIL | /home/cubeone/bin/test1.log</w:t>
                  </w:r>
                </w:p>
                <w:p w:rsidR="005F0F1A" w:rsidRPr="006728E6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14:32:29 |    12070 |    12068 | 554478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event_log 확인 (1시간 후)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77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7;mso-fit-shape-to-text:t">
              <w:txbxContent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[cubeone@localhost bin]$ tail -f ~/var/log/event_log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11:31:25 : Inform: CheckChangeInode [11251][/home/cubeone/bin/test.log]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11:31:25 : Launch process [11263] for [test.log]...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14:26:05 : Start Encrypting using tail_config_default.json...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14:26:05 : Launch process [12010] for [test.log]...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14:28:33 : Launch process [12027] for [test1.log]...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14:32:28 : Start Encrypting using tail_config_default.json...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14:32:28 : Launch process [12069] for [test1.log]...</w:t>
                  </w:r>
                </w:p>
                <w:p w:rsidR="005F0F1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14:32:29 : Launch process [12070] for [test.log]...</w:t>
                  </w:r>
                </w:p>
                <w:p w:rsidR="005F0F1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14:32:29 : Launch process [12070] for [test.log]...</w:t>
                  </w:r>
                </w:p>
                <w:p w:rsidR="005F0F1A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</w:t>
                  </w:r>
                  <w:r>
                    <w:rPr>
                      <w:rFonts w:ascii="Consolas" w:eastAsiaTheme="minorHAnsi" w:hAnsi="Consolas" w:cs="Consolas" w:hint="eastAsia"/>
                    </w:rPr>
                    <w:t>5</w:t>
                  </w:r>
                  <w:r w:rsidRPr="006652FA">
                    <w:rPr>
                      <w:rFonts w:ascii="Consolas" w:eastAsiaTheme="minorHAnsi" w:hAnsi="Consolas" w:cs="Consolas"/>
                    </w:rPr>
                    <w:t>:32:2</w:t>
                  </w:r>
                  <w:r>
                    <w:rPr>
                      <w:rFonts w:ascii="Consolas" w:eastAsiaTheme="minorHAnsi" w:hAnsi="Consolas" w:cs="Consolas" w:hint="eastAsia"/>
                    </w:rPr>
                    <w:t>8</w:t>
                  </w:r>
                  <w:r w:rsidRPr="006652FA">
                    <w:rPr>
                      <w:rFonts w:ascii="Consolas" w:eastAsiaTheme="minorHAnsi" w:hAnsi="Consolas" w:cs="Consolas"/>
                    </w:rPr>
                    <w:t xml:space="preserve"> : Child Process is automatically shutdown(</w:t>
                  </w:r>
                  <w:r>
                    <w:rPr>
                      <w:rFonts w:ascii="Consolas" w:eastAsiaTheme="minorHAnsi" w:hAnsi="Consolas" w:cs="Consolas" w:hint="eastAsia"/>
                    </w:rPr>
                    <w:t>12069</w:t>
                  </w:r>
                  <w:r w:rsidRPr="006652FA">
                    <w:rPr>
                      <w:rFonts w:ascii="Consolas" w:eastAsiaTheme="minorHAnsi" w:hAnsi="Consolas" w:cs="Consolas"/>
                    </w:rPr>
                    <w:t>)</w:t>
                  </w:r>
                </w:p>
                <w:p w:rsidR="005F0F1A" w:rsidRPr="00A978ED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6652FA">
                    <w:rPr>
                      <w:rFonts w:ascii="Consolas" w:eastAsiaTheme="minorHAnsi" w:hAnsi="Consolas" w:cs="Consolas"/>
                    </w:rPr>
                    <w:t>2017-01-09 1</w:t>
                  </w:r>
                  <w:r>
                    <w:rPr>
                      <w:rFonts w:ascii="Consolas" w:eastAsiaTheme="minorHAnsi" w:hAnsi="Consolas" w:cs="Consolas" w:hint="eastAsia"/>
                    </w:rPr>
                    <w:t>5</w:t>
                  </w:r>
                  <w:r w:rsidRPr="006652FA">
                    <w:rPr>
                      <w:rFonts w:ascii="Consolas" w:eastAsiaTheme="minorHAnsi" w:hAnsi="Consolas" w:cs="Consolas"/>
                    </w:rPr>
                    <w:t>:32:29 : Child Process is automatically shutdown(</w:t>
                  </w:r>
                  <w:r>
                    <w:rPr>
                      <w:rFonts w:ascii="Consolas" w:eastAsiaTheme="minorHAnsi" w:hAnsi="Consolas" w:cs="Consolas" w:hint="eastAsia"/>
                    </w:rPr>
                    <w:t>12070</w:t>
                  </w:r>
                  <w:r w:rsidRPr="006652FA">
                    <w:rPr>
                      <w:rFonts w:ascii="Consolas" w:eastAsiaTheme="minorHAnsi" w:hAnsi="Consolas" w:cs="Consolas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cofile_monitor로 감시중인 파일 확인</w:t>
      </w:r>
    </w:p>
    <w:p w:rsidR="00BC2947" w:rsidRPr="00C36B66" w:rsidRDefault="00966064" w:rsidP="00BC294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76" type="#_x0000_t202" style="width:468.3pt;height:23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6;mso-fit-shape-to-text:t">
              <w:txbxContent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./cofile_monitor 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 xml:space="preserve">       Time             PID        PPID      Inode   Type   File</w:t>
                  </w:r>
                </w:p>
                <w:p w:rsidR="005F0F1A" w:rsidRPr="006652FA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</w:t>
                  </w:r>
                </w:p>
                <w:p w:rsidR="005F0F1A" w:rsidRPr="00FA6A2D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6652FA">
                    <w:rPr>
                      <w:rFonts w:ascii="Consolas" w:eastAsiaTheme="minorHAnsi" w:hAnsi="Consolas" w:cs="Consolas"/>
                      <w:sz w:val="18"/>
                    </w:rPr>
                    <w:t>2017-01-09 14:32:28 |    12068 |        1 | 554413 | TAIL | /home/cubeone/bin</w:t>
                  </w:r>
                </w:p>
              </w:txbxContent>
            </v:textbox>
            <w10:wrap type="none"/>
            <w10:anchorlock/>
          </v:shape>
        </w:pict>
      </w: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2C0C99" w:rsidRPr="00C36B66" w:rsidRDefault="002C0C99" w:rsidP="00840E9B">
      <w:pPr>
        <w:pStyle w:val="2"/>
        <w:rPr>
          <w:rFonts w:asciiTheme="minorHAnsi" w:eastAsiaTheme="minorHAnsi" w:hAnsiTheme="minorHAnsi"/>
        </w:rPr>
      </w:pPr>
      <w:bookmarkStart w:id="64" w:name="_Toc478394017"/>
      <w:r w:rsidRPr="00C36B66">
        <w:rPr>
          <w:rFonts w:asciiTheme="minorHAnsi" w:eastAsiaTheme="minorHAnsi" w:hAnsiTheme="minorHAnsi" w:hint="eastAsia"/>
        </w:rPr>
        <w:lastRenderedPageBreak/>
        <w:t>cofile file</w:t>
      </w:r>
      <w:bookmarkEnd w:id="64"/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65" w:name="_Toc478394018"/>
      <w:r w:rsidRPr="00C36B66">
        <w:rPr>
          <w:rFonts w:asciiTheme="minorHAnsi" w:eastAsiaTheme="minorHAnsi" w:hAnsiTheme="minorHAnsi" w:hint="eastAsia"/>
        </w:rPr>
        <w:t>실행 화면</w:t>
      </w:r>
      <w:bookmarkEnd w:id="65"/>
    </w:p>
    <w:p w:rsidR="007632A9" w:rsidRPr="00C36B66" w:rsidRDefault="00966064" w:rsidP="007632A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75" type="#_x0000_t202" style="width:468.3pt;height:45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5;mso-fit-shape-to-text:t">
              <w:txbxContent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[cubeone@localhost bin]$ ./cofile file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Usage: ./cofile file [-e|-d] [config_file | &lt;options&gt;]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If when you are not using a config file, you can use the option below.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Usage: ./cofile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&lt;Essential&gt;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-e|d: encrypt/decrypt type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-f|i|ie : input filter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-f: input file path (Highest priority)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-i: input filter (meta-char support)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-ie: input file extension (Lowest priority)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-in : item name.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>&lt;Options&gt;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-c : config file name. 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-et : encoding type. default : binary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0 : binary.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1 : ASCII.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-sn : sid name.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-sh : output head suffix.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-st : output tail suffix.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 xml:space="preserve">-id : input dir name. default : ./ 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-od : output dir name. default : ./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-p : console print mode. default : on. checked 'off'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-h : header info file save y/n, default : n. checked 'y'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y : save the header file( filename.cohead ).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</w: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n : include in the encrypted file.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-r : file reserver. ENC olny. Source file delete. default : 'save', checked 'delete'.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-oe : output file extension. default : .coenc (ENC only)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-m : input dir Monitoring. deamon mode. checked 'on'.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-t : Term for dir Monitoring. default : 1 sec. unit : sec.</w:t>
                  </w:r>
                </w:p>
                <w:p w:rsidR="005F0F1A" w:rsidRPr="002C1F60" w:rsidRDefault="005F0F1A" w:rsidP="00BC2947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-v : Enable Verification by encryption. checked 'on'.</w:t>
                  </w:r>
                </w:p>
                <w:p w:rsidR="005F0F1A" w:rsidRPr="00BC2947" w:rsidRDefault="005F0F1A" w:rsidP="002C0C9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2C1F60">
                    <w:rPr>
                      <w:rFonts w:ascii="Consolas" w:eastAsiaTheme="minorHAnsi" w:hAnsi="Consolas" w:cs="Consolas"/>
                      <w:sz w:val="18"/>
                    </w:rPr>
                    <w:tab/>
                    <w:t>-check : List files to encryption/decryption.</w:t>
                  </w:r>
                </w:p>
              </w:txbxContent>
            </v:textbox>
            <w10:wrap type="none"/>
            <w10:anchorlock/>
          </v:shape>
        </w:pict>
      </w:r>
    </w:p>
    <w:p w:rsidR="007632A9" w:rsidRPr="00C36B66" w:rsidRDefault="007632A9" w:rsidP="007632A9">
      <w:pPr>
        <w:pStyle w:val="-4"/>
        <w:rPr>
          <w:rFonts w:asciiTheme="minorHAnsi" w:eastAsiaTheme="minorHAnsi" w:hAnsiTheme="minorHAnsi"/>
        </w:rPr>
      </w:pPr>
    </w:p>
    <w:p w:rsidR="00FC613C" w:rsidRPr="00C36B66" w:rsidRDefault="00FC613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B1B85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66" w:name="_Toc478394019"/>
      <w:r w:rsidRPr="00C36B66">
        <w:rPr>
          <w:rFonts w:asciiTheme="minorHAnsi" w:eastAsiaTheme="minorHAnsi" w:hAnsiTheme="minorHAnsi" w:hint="eastAsia"/>
        </w:rPr>
        <w:lastRenderedPageBreak/>
        <w:t>옵션 설명</w:t>
      </w:r>
      <w:bookmarkEnd w:id="66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428"/>
        <w:gridCol w:w="3257"/>
        <w:gridCol w:w="1981"/>
        <w:gridCol w:w="1886"/>
      </w:tblGrid>
      <w:tr w:rsidR="00BC2947" w:rsidRPr="00C36B66" w:rsidTr="00BC2947">
        <w:trPr>
          <w:trHeight w:val="383"/>
          <w:tblHeader/>
          <w:jc w:val="center"/>
        </w:trPr>
        <w:tc>
          <w:tcPr>
            <w:tcW w:w="127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0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103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Default</w:t>
            </w:r>
          </w:p>
        </w:tc>
        <w:tc>
          <w:tcPr>
            <w:tcW w:w="98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1037" w:type="pct"/>
            <w:vMerge w:val="restar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 type</w:t>
            </w:r>
          </w:p>
        </w:tc>
        <w:tc>
          <w:tcPr>
            <w:tcW w:w="987" w:type="pct"/>
            <w:vMerge w:val="restar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 type</w:t>
            </w:r>
          </w:p>
        </w:tc>
        <w:tc>
          <w:tcPr>
            <w:tcW w:w="1037" w:type="pct"/>
            <w:vMerge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987" w:type="pct"/>
            <w:vMerge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 &lt;input_filter&gt;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 filter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Merge w:val="restar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 &lt;-i | -ie&gt;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-ie &lt;extension&gt;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 file extension.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Merge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-in &lt;item&gt;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 name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-sn &lt;sid&gt;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 name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 &lt;file_name&gt;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file name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-et &lt;0|1&gt;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Encoding type</w:t>
            </w:r>
          </w:p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- 0: binary.</w:t>
            </w:r>
          </w:p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ASCII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: </w:t>
            </w:r>
            <w:r w:rsidRPr="00C36B66">
              <w:rPr>
                <w:rFonts w:asciiTheme="minorHAnsi" w:eastAsiaTheme="minorHAnsi" w:hAnsiTheme="minorHAnsi"/>
                <w:szCs w:val="18"/>
              </w:rPr>
              <w:t>binary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-sh &lt;suffix&gt;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head suffix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-st &lt;suffix&gt;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tail suffix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 &lt;path&gt;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 dir path.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 (현재 Dir)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-od &lt;path&gt;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dir path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 (현재 Dir)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-p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console print mode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Y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-h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header info file save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 reserver.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-oe &lt;extension&gt;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 file extension.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coenc</w:t>
            </w:r>
          </w:p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(ENC Onley)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-m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Input dir </w:t>
            </w:r>
            <w:r w:rsidRPr="00C36B66">
              <w:rPr>
                <w:rFonts w:asciiTheme="minorHAnsi" w:eastAsiaTheme="minorHAnsi" w:hAnsiTheme="minorHAnsi"/>
                <w:szCs w:val="18"/>
              </w:rPr>
              <w:t>monitoring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false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-t &lt;number&gt;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Term for dir monitoring.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 sec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-v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Enable Verfication by encryption.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2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-check</w:t>
            </w:r>
          </w:p>
        </w:tc>
        <w:tc>
          <w:tcPr>
            <w:tcW w:w="1705" w:type="pct"/>
            <w:vAlign w:val="center"/>
          </w:tcPr>
          <w:p w:rsidR="00BC2947" w:rsidRPr="00C36B66" w:rsidRDefault="00BC2947" w:rsidP="00BC2947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check config file</w:t>
            </w:r>
          </w:p>
        </w:tc>
        <w:tc>
          <w:tcPr>
            <w:tcW w:w="103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</w:t>
            </w:r>
          </w:p>
        </w:tc>
        <w:tc>
          <w:tcPr>
            <w:tcW w:w="987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</w:tbl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</w:p>
    <w:p w:rsidR="00D430BD" w:rsidRPr="00C36B66" w:rsidRDefault="00D430B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B1B85" w:rsidRPr="00C36B66" w:rsidRDefault="00D430BD" w:rsidP="00840E9B">
      <w:pPr>
        <w:pStyle w:val="3"/>
        <w:rPr>
          <w:rFonts w:asciiTheme="minorHAnsi" w:eastAsiaTheme="minorHAnsi" w:hAnsiTheme="minorHAnsi"/>
        </w:rPr>
      </w:pPr>
      <w:bookmarkStart w:id="67" w:name="_Toc478394020"/>
      <w:r w:rsidRPr="00C36B66">
        <w:rPr>
          <w:rFonts w:asciiTheme="minorHAnsi" w:eastAsiaTheme="minorHAnsi" w:hAnsiTheme="minorHAnsi" w:hint="eastAsia"/>
        </w:rPr>
        <w:lastRenderedPageBreak/>
        <w:t>config file 설명</w:t>
      </w:r>
      <w:bookmarkEnd w:id="67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20"/>
        <w:gridCol w:w="2529"/>
        <w:gridCol w:w="1009"/>
        <w:gridCol w:w="5794"/>
      </w:tblGrid>
      <w:tr w:rsidR="00D430BD" w:rsidRPr="00C36B66" w:rsidTr="00CA1084">
        <w:trPr>
          <w:trHeight w:val="383"/>
          <w:tblHeader/>
          <w:jc w:val="center"/>
        </w:trPr>
        <w:tc>
          <w:tcPr>
            <w:tcW w:w="1439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KEY</w:t>
            </w:r>
          </w:p>
        </w:tc>
        <w:tc>
          <w:tcPr>
            <w:tcW w:w="52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TYPE</w:t>
            </w:r>
          </w:p>
        </w:tc>
        <w:tc>
          <w:tcPr>
            <w:tcW w:w="303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439" w:type="pct"/>
            <w:gridSpan w:val="2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FC613C" w:rsidRPr="00C36B66" w:rsidRDefault="00FC613C" w:rsidP="00FC613C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file을 구분하기 위한 Key 값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439" w:type="pct"/>
            <w:gridSpan w:val="2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comm_option</w:t>
            </w:r>
          </w:p>
        </w:tc>
        <w:tc>
          <w:tcPr>
            <w:tcW w:w="528" w:type="pct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033" w:type="pct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공통 옵션값 Json Object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 w:val="restar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DB SID 이름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 사용할 Item 명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encode_type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Encoding Type</w:t>
            </w:r>
          </w:p>
          <w:p w:rsidR="00FC613C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0: binary</w:t>
            </w:r>
          </w:p>
          <w:p w:rsidR="00FC613C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1: ASCII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log_console_yn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진행사항을 화면(stdout)에 출력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header_file_save_yn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암호화에 관련된 header 정보를 파일로 저장할지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file_reserver_yn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암호화시 원본 파일 유지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dir_monitoring_yn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FC613C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</w:t>
            </w:r>
            <w:r w:rsidRPr="00C36B66">
              <w:rPr>
                <w:rFonts w:asciiTheme="minorHAnsi" w:eastAsiaTheme="minorHAnsi" w:hAnsiTheme="minorHAnsi"/>
                <w:szCs w:val="18"/>
              </w:rPr>
              <w:t>(daemon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) 여부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dir_monitoring_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term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Number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폴더 감시 모드 일 때, 감시 주기 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439" w:type="pct"/>
            <w:gridSpan w:val="2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enc_option | dec_option</w:t>
            </w:r>
          </w:p>
        </w:tc>
        <w:tc>
          <w:tcPr>
            <w:tcW w:w="528" w:type="pct"/>
            <w:shd w:val="clear" w:color="auto" w:fill="F2F2F2" w:themeFill="background1" w:themeFillShade="F2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3033" w:type="pct"/>
            <w:shd w:val="clear" w:color="auto" w:fill="F2F2F2" w:themeFill="background1" w:themeFillShade="F2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옵션 JSON Objcet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 w:val="restar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input_filter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파일이름 규칙 정보 (정규표현식)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원본파일 폴더 경로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저장될 폴더 경로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output_suffix_head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A1084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암/복호화 후 </w:t>
            </w:r>
            <w:r w:rsidR="00CA1084" w:rsidRPr="00C36B66">
              <w:rPr>
                <w:rFonts w:asciiTheme="minorHAnsi" w:eastAsiaTheme="minorHAnsi" w:hAnsiTheme="minorHAnsi" w:hint="eastAsia"/>
                <w:szCs w:val="18"/>
              </w:rPr>
              <w:t xml:space="preserve">파일 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저장시 머리말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output_suffix_tail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FC613C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암/복호화 후 파일 저장시 </w:t>
            </w:r>
            <w:r w:rsidR="00CA1084" w:rsidRPr="00C36B66">
              <w:rPr>
                <w:rFonts w:asciiTheme="minorHAnsi" w:eastAsiaTheme="minorHAnsi" w:hAnsiTheme="minorHAnsi" w:hint="eastAsia"/>
                <w:szCs w:val="18"/>
              </w:rPr>
              <w:t>꼬릿말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input_extension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CA1084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파일의 확장자</w:t>
            </w:r>
          </w:p>
        </w:tc>
      </w:tr>
      <w:tr w:rsidR="00D430BD" w:rsidRPr="00C36B66" w:rsidTr="00CA1084">
        <w:trPr>
          <w:trHeight w:val="406"/>
          <w:jc w:val="center"/>
        </w:trPr>
        <w:tc>
          <w:tcPr>
            <w:tcW w:w="115" w:type="pct"/>
            <w:vMerge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24" w:type="pct"/>
            <w:vAlign w:val="center"/>
          </w:tcPr>
          <w:p w:rsidR="00D430BD" w:rsidRPr="00C36B66" w:rsidRDefault="00D430BD" w:rsidP="00C5068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output_extension</w:t>
            </w:r>
          </w:p>
        </w:tc>
        <w:tc>
          <w:tcPr>
            <w:tcW w:w="528" w:type="pct"/>
            <w:vAlign w:val="center"/>
          </w:tcPr>
          <w:p w:rsidR="00D430BD" w:rsidRPr="00C36B66" w:rsidRDefault="00D430BD" w:rsidP="00C5068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3033" w:type="pct"/>
            <w:vAlign w:val="center"/>
          </w:tcPr>
          <w:p w:rsidR="00D430BD" w:rsidRPr="00C36B66" w:rsidRDefault="00CA1084" w:rsidP="00C50689">
            <w:pPr>
              <w:pStyle w:val="-4"/>
              <w:keepNext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덧 붙일 확장자</w:t>
            </w:r>
          </w:p>
        </w:tc>
      </w:tr>
    </w:tbl>
    <w:p w:rsidR="00FC631E" w:rsidRPr="00C36B66" w:rsidRDefault="00FC631E" w:rsidP="00FC631E">
      <w:pPr>
        <w:pStyle w:val="-4"/>
        <w:rPr>
          <w:rFonts w:asciiTheme="minorHAnsi" w:eastAsiaTheme="minorHAnsi" w:hAnsiTheme="minorHAnsi" w:cs="맑은 고딕"/>
          <w:b/>
          <w:sz w:val="22"/>
        </w:rPr>
      </w:pPr>
    </w:p>
    <w:p w:rsidR="00FC631E" w:rsidRPr="00C36B66" w:rsidRDefault="00FC631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 w:cs="맑은 고딕"/>
          <w:b/>
          <w:sz w:val="22"/>
        </w:rPr>
        <w:br w:type="page"/>
      </w:r>
    </w:p>
    <w:p w:rsidR="00FC631E" w:rsidRDefault="00FC631E" w:rsidP="00840E9B">
      <w:pPr>
        <w:pStyle w:val="4"/>
        <w:rPr>
          <w:rFonts w:asciiTheme="minorHAnsi" w:eastAsiaTheme="minorHAnsi" w:hAnsiTheme="minorHAnsi"/>
        </w:rPr>
      </w:pPr>
      <w:bookmarkStart w:id="68" w:name="_Toc478394021"/>
      <w:r w:rsidRPr="00C36B66">
        <w:rPr>
          <w:rFonts w:asciiTheme="minorHAnsi" w:eastAsiaTheme="minorHAnsi" w:hAnsiTheme="minorHAnsi" w:hint="eastAsia"/>
        </w:rPr>
        <w:lastRenderedPageBreak/>
        <w:t>config 파일 예제</w:t>
      </w:r>
      <w:bookmarkEnd w:id="68"/>
    </w:p>
    <w:p w:rsidR="00ED5EDC" w:rsidRPr="00ED5EDC" w:rsidRDefault="00ED5EDC" w:rsidP="00ED5EDC">
      <w:pPr>
        <w:pStyle w:val="-4"/>
      </w:pPr>
      <w:r>
        <w:rPr>
          <w:rFonts w:hint="eastAsia"/>
        </w:rPr>
        <w:t xml:space="preserve">default confie생성법은 </w:t>
      </w:r>
      <w:r>
        <w:t>“</w:t>
      </w:r>
      <w:r>
        <w:rPr>
          <w:rFonts w:hint="eastAsia"/>
        </w:rPr>
        <w:t>3.5</w:t>
      </w:r>
      <w:r w:rsidRPr="00C36B66">
        <w:rPr>
          <w:rFonts w:asciiTheme="minorHAnsi" w:eastAsiaTheme="minorHAnsi" w:hAnsiTheme="minorHAnsi" w:hint="eastAsia"/>
        </w:rPr>
        <w:t>cofile config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를 참고하세요.</w:t>
      </w:r>
      <w:bookmarkStart w:id="69" w:name="_GoBack"/>
      <w:bookmarkEnd w:id="69"/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74" type="#_x0000_t202" style="width:468.3pt;height:42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4;mso-fit-shape-to-text:t">
              <w:txbxContent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{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"type": "file",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"comm_option": {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"sid": "orcl",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"item": "AES256",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"#encode_type": "0: binary, 1: ASCII",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"encode_type": "0",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"log_console_yn": true,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"header_file_save_yn": false,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"file_reserver_yn": true,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"dir_monitoring_yn": false,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"dir_monitoring_term": 1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},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"enc_option": {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"input_filter": ".*",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"#output_suffix_head": "head_",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"#output_suffix_tail": "_tail",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"input_dir": ".",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"output_dir": ".",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"input_extension": "txt",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"output_extension": "coenc"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},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"dec_option": {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"input_filter": ".*",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"#output_suffix_head": "head_",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"#output_suffix_tail": "_tail",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"input_dir": ".",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"output_dir": ".",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"input_extension": "coenc",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ab/>
                    <w:t xml:space="preserve">"output_extension": "codec" </w:t>
                  </w:r>
                </w:p>
                <w:p w:rsidR="005F0F1A" w:rsidRPr="001B4D0F" w:rsidRDefault="005F0F1A" w:rsidP="00BC2947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 xml:space="preserve">  } </w:t>
                  </w:r>
                </w:p>
                <w:p w:rsidR="005F0F1A" w:rsidRPr="00C14279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1B4D0F">
                    <w:rPr>
                      <w:rFonts w:ascii="Consolas" w:eastAsiaTheme="minorHAnsi" w:hAnsi="Consolas" w:cs="Consola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AB1B85" w:rsidRPr="00C36B66" w:rsidRDefault="00AB1B8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C613C" w:rsidRPr="00C36B66" w:rsidRDefault="00AB1B85" w:rsidP="00840E9B">
      <w:pPr>
        <w:pStyle w:val="3"/>
        <w:rPr>
          <w:rFonts w:asciiTheme="minorHAnsi" w:eastAsiaTheme="minorHAnsi" w:hAnsiTheme="minorHAnsi"/>
        </w:rPr>
      </w:pPr>
      <w:bookmarkStart w:id="70" w:name="_Toc478394022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bookmarkEnd w:id="70"/>
    </w:p>
    <w:p w:rsidR="00CA1084" w:rsidRPr="00C36B66" w:rsidRDefault="00CA1084" w:rsidP="00CA1084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실행 예제에서 사용하는 옵션은 아래와 같으며, 실행 예제에서는 아래 옵션중 변경되는 옵션에 대해서만 언급한다.</w:t>
      </w:r>
    </w:p>
    <w:p w:rsidR="00CA1084" w:rsidRPr="00C36B66" w:rsidRDefault="00CA1084" w:rsidP="00CA1084">
      <w:pPr>
        <w:pStyle w:val="-4"/>
        <w:rPr>
          <w:rFonts w:asciiTheme="minorHAnsi" w:eastAsiaTheme="minorHAnsi" w:hAnsiTheme="minorHAnsi"/>
        </w:rPr>
      </w:pPr>
    </w:p>
    <w:tbl>
      <w:tblPr>
        <w:tblW w:w="478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958"/>
        <w:gridCol w:w="3085"/>
        <w:gridCol w:w="4096"/>
      </w:tblGrid>
      <w:tr w:rsidR="00CA1084" w:rsidRPr="00C36B66" w:rsidTr="00BC2947">
        <w:trPr>
          <w:trHeight w:val="383"/>
          <w:tblHeader/>
          <w:jc w:val="center"/>
        </w:trPr>
        <w:tc>
          <w:tcPr>
            <w:tcW w:w="107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A1084" w:rsidRPr="00C36B66" w:rsidRDefault="00CA1084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68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A1084" w:rsidRPr="00C36B66" w:rsidRDefault="00CA1084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241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A1084" w:rsidRPr="00C36B66" w:rsidRDefault="00CA1084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input_dir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폴더에서 암/복호화 대상 검색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input_ext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.txt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폴더에서 파일확장자가 txt인 파일을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output_dir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현재 폴더에 저장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output_ext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.coenc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원본 파일 명에coenc의 확장자를 덧 붙힘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암/복호화에 사용할 Item은 </w:t>
            </w:r>
            <w:r w:rsidRPr="00C36B66">
              <w:rPr>
                <w:rFonts w:asciiTheme="minorHAnsi" w:eastAsiaTheme="minorHAnsi" w:hAnsiTheme="minorHAnsi"/>
                <w:szCs w:val="18"/>
              </w:rPr>
              <w:t>“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AES256CBC</w:t>
            </w:r>
            <w:r w:rsidRPr="00C36B66">
              <w:rPr>
                <w:rFonts w:asciiTheme="minorHAnsi" w:eastAsiaTheme="minorHAnsi" w:hAnsiTheme="minorHAnsi"/>
                <w:szCs w:val="18"/>
              </w:rPr>
              <w:t>”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encode_type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encoding은 binary로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log_console_yn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암/복호화에서 발생하는 로그는 화면에 출력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file_reserver_yn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암호화에 사용한 원본 파일은 유지</w:t>
            </w:r>
          </w:p>
        </w:tc>
      </w:tr>
      <w:tr w:rsidR="00BC2947" w:rsidRPr="00C36B66" w:rsidTr="00BC2947">
        <w:trPr>
          <w:trHeight w:val="406"/>
          <w:jc w:val="center"/>
        </w:trPr>
        <w:tc>
          <w:tcPr>
            <w:tcW w:w="1071" w:type="pct"/>
            <w:vAlign w:val="center"/>
          </w:tcPr>
          <w:p w:rsidR="00BC2947" w:rsidRPr="00C36B66" w:rsidRDefault="00BC2947" w:rsidP="00BC2947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header_file_save_yn</w:t>
            </w:r>
          </w:p>
        </w:tc>
        <w:tc>
          <w:tcPr>
            <w:tcW w:w="1688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241" w:type="pct"/>
            <w:vAlign w:val="center"/>
          </w:tcPr>
          <w:p w:rsidR="00BC2947" w:rsidRPr="00C36B66" w:rsidRDefault="00BC2947" w:rsidP="00BC2947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header 정보는 암호화 파일에 같이 저장</w:t>
            </w:r>
          </w:p>
        </w:tc>
      </w:tr>
    </w:tbl>
    <w:p w:rsidR="00CA1084" w:rsidRPr="00C36B66" w:rsidRDefault="00CA1084" w:rsidP="00CA108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A1084" w:rsidRPr="00C36B66" w:rsidRDefault="00FC631E" w:rsidP="00840E9B">
      <w:pPr>
        <w:pStyle w:val="4"/>
        <w:rPr>
          <w:rFonts w:asciiTheme="minorHAnsi" w:eastAsiaTheme="minorHAnsi" w:hAnsiTheme="minorHAnsi"/>
        </w:rPr>
      </w:pPr>
      <w:bookmarkStart w:id="71" w:name="_Toc478394023"/>
      <w:r w:rsidRPr="00C36B66">
        <w:rPr>
          <w:rFonts w:asciiTheme="minorHAnsi" w:eastAsiaTheme="minorHAnsi" w:hAnsiTheme="minorHAnsi" w:hint="eastAsia"/>
        </w:rPr>
        <w:lastRenderedPageBreak/>
        <w:t>파일 암/복호화 예제</w:t>
      </w:r>
      <w:bookmarkEnd w:id="71"/>
    </w:p>
    <w:p w:rsidR="00FC631E" w:rsidRPr="00C36B66" w:rsidRDefault="00FC631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3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3;mso-fit-shape-to-text:t">
              <w:txbxContent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[cubeone@localhost bin]$ cat test.txt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1234567890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-=!@#$%^&amp;*()_+,./&lt;&gt;?;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abcdefghijklmnopqrstuvwxyz</w:t>
                  </w:r>
                </w:p>
                <w:p w:rsidR="005F0F1A" w:rsidRPr="00C14279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ABCDEFGHIJKLMNOPQRSTUVWXYZ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file 암호화 실행</w:t>
      </w:r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2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2;mso-fit-shape-to-text:t">
              <w:txbxContent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[cubeone@localhost bin]$ ./cofile file -e -in AES256CBC -ie txt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Inform: Processing File [/home/cubeone/bin/test.txt] .....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[/home/cubeone/bin/test.txt] : . Completed.</w:t>
                  </w:r>
                </w:p>
                <w:p w:rsidR="005F0F1A" w:rsidRPr="00FC631E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Inform: File [/home/cubeone/bin/test.txt.coenc] is verified .....</w:t>
                  </w:r>
                </w:p>
                <w:p w:rsidR="005F0F1A" w:rsidRPr="00C14279" w:rsidRDefault="005F0F1A" w:rsidP="00FC631E">
                  <w:pPr>
                    <w:rPr>
                      <w:rFonts w:ascii="Consolas" w:eastAsiaTheme="minorHAnsi" w:hAnsi="Consolas" w:cs="Consolas"/>
                    </w:rPr>
                  </w:pPr>
                  <w:r w:rsidRPr="00FC631E">
                    <w:rPr>
                      <w:rFonts w:ascii="Consolas" w:eastAsiaTheme="minorHAnsi" w:hAnsi="Consolas" w:cs="Consolas"/>
                    </w:rPr>
                    <w:t>Inform: Processing file [/home/cubeone/bin/test.txt]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DC44B4" w:rsidRPr="00C36B66" w:rsidRDefault="00DC44B4" w:rsidP="00DC44B4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binary 형태로 저장됨으로 od 명령어로 확인</w:t>
      </w:r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1" type="#_x0000_t202" style="width:468.3pt;height:28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1;mso-fit-shape-to-text:t">
              <w:txbxContent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od -x -w test.txt.coenc 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0000000 4e45 4643 4c49 3345 0030 0000 0000 0000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0000040 0000 0000 0000 0000 4100 5345 3532 4336 4342 0000 0000 0000 0000 0000 0000 0000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0000100 0000 0000 0000 0000 2f00 6f68 656d 632f 6275 6f65 656e 622f 6e69 742f 7365 2e74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0000140 7874 0074 0000 0000 0000 0000 0000 0000 0000 0000 0000 0000 0000 0000 0000 0000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0000200 0000 0000 0000 0000 0000 0000 0000 0000 0000 0000 0000 0000 3000 0000 0000 0000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0000240 0000 0000 0000 0000 0000 0000 0000 0000 0000 0000 0000 0000 0000 0000 0000 0000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0000600 0000 0000 0000 0000 0000 0000 0000 0000 0000 0000 0000 0000 0000 d25d 7048 6952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0000640 5158 e749 0ae3 0000 0000 0000 0000 3000 4586 57be 0000 0000 6f63 6966 656c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0000700 0000 0000 0000 0000 0000 0000 0000 0000 0000 0000 0000 0000 0000 0000 0000 0000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0001000 0000 0000 0000 0000 7563 6562 6e6f 0065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0001040 0000 0000 0000 0000 3030 3030 0030 0000 0000 0000 0000 0000 0000 0000 0000 0000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0001100 0000 0000 0000 0000 0000 0000 0000 0000 0000 0000 0000 0000 0000 0000 0000 0000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0001240 32fd 6183 c4c3 bb39 8f6e 039b ef3f 05ee a866 d350 3098 7f67 f035 d2be 552d c913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0001300 5cd1 5b3e e845 e051 5fdc b58c 9ddd 86a4 db55 b4dd 2fe6 1333 9857 deb6 52ef d2f4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0001340 7c75 a312 3a81 767a c873 b7dc 014a e790 0720 29b7 8706 7c24 3a8a 2112 62cd 2211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0001400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 file 복호화 실행</w:t>
      </w:r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70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70;mso-fit-shape-to-text:t">
              <w:txbxContent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./cofile file -d -in AES256CBC -ie coenc -oe codec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[/home/cubeone/bin/test.txt.coenc] .....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[/home/cubeone/bin/test.txt.coenc] : . Completed.</w:t>
                  </w:r>
                </w:p>
                <w:p w:rsidR="005F0F1A" w:rsidRPr="003171DA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[/home/cubeone/bin/test.txt.coenc]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파일과 비교</w:t>
      </w:r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9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9;mso-fit-shape-to-text:t">
              <w:txbxContent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DC44B4">
                    <w:rPr>
                      <w:rFonts w:ascii="Consolas" w:eastAsiaTheme="minorHAnsi" w:hAnsi="Consolas" w:cs="Consolas"/>
                    </w:rPr>
                    <w:t xml:space="preserve">[cubeone@localhost bin]$ diff test.txt test.txt.codec </w:t>
                  </w:r>
                </w:p>
                <w:p w:rsidR="005F0F1A" w:rsidRPr="00C14279" w:rsidRDefault="005F0F1A" w:rsidP="00DC44B4">
                  <w:pPr>
                    <w:rPr>
                      <w:rFonts w:ascii="Consolas" w:eastAsiaTheme="minorHAnsi" w:hAnsi="Consolas" w:cs="Consolas"/>
                    </w:rPr>
                  </w:pPr>
                  <w:r w:rsidRPr="00DC44B4">
                    <w:rPr>
                      <w:rFonts w:ascii="Consolas" w:eastAsiaTheme="minorHAnsi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FC631E" w:rsidRPr="00C36B66" w:rsidRDefault="00FC631E" w:rsidP="00FC631E">
      <w:pPr>
        <w:pStyle w:val="-4"/>
        <w:rPr>
          <w:rFonts w:asciiTheme="minorHAnsi" w:eastAsiaTheme="minorHAnsi" w:hAnsiTheme="minorHAnsi"/>
        </w:rPr>
      </w:pPr>
    </w:p>
    <w:p w:rsidR="00FC631E" w:rsidRPr="00C36B66" w:rsidRDefault="00FC631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cofile_status로 실행 결과 로그 확인</w:t>
      </w:r>
    </w:p>
    <w:p w:rsidR="00FC631E" w:rsidRPr="00C36B66" w:rsidRDefault="00966064" w:rsidP="00FC631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8" type="#_x0000_t202" style="width:468.3pt;height:39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8;mso-fit-shape-to-text:t">
              <w:txbxContent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[cubeone@localhost bin]$ ./cofile_status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2016-08-25 10:16:53 | FILE | Decrypt | SUCCESS | cubeone    | test.txt.coenc       | test.txt.codec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10:16:49 | FILE | Encrypt | SUCCESS | cubeone    | test.txt             | test.txt.coenc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cubeone    | test.txt.coenc       | test.txt.codec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cubeone    | test.txt.coenc       | test.txt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10:10:30 | FILE | Encrypt | SUCCESS | cubeone    | test.txt             | test.txt.coenc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cubeone    | test.txt             | test.txt.coenc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17:28:45 | SAM  | Encrypt | SUCCESS | cubeone    | sam.dat              | sam.enc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17:28:17 | SAM  | Encrypt | SUCCESS | cubeone    | sam.dat              | sam.enc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17:26:50 | SAM  | Encrypt | SUCCESS | cubeone    | sam.dat              | sam.enc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17:26:09 | SAM  | Encrypt | SUCCESS | cubeone    | sam.dat              | sam.enc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17:19:53 | SAM  | Decrypt | SUCCESS | cubeone    | fix.enc              | fix.dec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17:18:29 | SAM  | Encrypt | SUCCESS | cubeone    | fix.dat              | fix.enc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17:14:20 | SAM  | Decrypt | SUCCESS | cubeone    | fix.enc              | fix.dec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17:13:42 | SAM  | Encrypt | SUCCESS | cubeone    | fix.dat              | fix.enc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17:13:23 | SAM  | Encrypt | SUCCESS | cubeone    | fix.dat              | fix.enc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16:50:34 | SAM  | Encrypt | SUCCESS | cubeone    | fix.dat              | fix.enc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16:42:50 | SAM  | Decrypt | SUCCESS | cubeone    | sam.enc              | sam.dec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16:42:45 | SAM  | Encrypt | SUCCESS | cubeone    | sam.dat              | sam.enc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16:42:08 | SAM  | Decrypt | SUCCESS | cubeone    | sam.enc              | sam.dec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16:41:53 | SAM  | Decrypt | SUCCESS | cubeone    | sam.enc              | sam.dat </w:t>
                  </w:r>
                </w:p>
                <w:p w:rsidR="005F0F1A" w:rsidRPr="00DC44B4" w:rsidRDefault="005F0F1A" w:rsidP="00DC44B4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C44B4">
                    <w:rPr>
                      <w:rFonts w:ascii="Consolas" w:eastAsiaTheme="minorHAnsi" w:hAnsi="Consolas" w:cs="Consolas"/>
                      <w:sz w:val="16"/>
                    </w:rPr>
                    <w:t>------------ More [1/2]? ---------------- [Y/N] :</w:t>
                  </w:r>
                </w:p>
              </w:txbxContent>
            </v:textbox>
            <w10:wrap type="none"/>
            <w10:anchorlock/>
          </v:shape>
        </w:pict>
      </w:r>
    </w:p>
    <w:p w:rsidR="00DE3C98" w:rsidRPr="00C36B66" w:rsidRDefault="00DE3C98" w:rsidP="00840E9B">
      <w:pPr>
        <w:pStyle w:val="4"/>
        <w:rPr>
          <w:rFonts w:asciiTheme="minorHAnsi" w:eastAsiaTheme="minorHAnsi" w:hAnsiTheme="minorHAnsi"/>
        </w:rPr>
      </w:pPr>
      <w:bookmarkStart w:id="72" w:name="_Toc478394024"/>
      <w:r w:rsidRPr="00C36B66">
        <w:rPr>
          <w:rFonts w:asciiTheme="minorHAnsi" w:eastAsiaTheme="minorHAnsi" w:hAnsiTheme="minorHAnsi" w:hint="eastAsia"/>
        </w:rPr>
        <w:t>config 파일을 이용한 파일 암/복호화 예제</w:t>
      </w:r>
      <w:bookmarkEnd w:id="72"/>
    </w:p>
    <w:p w:rsidR="00DE3C98" w:rsidRPr="00C36B66" w:rsidRDefault="00DE3C9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원본 파일 확인</w:t>
      </w:r>
    </w:p>
    <w:p w:rsidR="00DE3C98" w:rsidRPr="00C36B66" w:rsidRDefault="00966064" w:rsidP="00DE3C9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7" type="#_x0000_t202" style="width:468.3pt;height:7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7;mso-fit-shape-to-text:t">
              <w:txbxContent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cat test.txt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1234567890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-=!@#$%^&amp;*()_+,./&lt;&gt;?;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abcdefghijklmnopqrstuvwxyz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ABCDEFGHIJKLMNOPQRSTUVWXYZ</w:t>
                  </w:r>
                </w:p>
              </w:txbxContent>
            </v:textbox>
            <w10:wrap type="none"/>
            <w10:anchorlock/>
          </v:shape>
        </w:pict>
      </w:r>
    </w:p>
    <w:p w:rsidR="00DE3C98" w:rsidRPr="00C36B66" w:rsidRDefault="00DE3C98" w:rsidP="00DE3C98">
      <w:pPr>
        <w:pStyle w:val="-4"/>
        <w:rPr>
          <w:rFonts w:asciiTheme="minorHAnsi" w:eastAsiaTheme="minorHAnsi" w:hAnsiTheme="minorHAnsi"/>
        </w:rPr>
      </w:pPr>
    </w:p>
    <w:p w:rsidR="00DE3C98" w:rsidRPr="00C36B66" w:rsidRDefault="00DE3C9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 file 암호화 실행</w:t>
      </w:r>
    </w:p>
    <w:p w:rsidR="00DE3C98" w:rsidRPr="00C36B66" w:rsidRDefault="00966064" w:rsidP="00DE3C9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6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6;mso-fit-shape-to-text:t">
              <w:txbxContent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[cubeone@localhost bin]$ ./cofile file -e -c file_config.json 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[/home/cubeone/bin/test.txt] .....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[/home/cubeone/bin/test.txt] : . Completed.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File [/home/cubeone/bin/test.txt.coenc] is verified .....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[/home/cubeone/bin/test.txt]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044CCC" w:rsidRPr="00C36B66" w:rsidRDefault="00044CC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044CCC" w:rsidRPr="00C36B66" w:rsidRDefault="00044CC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암호화 파일 확인</w:t>
      </w:r>
    </w:p>
    <w:p w:rsidR="00044CCC" w:rsidRPr="00C36B66" w:rsidRDefault="00044CCC" w:rsidP="00044CCC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binary 형태로 저장됨으로 od 명령어로 확인</w:t>
      </w:r>
    </w:p>
    <w:p w:rsidR="00044CCC" w:rsidRPr="00C36B66" w:rsidRDefault="00966064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5" type="#_x0000_t202" style="width:468.3pt;height:28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5;mso-fit-shape-to-text:t">
              <w:txbxContent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od -x -w test.txt.coenc 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0000000 4e45 4643 4c49 3345 0030 0000 0000 0000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0000040 0000 0000 0000 0000 4100 5345 3532 4336 4342 0000 0000 0000 0000 0000 0000 0000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0000100 0000 0000 0000 0000 2f00 6f68 656d 632f 6275 6f65 656e 622f 6e69 742f 7365 2e74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0000140 7874 0074 0000 0000 0000 0000 0000 0000 0000 0000 0000 0000 0000 0000 0000 0000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0000200 0000 0000 0000 0000 0000 0000 0000 0000 0000 0000 0000 0000 3000 0000 0000 0000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0000240 0000 0000 0000 0000 0000 0000 0000 0000 0000 0000 0000 0000 0000 0000 0000 0000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0000600 0000 0000 0000 0000 0000 0000 0000 0000 0000 0000 0000 0000 0000 d25d 7048 6952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0000640 5158 e749 0ae3 0000 0000 0000 0000 3000 4586 57be 0000 0000 6f63 6966 656c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0000700 0000 0000 0000 0000 0000 0000 0000 0000 0000 0000 0000 0000 0000 0000 0000 0000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0001000 0000 0000 0000 0000 7563 6562 6e6f 0065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0001040 0000 0000 0000 0000 3030 3030 0030 0000 0000 0000 0000 0000 0000 0000 0000 0000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0001100 0000 0000 0000 0000 0000 0000 0000 0000 0000 0000 0000 0000 0000 0000 0000 0000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*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0001240 32fd 6183 c4c3 bb39 8f6e 039b ef3f 05ee a866 d350 3098 7f67 f035 d2be 552d c913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0001300 5cd1 5b3e e845 e051 5fdc b58c 9ddd 86a4 db55 b4dd 2fe6 1333 9857 deb6 52ef d2f4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0001340 7c75 a312 3a81 767a c873 b7dc 014a e790 0720 29b7 8706 7c24 3a8a 2112 62cd 2211</w:t>
                  </w:r>
                </w:p>
                <w:p w:rsidR="005F0F1A" w:rsidRPr="003171DA" w:rsidRDefault="005F0F1A" w:rsidP="00044CC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8"/>
                    </w:rPr>
                    <w:t>0001400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3171DA" w:rsidP="003171DA">
      <w:pPr>
        <w:pStyle w:val="-4"/>
        <w:rPr>
          <w:rFonts w:asciiTheme="minorHAnsi" w:eastAsiaTheme="minorHAnsi" w:hAnsiTheme="minorHAnsi"/>
        </w:rPr>
      </w:pPr>
    </w:p>
    <w:p w:rsidR="00044CCC" w:rsidRPr="00C36B66" w:rsidRDefault="00044CC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file 복호화 실행</w:t>
      </w:r>
    </w:p>
    <w:p w:rsidR="00044CCC" w:rsidRPr="00C36B66" w:rsidRDefault="00966064" w:rsidP="00044CC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4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4;mso-fit-shape-to-text:t">
              <w:txbxContent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./cofile file -d -c file_config.json</w:t>
                  </w:r>
                </w:p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[/home/cubeone/bin/test.txt.coenc] .....</w:t>
                  </w:r>
                </w:p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[/home/cubeone/bin/test.txt.coenc] : . Completed.</w:t>
                  </w:r>
                </w:p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Inform: Processing file [/home/cubeone/bin/test.txt.coenc] is successfully finished.</w:t>
                  </w:r>
                </w:p>
              </w:txbxContent>
            </v:textbox>
            <w10:wrap type="none"/>
            <w10:anchorlock/>
          </v:shape>
        </w:pict>
      </w:r>
    </w:p>
    <w:p w:rsidR="0008419D" w:rsidRPr="00C36B66" w:rsidRDefault="0008419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08419D" w:rsidRPr="00C36B66" w:rsidRDefault="0008419D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원본 파일과 복호화 파일 비교</w:t>
      </w:r>
    </w:p>
    <w:p w:rsidR="0008419D" w:rsidRPr="00C36B66" w:rsidRDefault="00966064" w:rsidP="0008419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3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3;mso-fit-shape-to-text:t">
              <w:txbxContent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[cubeone@localhost bin]$ diff test.txt test.txt.codec </w:t>
                  </w:r>
                </w:p>
                <w:p w:rsidR="005F0F1A" w:rsidRPr="003171DA" w:rsidRDefault="005F0F1A" w:rsidP="0008419D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</w:t>
                  </w:r>
                </w:p>
              </w:txbxContent>
            </v:textbox>
            <w10:wrap type="none"/>
            <w10:anchorlock/>
          </v:shape>
        </w:pict>
      </w:r>
    </w:p>
    <w:p w:rsidR="0008419D" w:rsidRPr="00C36B66" w:rsidRDefault="0008419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08419D" w:rsidRPr="00C36B66" w:rsidRDefault="0008419D" w:rsidP="00840E9B">
      <w:pPr>
        <w:pStyle w:val="4"/>
        <w:rPr>
          <w:rFonts w:asciiTheme="minorHAnsi" w:eastAsiaTheme="minorHAnsi" w:hAnsiTheme="minorHAnsi"/>
        </w:rPr>
      </w:pPr>
      <w:bookmarkStart w:id="73" w:name="_Toc478394025"/>
      <w:r w:rsidRPr="00C36B66">
        <w:rPr>
          <w:rFonts w:asciiTheme="minorHAnsi" w:eastAsiaTheme="minorHAnsi" w:hAnsiTheme="minorHAnsi" w:hint="eastAsia"/>
        </w:rPr>
        <w:lastRenderedPageBreak/>
        <w:t>폴더 감시 기능 예제</w:t>
      </w:r>
      <w:bookmarkEnd w:id="73"/>
    </w:p>
    <w:tbl>
      <w:tblPr>
        <w:tblW w:w="478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37"/>
        <w:gridCol w:w="3046"/>
        <w:gridCol w:w="4056"/>
      </w:tblGrid>
      <w:tr w:rsidR="0008419D" w:rsidRPr="00C36B66" w:rsidTr="00617DE9">
        <w:trPr>
          <w:trHeight w:val="383"/>
          <w:tblHeader/>
          <w:jc w:val="center"/>
        </w:trPr>
        <w:tc>
          <w:tcPr>
            <w:tcW w:w="89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7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33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08419D" w:rsidRPr="00C36B66" w:rsidTr="00617DE9">
        <w:trPr>
          <w:trHeight w:val="406"/>
          <w:jc w:val="center"/>
        </w:trPr>
        <w:tc>
          <w:tcPr>
            <w:tcW w:w="892" w:type="pct"/>
            <w:vAlign w:val="center"/>
          </w:tcPr>
          <w:p w:rsidR="0008419D" w:rsidRPr="00C36B66" w:rsidRDefault="0008419D" w:rsidP="00617DE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</w:p>
        </w:tc>
        <w:tc>
          <w:tcPr>
            <w:tcW w:w="1778" w:type="pct"/>
            <w:vAlign w:val="center"/>
          </w:tcPr>
          <w:p w:rsidR="0008419D" w:rsidRPr="00C36B66" w:rsidRDefault="0008419D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1.</w:t>
            </w:r>
          </w:p>
        </w:tc>
        <w:tc>
          <w:tcPr>
            <w:tcW w:w="2330" w:type="pct"/>
            <w:vAlign w:val="center"/>
          </w:tcPr>
          <w:p w:rsidR="0008419D" w:rsidRPr="00C36B66" w:rsidRDefault="0008419D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3171DA" w:rsidRPr="00C36B66" w:rsidTr="00617DE9">
        <w:trPr>
          <w:trHeight w:val="406"/>
          <w:jc w:val="center"/>
        </w:trPr>
        <w:tc>
          <w:tcPr>
            <w:tcW w:w="892" w:type="pct"/>
            <w:vAlign w:val="center"/>
          </w:tcPr>
          <w:p w:rsidR="003171DA" w:rsidRPr="00C36B66" w:rsidRDefault="003171DA" w:rsidP="00617DE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</w:p>
        </w:tc>
        <w:tc>
          <w:tcPr>
            <w:tcW w:w="1778" w:type="pct"/>
            <w:vAlign w:val="center"/>
          </w:tcPr>
          <w:p w:rsidR="003171DA" w:rsidRPr="00C36B66" w:rsidRDefault="003171DA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10</w:t>
            </w:r>
          </w:p>
        </w:tc>
        <w:tc>
          <w:tcPr>
            <w:tcW w:w="2330" w:type="pct"/>
            <w:vAlign w:val="center"/>
          </w:tcPr>
          <w:p w:rsidR="003171DA" w:rsidRPr="00C36B66" w:rsidRDefault="003171DA" w:rsidP="00617DE9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10 sec</w:t>
            </w:r>
          </w:p>
        </w:tc>
      </w:tr>
    </w:tbl>
    <w:p w:rsidR="0008419D" w:rsidRPr="00C36B66" w:rsidRDefault="0008419D" w:rsidP="0008419D">
      <w:pPr>
        <w:pStyle w:val="-4"/>
        <w:rPr>
          <w:rFonts w:asciiTheme="minorHAnsi" w:eastAsiaTheme="minorHAnsi" w:hAnsiTheme="minorHAnsi"/>
        </w:rPr>
      </w:pPr>
    </w:p>
    <w:p w:rsidR="0008419D" w:rsidRPr="00C36B66" w:rsidRDefault="0008419D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file 폴더 감시 모드로 실행</w:t>
      </w:r>
    </w:p>
    <w:p w:rsidR="0008419D" w:rsidRPr="00C36B66" w:rsidRDefault="00966064" w:rsidP="0008419D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2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2;mso-fit-shape-to-text:t">
              <w:txbxContent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./cofile file -e -ie txt -in AES256CBC -m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</w:txbxContent>
            </v:textbox>
            <w10:wrap type="none"/>
            <w10:anchorlock/>
          </v:shape>
        </w:pict>
      </w:r>
    </w:p>
    <w:p w:rsidR="0008419D" w:rsidRPr="00C36B66" w:rsidRDefault="0008419D" w:rsidP="0008419D">
      <w:pPr>
        <w:pStyle w:val="-4"/>
        <w:rPr>
          <w:rFonts w:asciiTheme="minorHAnsi" w:eastAsiaTheme="minorHAnsi" w:hAnsiTheme="minorHAnsi"/>
        </w:rPr>
      </w:pPr>
    </w:p>
    <w:p w:rsidR="003171DA" w:rsidRPr="00C36B66" w:rsidRDefault="003171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 로 daemon 프로세서 확인</w:t>
      </w:r>
    </w:p>
    <w:p w:rsidR="003171DA" w:rsidRPr="00C36B66" w:rsidRDefault="00966064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1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1;mso-fit-shape-to-text:t">
              <w:txbxContent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./cofile_monitor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 xml:space="preserve">       Time             PID       Inode   Type   File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  <w:r w:rsidRPr="003171DA">
                    <w:rPr>
                      <w:rFonts w:ascii="Consolas" w:eastAsiaTheme="minorHAnsi" w:hAnsi="Consolas" w:cs="Consolas"/>
                    </w:rPr>
                    <w:t>-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2016-08-25 14:42:31 |    30936 | 880991 | FILE | /home/cubeone/bin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3171DA" w:rsidP="003171DA">
      <w:pPr>
        <w:pStyle w:val="-4"/>
        <w:rPr>
          <w:rFonts w:asciiTheme="minorHAnsi" w:eastAsiaTheme="minorHAnsi" w:hAnsiTheme="minorHAnsi"/>
        </w:rPr>
      </w:pPr>
    </w:p>
    <w:p w:rsidR="003171DA" w:rsidRPr="00C36B66" w:rsidRDefault="003171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cofile_status로 마지막 암/복호화 파일 확인</w:t>
      </w:r>
    </w:p>
    <w:p w:rsidR="003171DA" w:rsidRPr="00C36B66" w:rsidRDefault="00966064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60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60;mso-fit-shape-to-text:t">
              <w:txbxContent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[cubeone@localhost bin]$ ./cofile_status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3171DA">
                    <w:rPr>
                      <w:rFonts w:ascii="Consolas" w:eastAsiaTheme="minorHAnsi" w:hAnsi="Consolas" w:cs="Consolas"/>
                      <w:sz w:val="16"/>
                    </w:rPr>
                    <w:t>2016-08-25 14:30:38 | FILE | Decrypt | SUCCESS | cubeone    | test.txt.coenc       | test.txt.codec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3171DA" w:rsidP="003171DA">
      <w:pPr>
        <w:pStyle w:val="-4"/>
        <w:rPr>
          <w:rFonts w:asciiTheme="minorHAnsi" w:eastAsiaTheme="minorHAnsi" w:hAnsiTheme="minorHAnsi"/>
        </w:rPr>
      </w:pPr>
    </w:p>
    <w:p w:rsidR="003171DA" w:rsidRPr="00C36B66" w:rsidRDefault="003171D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감시중인 폴더(/home/cubeone/bin)에 txt파일 복사하기</w:t>
      </w:r>
    </w:p>
    <w:p w:rsidR="003171DA" w:rsidRPr="00C36B66" w:rsidRDefault="00966064" w:rsidP="003171D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9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9;mso-fit-shape-to-text:t">
              <w:txbxContent>
                <w:p w:rsidR="005F0F1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cp test.txt test1.txt</w:t>
                  </w:r>
                </w:p>
                <w:p w:rsidR="005F0F1A" w:rsidRPr="003171DA" w:rsidRDefault="005F0F1A" w:rsidP="003171DA">
                  <w:pPr>
                    <w:rPr>
                      <w:rFonts w:ascii="Consolas" w:eastAsiaTheme="minorHAnsi" w:hAnsi="Consolas" w:cs="Consolas"/>
                    </w:rPr>
                  </w:pPr>
                  <w:r w:rsidRPr="003171DA">
                    <w:rPr>
                      <w:rFonts w:ascii="Consolas" w:eastAsiaTheme="minorHAnsi" w:hAnsi="Consolas" w:cs="Consolas"/>
                    </w:rPr>
                    <w:t>[cubeone@localhost bin]$ cp test.txt test</w:t>
                  </w:r>
                  <w:r>
                    <w:rPr>
                      <w:rFonts w:ascii="Consolas" w:eastAsiaTheme="minorHAnsi" w:hAnsi="Consolas" w:cs="Consolas" w:hint="eastAsia"/>
                    </w:rPr>
                    <w:t>2</w:t>
                  </w:r>
                  <w:r w:rsidRPr="003171DA">
                    <w:rPr>
                      <w:rFonts w:ascii="Consolas" w:eastAsiaTheme="minorHAnsi" w:hAnsi="Consolas" w:cs="Consolas"/>
                    </w:rPr>
                    <w:t>.txt</w:t>
                  </w:r>
                </w:p>
              </w:txbxContent>
            </v:textbox>
            <w10:wrap type="none"/>
            <w10:anchorlock/>
          </v:shape>
        </w:pict>
      </w:r>
    </w:p>
    <w:p w:rsidR="003171DA" w:rsidRPr="00C36B66" w:rsidRDefault="00C1125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cofile_status로 복사한 파일이 암호화 되었는지 확인</w:t>
      </w:r>
    </w:p>
    <w:p w:rsidR="0008419D" w:rsidRPr="00C36B66" w:rsidRDefault="00966064" w:rsidP="00EA167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8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8;mso-fit-shape-to-text:t">
              <w:txbxContent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[cubeone@localhost bin]$ ./cofile_status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14: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47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:</w:t>
                  </w:r>
                  <w:r w:rsidRPr="00C11250">
                    <w:rPr>
                      <w:rFonts w:ascii="Consolas" w:eastAsiaTheme="minorHAnsi" w:hAnsi="Consolas" w:cs="Consolas" w:hint="eastAsia"/>
                      <w:sz w:val="16"/>
                      <w:highlight w:val="blue"/>
                    </w:rPr>
                    <w:t>2</w:t>
                  </w: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 xml:space="preserve">1 | FILE | Encrypt | SUCCESS | cubeone    | test2.txt            | test2.txt.coenc 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  <w:highlight w:val="blue"/>
                    </w:rPr>
                    <w:t>2016-08-25 14:47:21 | FILE | Encrypt | SUCCESS | cubeone    | test1.txt            | test1.txt.coenc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Pr="00C11250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cubeone    | test.txt.coenc       | test.txt.codec </w:t>
                  </w:r>
                </w:p>
                <w:p w:rsidR="005F0F1A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11250">
                    <w:rPr>
                      <w:rFonts w:ascii="Consolas" w:eastAsiaTheme="minorHAnsi" w:hAnsi="Consolas" w:cs="Consolas"/>
                      <w:sz w:val="16"/>
                    </w:rPr>
                    <w:t>2016-08-25 14:29:50 | FILE | Decrypt | SUCCESS | cubeone    | test.txt.coenc       | test.txt.codec</w:t>
                  </w:r>
                </w:p>
                <w:p w:rsidR="005F0F1A" w:rsidRPr="003171DA" w:rsidRDefault="005F0F1A" w:rsidP="00C1125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EA1670" w:rsidRPr="00C36B66" w:rsidRDefault="00EA1670" w:rsidP="00EA1670">
      <w:pPr>
        <w:pStyle w:val="-4"/>
        <w:rPr>
          <w:rFonts w:asciiTheme="minorHAnsi" w:eastAsiaTheme="minorHAnsi" w:hAnsiTheme="minorHAnsi"/>
        </w:rPr>
      </w:pPr>
    </w:p>
    <w:p w:rsidR="00EA1670" w:rsidRPr="00C36B66" w:rsidRDefault="00EA1670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감시 대상이 아님 파일을 복사/수정했을 때 암호화 되지 않음을 확인</w:t>
      </w:r>
    </w:p>
    <w:p w:rsidR="00EA1670" w:rsidRPr="00C36B66" w:rsidRDefault="00966064" w:rsidP="00EA1670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7" type="#_x0000_t202" style="width:468.3pt;height:2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7;mso-fit-shape-to-text:t">
              <w:txbxContent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[cubeone@localhost bin]$ cp test.txt test.tmp</w:t>
                  </w:r>
                </w:p>
                <w:p w:rsidR="005F0F1A" w:rsidRDefault="005F0F1A" w:rsidP="00EA1670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[cubeone@localhost bin]$ ./cofile_status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</w:rPr>
                  </w:pPr>
                  <w:r w:rsidRPr="00EA1670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cubeone    | test2.txt            | test2.txt.coenc 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cubeone    | test1.txt            | test1.txt.coenc 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EA1670">
                    <w:rPr>
                      <w:rFonts w:ascii="Consolas" w:eastAsiaTheme="minorHAnsi" w:hAnsi="Consolas" w:cs="Consolas"/>
                      <w:sz w:val="16"/>
                    </w:rPr>
                    <w:t>2016-08-25 14:35:42 | FILE | Decrypt | SUCCESS | cubeone    | test.txt.coenc       | test.txt.codec</w:t>
                  </w:r>
                </w:p>
                <w:p w:rsidR="005F0F1A" w:rsidRPr="00EA1670" w:rsidRDefault="005F0F1A" w:rsidP="00EA1670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 w:rsidP="00EA1670">
      <w:pPr>
        <w:pStyle w:val="-4"/>
        <w:rPr>
          <w:rFonts w:asciiTheme="minorHAnsi" w:eastAsiaTheme="minorHAnsi" w:hAnsiTheme="minorHAnsi"/>
        </w:rPr>
      </w:pPr>
    </w:p>
    <w:p w:rsidR="0015154F" w:rsidRPr="00C36B66" w:rsidRDefault="0015154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 데몬(daemon) 종료</w:t>
      </w:r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</w:p>
    <w:p w:rsidR="0015154F" w:rsidRPr="00C36B66" w:rsidRDefault="00966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6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6;mso-fit-shape-to-text:t">
              <w:txbxContent>
                <w:p w:rsidR="005F0F1A" w:rsidRPr="0015154F" w:rsidRDefault="005F0F1A" w:rsidP="0015154F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[cubeone@localhost bin]$ ./cofile_monitor -killall</w:t>
                  </w:r>
                </w:p>
                <w:p w:rsidR="005F0F1A" w:rsidRPr="0015154F" w:rsidRDefault="005F0F1A" w:rsidP="0015154F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15154F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15154F" w:rsidRDefault="005F0F1A" w:rsidP="0015154F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15154F" w:rsidRPr="00C36B66" w:rsidRDefault="0015154F" w:rsidP="00840E9B">
      <w:pPr>
        <w:pStyle w:val="4"/>
        <w:rPr>
          <w:rFonts w:asciiTheme="minorHAnsi" w:eastAsiaTheme="minorHAnsi" w:hAnsiTheme="minorHAnsi"/>
        </w:rPr>
      </w:pPr>
      <w:bookmarkStart w:id="74" w:name="_Toc478394026"/>
      <w:r w:rsidRPr="00C36B66">
        <w:rPr>
          <w:rFonts w:asciiTheme="minorHAnsi" w:eastAsiaTheme="minorHAnsi" w:hAnsiTheme="minorHAnsi" w:hint="eastAsia"/>
        </w:rPr>
        <w:lastRenderedPageBreak/>
        <w:t>여러 폴더 감시 하기</w:t>
      </w:r>
      <w:bookmarkEnd w:id="74"/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 file의 folder 감시 기능은 하나의 daemon으로 하나만 감시가 가능하나, 감시할 폴더만 변경해주면 동시에 여러 폴더를 감시가 가능하다. </w:t>
      </w:r>
    </w:p>
    <w:p w:rsidR="007F7E95" w:rsidRPr="00C36B66" w:rsidRDefault="007F7E95" w:rsidP="0015154F">
      <w:pPr>
        <w:pStyle w:val="-4"/>
        <w:rPr>
          <w:rFonts w:asciiTheme="minorHAnsi" w:eastAsiaTheme="minorHAnsi" w:hAnsi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86"/>
        <w:gridCol w:w="1845"/>
        <w:gridCol w:w="3297"/>
        <w:gridCol w:w="3624"/>
      </w:tblGrid>
      <w:tr w:rsidR="007F7E95" w:rsidRPr="00C36B66" w:rsidTr="00E70AFE">
        <w:trPr>
          <w:trHeight w:val="383"/>
          <w:tblHeader/>
          <w:jc w:val="center"/>
        </w:trPr>
        <w:tc>
          <w:tcPr>
            <w:tcW w:w="1377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F7E95" w:rsidRPr="00C36B66" w:rsidRDefault="007F7E95" w:rsidP="007F7E9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72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F7E95" w:rsidRPr="00C36B66" w:rsidRDefault="007F7E95" w:rsidP="007F7E9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189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F7E95" w:rsidRPr="00C36B66" w:rsidRDefault="007F7E95" w:rsidP="007F7E9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411" w:type="pct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966" w:type="pct"/>
            <w:vAlign w:val="center"/>
          </w:tcPr>
          <w:p w:rsidR="00E70AFE" w:rsidRPr="00C36B66" w:rsidRDefault="00E70AFE" w:rsidP="00DF657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./dir1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dir1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411" w:type="pct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966" w:type="pct"/>
            <w:vAlign w:val="center"/>
          </w:tcPr>
          <w:p w:rsidR="00E70AFE" w:rsidRPr="00C36B66" w:rsidRDefault="00E70AFE" w:rsidP="00DF657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-id</w:t>
            </w:r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./dir2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입력 폴더는 dir2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dir_monitoring_yn</w:t>
            </w:r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1.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 모드</w:t>
            </w:r>
          </w:p>
        </w:tc>
      </w:tr>
      <w:tr w:rsidR="00E70AFE" w:rsidRPr="00C36B66" w:rsidTr="00E70AFE">
        <w:trPr>
          <w:trHeight w:val="406"/>
          <w:jc w:val="center"/>
        </w:trPr>
        <w:tc>
          <w:tcPr>
            <w:tcW w:w="1377" w:type="pct"/>
            <w:gridSpan w:val="2"/>
            <w:vAlign w:val="center"/>
          </w:tcPr>
          <w:p w:rsidR="00E70AFE" w:rsidRPr="00C36B66" w:rsidRDefault="00E70AFE" w:rsidP="007F7E9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dir_monitoring_term</w:t>
            </w:r>
          </w:p>
        </w:tc>
        <w:tc>
          <w:tcPr>
            <w:tcW w:w="1726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10</w:t>
            </w:r>
          </w:p>
        </w:tc>
        <w:tc>
          <w:tcPr>
            <w:tcW w:w="1897" w:type="pct"/>
            <w:vAlign w:val="center"/>
          </w:tcPr>
          <w:p w:rsidR="00E70AFE" w:rsidRPr="00C36B66" w:rsidRDefault="00E70AFE" w:rsidP="007F7E9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감시하는 주기는 10 sec</w:t>
            </w:r>
          </w:p>
        </w:tc>
      </w:tr>
    </w:tbl>
    <w:p w:rsidR="007F7E95" w:rsidRPr="00C36B66" w:rsidRDefault="007F7E95" w:rsidP="0015154F">
      <w:pPr>
        <w:pStyle w:val="-4"/>
        <w:rPr>
          <w:rFonts w:asciiTheme="minorHAnsi" w:eastAsiaTheme="minorHAnsi" w:hAnsiTheme="minorHAnsi"/>
        </w:rPr>
      </w:pPr>
    </w:p>
    <w:p w:rsidR="0015154F" w:rsidRPr="00C36B66" w:rsidRDefault="0015154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감시 중인 Daemon 프로세서 확인</w:t>
      </w:r>
    </w:p>
    <w:p w:rsidR="0015154F" w:rsidRPr="00C36B66" w:rsidRDefault="00966064" w:rsidP="0015154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5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5;mso-fit-shape-to-text:t">
              <w:txbxContent>
                <w:p w:rsidR="005F0F1A" w:rsidRPr="007F7E95" w:rsidRDefault="005F0F1A" w:rsidP="0015154F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7F7E95" w:rsidRDefault="005F0F1A" w:rsidP="0015154F">
                  <w:pPr>
                    <w:rPr>
                      <w:rFonts w:ascii="Consolas" w:eastAsiaTheme="minorHAnsi" w:hAnsi="Consolas" w:cs="Consolas"/>
                    </w:rPr>
                  </w:pPr>
                  <w:r w:rsidRPr="007F7E95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7F7E95" w:rsidRDefault="005F0F1A" w:rsidP="0015154F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</w:p>
    <w:p w:rsidR="007F7E95" w:rsidRPr="00C36B66" w:rsidRDefault="007F7E9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-id ./dir1, cofile file daemon 실행</w:t>
      </w:r>
    </w:p>
    <w:p w:rsidR="007F7E95" w:rsidRPr="00C36B66" w:rsidRDefault="00966064" w:rsidP="007F7E9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4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4;mso-fit-shape-to-text:t">
              <w:txbxContent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 file -e -ie txt -in AES256CBC -m -id ./dir1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E70AFE" w:rsidRPr="00C36B66" w:rsidRDefault="00E70AFE" w:rsidP="007F7E95">
      <w:pPr>
        <w:pStyle w:val="-4"/>
        <w:rPr>
          <w:rFonts w:asciiTheme="minorHAnsi" w:eastAsiaTheme="minorHAnsi" w:hAnsiTheme="minorHAnsi"/>
        </w:rPr>
      </w:pPr>
    </w:p>
    <w:p w:rsidR="00E70AFE" w:rsidRPr="00C36B66" w:rsidRDefault="00E70AF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-id ./dir2, cofile file daemon 실행</w:t>
      </w:r>
    </w:p>
    <w:p w:rsidR="00E70AFE" w:rsidRPr="00C36B66" w:rsidRDefault="00966064" w:rsidP="00E70AF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3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3;mso-fit-shape-to-text:t">
              <w:txbxContent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 file -e -ie txt -in AES256CBC -m -id ./dir2</w:t>
                  </w:r>
                </w:p>
                <w:p w:rsidR="005F0F1A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15154F" w:rsidRPr="00C36B66" w:rsidRDefault="0015154F" w:rsidP="0015154F">
      <w:pPr>
        <w:pStyle w:val="-4"/>
        <w:rPr>
          <w:rFonts w:asciiTheme="minorHAnsi" w:eastAsiaTheme="minorHAnsi" w:hAnsiTheme="minorHAnsi"/>
        </w:rPr>
      </w:pPr>
    </w:p>
    <w:p w:rsidR="00E70AFE" w:rsidRPr="00C36B66" w:rsidRDefault="00E70AF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cofile_monitor로 cofile daemon 프로세서 확인</w:t>
      </w:r>
    </w:p>
    <w:p w:rsidR="00E70AFE" w:rsidRPr="00C36B66" w:rsidRDefault="00966064" w:rsidP="00E70AF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2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2;mso-fit-shape-to-text:t">
              <w:txbxContent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./cofile_monitor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 xml:space="preserve">       Time             PID       Inode   Type   File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----------------------------------------------------------------------------------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16:30:49 |    11610 | 913166 | FILE | /home/cubeone/bin/dir1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2016-08-25 16:30:56 |    11613 | 913167 | FILE | /home/cubeone/bin/dir2</w:t>
                  </w:r>
                </w:p>
              </w:txbxContent>
            </v:textbox>
            <w10:wrap type="none"/>
            <w10:anchorlock/>
          </v:shape>
        </w:pict>
      </w:r>
    </w:p>
    <w:p w:rsidR="00E70AFE" w:rsidRPr="00C36B66" w:rsidRDefault="00E70AFE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cofile_monitor로 daemon 프로세서 종료하기</w:t>
      </w:r>
    </w:p>
    <w:p w:rsidR="00E70AFE" w:rsidRPr="00C36B66" w:rsidRDefault="00966064" w:rsidP="00E70AFE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51" type="#_x0000_t202" style="width:468.3pt;height:18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1;mso-fit-shape-to-text:t">
              <w:txbxContent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[cubeone@localhost bin]$ ./cofile_monitor -killall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  <w:r w:rsidRPr="00E70AFE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70AFE" w:rsidRDefault="005F0F1A" w:rsidP="00E70AFE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E70AFE" w:rsidRPr="00C36B66" w:rsidRDefault="00E70AFE" w:rsidP="00E70AFE">
      <w:pPr>
        <w:pStyle w:val="-4"/>
        <w:rPr>
          <w:rFonts w:asciiTheme="minorHAnsi" w:eastAsiaTheme="minorHAnsi" w:hAnsiTheme="minorHAnsi"/>
        </w:rPr>
      </w:pPr>
    </w:p>
    <w:p w:rsidR="00EA1670" w:rsidRPr="00C36B66" w:rsidRDefault="00EA167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2C0C99" w:rsidRPr="00C36B66" w:rsidRDefault="002C0C99" w:rsidP="00840E9B">
      <w:pPr>
        <w:pStyle w:val="2"/>
        <w:rPr>
          <w:rFonts w:asciiTheme="minorHAnsi" w:eastAsiaTheme="minorHAnsi" w:hAnsiTheme="minorHAnsi"/>
        </w:rPr>
      </w:pPr>
      <w:bookmarkStart w:id="75" w:name="_Toc478394027"/>
      <w:r w:rsidRPr="00C36B66">
        <w:rPr>
          <w:rFonts w:asciiTheme="minorHAnsi" w:eastAsiaTheme="minorHAnsi" w:hAnsiTheme="minorHAnsi" w:hint="eastAsia"/>
        </w:rPr>
        <w:lastRenderedPageBreak/>
        <w:t>cofile config</w:t>
      </w:r>
      <w:bookmarkEnd w:id="75"/>
    </w:p>
    <w:p w:rsidR="00A60007" w:rsidRPr="00C36B66" w:rsidRDefault="00A60007" w:rsidP="00C14279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cofile은 각 Type별로 config 파일이 필수로 필요한 CMD도 있습니다. 이에 cofile의 명령 중 config를 이용하여 Default config파일을 언제든 생성 할수 있으며, 각 환경에 맞게 수정후 </w:t>
      </w:r>
      <w:r w:rsidR="00C14279" w:rsidRPr="00C36B66">
        <w:rPr>
          <w:rFonts w:asciiTheme="minorHAnsi" w:eastAsiaTheme="minorHAnsi" w:hAnsiTheme="minorHAnsi" w:hint="eastAsia"/>
        </w:rPr>
        <w:t xml:space="preserve">사용할 수 있습니다. </w:t>
      </w:r>
    </w:p>
    <w:p w:rsidR="00A60007" w:rsidRPr="00C36B66" w:rsidRDefault="00A60007" w:rsidP="00C14279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config 파일 포맷은 JSON 포맷만 지원하고 있으며, JSON에 관련된 내용은 </w:t>
      </w:r>
      <w:r w:rsidRPr="00C36B66">
        <w:rPr>
          <w:rFonts w:asciiTheme="minorHAnsi" w:eastAsiaTheme="minorHAnsi" w:hAnsiTheme="minorHAnsi"/>
        </w:rPr>
        <w:t>“</w:t>
      </w:r>
      <w:r w:rsidR="0028098E" w:rsidRPr="00C36B66">
        <w:rPr>
          <w:rFonts w:asciiTheme="minorHAnsi" w:eastAsiaTheme="minorHAnsi" w:hAnsiTheme="minorHAnsi" w:hint="eastAsia"/>
        </w:rPr>
        <w:t xml:space="preserve">8. </w:t>
      </w:r>
      <w:r w:rsidRPr="00C36B66">
        <w:rPr>
          <w:rFonts w:asciiTheme="minorHAnsi" w:eastAsiaTheme="minorHAnsi" w:hAnsiTheme="minorHAnsi"/>
        </w:rPr>
        <w:t>Appendix”</w:t>
      </w:r>
      <w:r w:rsidRPr="00C36B66">
        <w:rPr>
          <w:rFonts w:asciiTheme="minorHAnsi" w:eastAsiaTheme="minorHAnsi" w:hAnsiTheme="minorHAnsi" w:hint="eastAsia"/>
        </w:rPr>
        <w:t xml:space="preserve">를 참조하기 바랍니다. </w:t>
      </w:r>
    </w:p>
    <w:p w:rsidR="00A60007" w:rsidRPr="00C36B66" w:rsidRDefault="00A60007" w:rsidP="00840E9B">
      <w:pPr>
        <w:pStyle w:val="3"/>
        <w:rPr>
          <w:rFonts w:asciiTheme="minorHAnsi" w:eastAsiaTheme="minorHAnsi" w:hAnsiTheme="minorHAnsi"/>
        </w:rPr>
      </w:pPr>
      <w:bookmarkStart w:id="76" w:name="_Toc478394028"/>
      <w:r w:rsidRPr="00C36B66">
        <w:rPr>
          <w:rFonts w:asciiTheme="minorHAnsi" w:eastAsiaTheme="minorHAnsi" w:hAnsiTheme="minorHAnsi" w:hint="eastAsia"/>
        </w:rPr>
        <w:t>실행 화면</w:t>
      </w:r>
      <w:bookmarkEnd w:id="76"/>
    </w:p>
    <w:p w:rsidR="002C0C99" w:rsidRPr="00C36B66" w:rsidRDefault="00966064" w:rsidP="002C0C9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50" type="#_x0000_t202" style="width:468.3pt;height:6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50;mso-fit-shape-to-text:t">
              <w:txbxContent>
                <w:p w:rsidR="005F0F1A" w:rsidRPr="00C14279" w:rsidRDefault="005F0F1A" w:rsidP="002C0C9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[cubeone@localhost bin]$ ./cofile config</w:t>
                  </w:r>
                </w:p>
                <w:p w:rsidR="005F0F1A" w:rsidRPr="00C14279" w:rsidRDefault="005F0F1A" w:rsidP="002C0C9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C14279" w:rsidRDefault="005F0F1A" w:rsidP="002C0C99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2C0C9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Usage: ./cofile config &lt;output_dir&gt;</w:t>
                  </w:r>
                </w:p>
              </w:txbxContent>
            </v:textbox>
            <w10:wrap type="none"/>
            <w10:anchorlock/>
          </v:shape>
        </w:pict>
      </w:r>
    </w:p>
    <w:p w:rsidR="00A60007" w:rsidRPr="00C36B66" w:rsidRDefault="00A60007" w:rsidP="00840E9B">
      <w:pPr>
        <w:pStyle w:val="3"/>
        <w:rPr>
          <w:rFonts w:asciiTheme="minorHAnsi" w:eastAsiaTheme="minorHAnsi" w:hAnsiTheme="minorHAnsi"/>
        </w:rPr>
      </w:pPr>
      <w:bookmarkStart w:id="77" w:name="_Toc478394029"/>
      <w:r w:rsidRPr="00C36B66">
        <w:rPr>
          <w:rFonts w:asciiTheme="minorHAnsi" w:eastAsiaTheme="minorHAnsi" w:hAnsiTheme="minorHAnsi" w:hint="eastAsia"/>
        </w:rPr>
        <w:t>옵션 설명</w:t>
      </w:r>
      <w:bookmarkEnd w:id="77"/>
    </w:p>
    <w:tbl>
      <w:tblPr>
        <w:tblW w:w="335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593"/>
        <w:gridCol w:w="3543"/>
        <w:gridCol w:w="1277"/>
      </w:tblGrid>
      <w:tr w:rsidR="00A60007" w:rsidRPr="00C36B66" w:rsidTr="00FB5C52">
        <w:trPr>
          <w:trHeight w:val="383"/>
          <w:tblHeader/>
          <w:jc w:val="center"/>
        </w:trPr>
        <w:tc>
          <w:tcPr>
            <w:tcW w:w="124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76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996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A60007" w:rsidRPr="00C36B66" w:rsidTr="00FB5C52">
        <w:trPr>
          <w:trHeight w:val="406"/>
          <w:jc w:val="center"/>
        </w:trPr>
        <w:tc>
          <w:tcPr>
            <w:tcW w:w="1242" w:type="pct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&lt;output_dir&gt;</w:t>
            </w:r>
          </w:p>
        </w:tc>
        <w:tc>
          <w:tcPr>
            <w:tcW w:w="2762" w:type="pct"/>
            <w:vAlign w:val="center"/>
          </w:tcPr>
          <w:p w:rsidR="00A60007" w:rsidRPr="00C36B66" w:rsidRDefault="00FB5C52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파일들을 저장할 경로 지정</w:t>
            </w:r>
          </w:p>
        </w:tc>
        <w:tc>
          <w:tcPr>
            <w:tcW w:w="996" w:type="pct"/>
            <w:vAlign w:val="center"/>
          </w:tcPr>
          <w:p w:rsidR="00A60007" w:rsidRPr="00C36B66" w:rsidRDefault="00A60007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</w:tbl>
    <w:p w:rsidR="00A60007" w:rsidRPr="00C36B66" w:rsidRDefault="00A60007" w:rsidP="00941109">
      <w:pPr>
        <w:pStyle w:val="3"/>
        <w:rPr>
          <w:rFonts w:asciiTheme="minorHAnsi" w:eastAsiaTheme="minorHAnsi" w:hAnsiTheme="minorHAnsi"/>
        </w:rPr>
      </w:pPr>
      <w:bookmarkStart w:id="78" w:name="_Toc478394030"/>
      <w:r w:rsidRPr="00C36B66">
        <w:rPr>
          <w:rFonts w:asciiTheme="minorHAnsi" w:eastAsiaTheme="minorHAnsi" w:hAnsiTheme="minorHAnsi" w:hint="eastAsia"/>
        </w:rPr>
        <w:t xml:space="preserve">실행 </w:t>
      </w:r>
      <w:r w:rsidR="00C14279" w:rsidRPr="00C36B66">
        <w:rPr>
          <w:rFonts w:asciiTheme="minorHAnsi" w:eastAsiaTheme="minorHAnsi" w:hAnsiTheme="minorHAnsi" w:hint="eastAsia"/>
        </w:rPr>
        <w:t>예제</w:t>
      </w:r>
      <w:bookmarkEnd w:id="78"/>
    </w:p>
    <w:tbl>
      <w:tblPr>
        <w:tblW w:w="37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77"/>
        <w:gridCol w:w="5371"/>
      </w:tblGrid>
      <w:tr w:rsidR="00A60007" w:rsidRPr="00C36B66" w:rsidTr="00E86888">
        <w:trPr>
          <w:trHeight w:val="383"/>
          <w:tblHeader/>
          <w:jc w:val="center"/>
        </w:trPr>
        <w:tc>
          <w:tcPr>
            <w:tcW w:w="129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조건</w:t>
            </w:r>
          </w:p>
        </w:tc>
        <w:tc>
          <w:tcPr>
            <w:tcW w:w="3705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60007" w:rsidRPr="00C36B66" w:rsidTr="00E86888">
        <w:trPr>
          <w:trHeight w:val="406"/>
          <w:jc w:val="center"/>
        </w:trPr>
        <w:tc>
          <w:tcPr>
            <w:tcW w:w="1295" w:type="pct"/>
            <w:vAlign w:val="center"/>
          </w:tcPr>
          <w:p w:rsidR="00A60007" w:rsidRPr="00C36B66" w:rsidRDefault="00A60007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./config</w:t>
            </w:r>
          </w:p>
        </w:tc>
        <w:tc>
          <w:tcPr>
            <w:tcW w:w="3705" w:type="pct"/>
            <w:vAlign w:val="center"/>
          </w:tcPr>
          <w:p w:rsidR="00E86888" w:rsidRPr="00C36B66" w:rsidRDefault="00A60007" w:rsidP="00E8688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./config 폴더에 </w:t>
            </w:r>
            <w:r w:rsidR="00E86888" w:rsidRPr="00C36B66">
              <w:rPr>
                <w:rFonts w:asciiTheme="minorHAnsi" w:eastAsiaTheme="minorHAnsi" w:hAnsiTheme="minorHAnsi" w:hint="eastAsia"/>
                <w:szCs w:val="18"/>
              </w:rPr>
              <w:t xml:space="preserve">각 type별 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default config 파일들 생성</w:t>
            </w:r>
          </w:p>
        </w:tc>
      </w:tr>
    </w:tbl>
    <w:p w:rsidR="00A60007" w:rsidRPr="00C36B66" w:rsidRDefault="00A60007" w:rsidP="00A60007">
      <w:pPr>
        <w:pStyle w:val="-4"/>
        <w:rPr>
          <w:rFonts w:asciiTheme="minorHAnsi" w:eastAsiaTheme="minorHAnsi" w:hAnsiTheme="minorHAnsi"/>
        </w:rPr>
      </w:pPr>
    </w:p>
    <w:p w:rsidR="00A60007" w:rsidRPr="00C36B66" w:rsidRDefault="00966064" w:rsidP="00A60007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9" type="#_x0000_t202" style="width:468.3pt;height:20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9;mso-fit-shape-to-text:t">
              <w:txbxContent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[cubeone@localhost bin]$ ./cofile config ./config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MakeOutputFile Success!! (./config/file_config_default.json)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MakeOutputTail Success!! (./config/tail_config_default.json)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MakeOutputSam Success!! (./config/sam_config_default.json)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 xml:space="preserve"> [cubeone@localhost bin]$ ls -al config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total 20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drwxrwxr-x 2 cubeone cubeone 4096 Aug 17 16:41 .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drwxrwxr-x 3 cubeone cubeone 4096 Aug 17 16:41 ..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-rw-rw-r-- 1 cubeone cubeone  670 Aug 17 16:41 file_config_default.json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-rw-rw-r-- 1 cubeone cubeone  573 Aug 17 16:41 sam_config_default.json</w:t>
                  </w:r>
                </w:p>
                <w:p w:rsidR="005F0F1A" w:rsidRPr="00C14279" w:rsidRDefault="005F0F1A" w:rsidP="00A60007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-rw-rw-r-- 1 cubeone cubeone  616 Aug 17 16:41 tail_config_default.json</w:t>
                  </w:r>
                </w:p>
              </w:txbxContent>
            </v:textbox>
            <w10:wrap type="none"/>
            <w10:anchorlock/>
          </v:shape>
        </w:pict>
      </w:r>
    </w:p>
    <w:p w:rsidR="0093219F" w:rsidRPr="00C36B66" w:rsidRDefault="0093219F" w:rsidP="00840E9B">
      <w:pPr>
        <w:pStyle w:val="1"/>
        <w:rPr>
          <w:rFonts w:asciiTheme="minorHAnsi" w:eastAsiaTheme="minorHAnsi" w:hAnsiTheme="minorHAnsi"/>
        </w:rPr>
      </w:pPr>
      <w:bookmarkStart w:id="79" w:name="_Toc478394031"/>
      <w:r w:rsidRPr="00C36B66">
        <w:rPr>
          <w:rFonts w:asciiTheme="minorHAnsi" w:eastAsiaTheme="minorHAnsi" w:hAnsiTheme="minorHAnsi" w:hint="eastAsia"/>
        </w:rPr>
        <w:lastRenderedPageBreak/>
        <w:t>cofile_status</w:t>
      </w:r>
      <w:r w:rsidR="00FA2E1C" w:rsidRPr="00C36B66">
        <w:rPr>
          <w:rFonts w:asciiTheme="minorHAnsi" w:eastAsiaTheme="minorHAnsi" w:hAnsiTheme="minorHAnsi" w:hint="eastAsia"/>
        </w:rPr>
        <w:t xml:space="preserve"> Utility 사용법</w:t>
      </w:r>
      <w:bookmarkEnd w:id="79"/>
    </w:p>
    <w:p w:rsidR="008228E6" w:rsidRPr="00C36B66" w:rsidRDefault="00DF6570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cofile_status는 cofile를 이용하여 암/복호화 한 결과 log를 조회 할 수 있는 CMD입니다.</w:t>
      </w: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cofile_status에서 보여주는 정보는 아래와 같다.</w:t>
      </w: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tbl>
      <w:tblPr>
        <w:tblW w:w="33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297"/>
        <w:gridCol w:w="5109"/>
      </w:tblGrid>
      <w:tr w:rsidR="00E92049" w:rsidRPr="00C36B66" w:rsidTr="00E92049">
        <w:trPr>
          <w:trHeight w:val="383"/>
          <w:tblHeader/>
          <w:jc w:val="center"/>
        </w:trPr>
        <w:tc>
          <w:tcPr>
            <w:tcW w:w="1012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구분</w:t>
            </w:r>
          </w:p>
        </w:tc>
        <w:tc>
          <w:tcPr>
            <w:tcW w:w="398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의미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Time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암/복호화를 완료한 시각</w:t>
            </w:r>
          </w:p>
          <w:p w:rsidR="00E92049" w:rsidRPr="00C36B66" w:rsidRDefault="00E92049" w:rsidP="00E92049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YYYY-MM-dd HH:mm:ss 포맷을 사용한다.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type을 의미하며, SAM/TAIL/FILE로 구분된다.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Action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구분을 의미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Encrypt: 암호화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Decrypt: 복호화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Result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실행 결과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SUCCESS: 성공</w:t>
            </w:r>
          </w:p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FAIL: 실패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User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실행 os ID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Source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실행 파일 이름</w:t>
            </w:r>
          </w:p>
        </w:tc>
      </w:tr>
      <w:tr w:rsidR="00E92049" w:rsidRPr="00C36B66" w:rsidTr="00E92049">
        <w:trPr>
          <w:trHeight w:val="406"/>
          <w:jc w:val="center"/>
        </w:trPr>
        <w:tc>
          <w:tcPr>
            <w:tcW w:w="1012" w:type="pct"/>
            <w:vAlign w:val="center"/>
          </w:tcPr>
          <w:p w:rsidR="00E92049" w:rsidRPr="00C36B66" w:rsidRDefault="00E92049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Target</w:t>
            </w:r>
          </w:p>
        </w:tc>
        <w:tc>
          <w:tcPr>
            <w:tcW w:w="3988" w:type="pct"/>
            <w:vAlign w:val="center"/>
          </w:tcPr>
          <w:p w:rsidR="00E92049" w:rsidRPr="00C36B66" w:rsidRDefault="00E92049" w:rsidP="00277E16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후 저장된 파일 이름</w:t>
            </w:r>
          </w:p>
        </w:tc>
      </w:tr>
    </w:tbl>
    <w:p w:rsidR="00DF6570" w:rsidRPr="00C36B66" w:rsidRDefault="00DF6570" w:rsidP="008228E6">
      <w:pPr>
        <w:pStyle w:val="-4"/>
        <w:rPr>
          <w:rFonts w:asciiTheme="minorHAnsi" w:eastAsiaTheme="minorHAnsi" w:hAnsiTheme="minorHAnsi"/>
        </w:rPr>
      </w:pPr>
    </w:p>
    <w:p w:rsidR="00E92049" w:rsidRPr="00C36B66" w:rsidRDefault="00473252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E92049" w:rsidRPr="00C36B66">
        <w:rPr>
          <w:rFonts w:asciiTheme="minorHAnsi" w:eastAsiaTheme="minorHAnsi" w:hAnsiTheme="minorHAnsi" w:hint="eastAsia"/>
        </w:rPr>
        <w:t>cofile_status 실행시 Time 기준으로 내림차순되어 보여준다.</w:t>
      </w:r>
    </w:p>
    <w:p w:rsidR="00E92049" w:rsidRPr="00C36B66" w:rsidRDefault="00473252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E92049" w:rsidRPr="00C36B66">
        <w:rPr>
          <w:rFonts w:asciiTheme="minorHAnsi" w:eastAsiaTheme="minorHAnsi" w:hAnsiTheme="minorHAnsi" w:hint="eastAsia"/>
        </w:rPr>
        <w:t>cofile status는 한 페이지당 50개씩 보여주며, Paging 처리되어 보여준다.</w:t>
      </w:r>
    </w:p>
    <w:p w:rsidR="00DF6570" w:rsidRPr="00C36B66" w:rsidRDefault="00473252" w:rsidP="008228E6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DF6570" w:rsidRPr="00C36B66">
        <w:rPr>
          <w:rFonts w:asciiTheme="minorHAnsi" w:eastAsiaTheme="minorHAnsi" w:hAnsiTheme="minorHAnsi" w:hint="eastAsia"/>
        </w:rPr>
        <w:t xml:space="preserve">cofile_status는 SQLite3을 이용하며, CubeOne API 설치 폴더를 공유합니다. </w:t>
      </w:r>
    </w:p>
    <w:p w:rsidR="00473252" w:rsidRPr="00C36B66" w:rsidRDefault="00473252" w:rsidP="008228E6">
      <w:pPr>
        <w:pStyle w:val="-4"/>
        <w:rPr>
          <w:rFonts w:asciiTheme="minorHAnsi" w:eastAsiaTheme="minorHAnsi" w:hAnsiTheme="minorHAnsi"/>
        </w:rPr>
      </w:pPr>
    </w:p>
    <w:p w:rsidR="00BF2503" w:rsidRPr="00C36B66" w:rsidRDefault="00BF2503" w:rsidP="00840E9B">
      <w:pPr>
        <w:pStyle w:val="-4"/>
        <w:outlineLvl w:val="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SQLite3에 대한 자세한 설명은 </w:t>
      </w:r>
      <w:r w:rsidRPr="00C36B66">
        <w:rPr>
          <w:rFonts w:asciiTheme="minorHAnsi" w:eastAsiaTheme="minorHAnsi" w:hAnsiTheme="minorHAnsi"/>
        </w:rPr>
        <w:t>“</w:t>
      </w:r>
      <w:r w:rsidR="0028098E" w:rsidRPr="00C36B66">
        <w:rPr>
          <w:rFonts w:asciiTheme="minorHAnsi" w:eastAsiaTheme="minorHAnsi" w:hAnsiTheme="minorHAnsi" w:hint="eastAsia"/>
        </w:rPr>
        <w:t>8</w:t>
      </w:r>
      <w:r w:rsidRPr="00C36B66">
        <w:rPr>
          <w:rFonts w:asciiTheme="minorHAnsi" w:eastAsiaTheme="minorHAnsi" w:hAnsiTheme="minorHAnsi"/>
        </w:rPr>
        <w:t>. Appendix”</w:t>
      </w:r>
      <w:r w:rsidRPr="00C36B66">
        <w:rPr>
          <w:rFonts w:asciiTheme="minorHAnsi" w:eastAsiaTheme="minorHAnsi" w:hAnsiTheme="minorHAnsi" w:hint="eastAsia"/>
        </w:rPr>
        <w:t xml:space="preserve">을 참조하시기 바랍니다. </w:t>
      </w: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p w:rsidR="00E92049" w:rsidRPr="00C36B66" w:rsidRDefault="00E92049" w:rsidP="008228E6">
      <w:pPr>
        <w:pStyle w:val="-4"/>
        <w:rPr>
          <w:rFonts w:asciiTheme="minorHAnsi" w:eastAsiaTheme="minorHAnsi" w:hAnsiTheme="minorHAnsi"/>
        </w:rPr>
      </w:pPr>
    </w:p>
    <w:p w:rsidR="00C14279" w:rsidRPr="00C36B66" w:rsidRDefault="00C14279" w:rsidP="00840E9B">
      <w:pPr>
        <w:pStyle w:val="2"/>
        <w:rPr>
          <w:rFonts w:asciiTheme="minorHAnsi" w:eastAsiaTheme="minorHAnsi" w:hAnsiTheme="minorHAnsi"/>
        </w:rPr>
      </w:pPr>
      <w:bookmarkStart w:id="80" w:name="_Toc478394032"/>
      <w:r w:rsidRPr="00C36B66">
        <w:rPr>
          <w:rFonts w:asciiTheme="minorHAnsi" w:eastAsiaTheme="minorHAnsi" w:hAnsiTheme="minorHAnsi" w:hint="eastAsia"/>
        </w:rPr>
        <w:lastRenderedPageBreak/>
        <w:t>실행 화면</w:t>
      </w:r>
      <w:bookmarkEnd w:id="80"/>
    </w:p>
    <w:p w:rsidR="00C14279" w:rsidRPr="00C36B66" w:rsidRDefault="00966064" w:rsidP="00C1427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8" type="#_x0000_t202" style="width:468.3pt;height:27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8;mso-fit-shape-to-text:t">
              <w:txbxContent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[cubeone@localhost bin]$ ./cofile_status -?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 xml:space="preserve">Usage: ./cofile_status 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>&lt;Options&gt;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-f : CubeOne File Enc Type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0 : SAM.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1 : TAIL.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2 : FILE.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-r : Result.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0 : SUCCESS.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</w:r>
                  <w:r w:rsidRPr="00C14279">
                    <w:rPr>
                      <w:rFonts w:ascii="Consolas" w:eastAsiaTheme="minorHAnsi" w:hAnsi="Consolas" w:cs="Consolas"/>
                    </w:rPr>
                    <w:tab/>
                    <w:t>1 : FAILED.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 xml:space="preserve">-st : start date. (ex : 2016-01-01 ) 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-et : end date. (ex : 2016-12-31 )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-i : Source File Name.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-o : Target File Name.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-e|-d: Encrypt | Decrypt</w:t>
                  </w:r>
                </w:p>
                <w:p w:rsidR="005F0F1A" w:rsidRPr="00C14279" w:rsidRDefault="005F0F1A" w:rsidP="00C14279">
                  <w:pPr>
                    <w:rPr>
                      <w:rFonts w:ascii="Consolas" w:eastAsiaTheme="minorHAnsi" w:hAnsi="Consolas" w:cs="Consolas"/>
                    </w:rPr>
                  </w:pPr>
                  <w:r w:rsidRPr="00C14279">
                    <w:rPr>
                      <w:rFonts w:ascii="Consolas" w:eastAsiaTheme="minorHAnsi" w:hAnsi="Consolas" w:cs="Consolas"/>
                    </w:rPr>
                    <w:tab/>
                    <w:t>-?: display this help and exit</w:t>
                  </w:r>
                </w:p>
              </w:txbxContent>
            </v:textbox>
            <w10:wrap type="none"/>
            <w10:anchorlock/>
          </v:shape>
        </w:pict>
      </w:r>
    </w:p>
    <w:p w:rsidR="00DF6570" w:rsidRPr="00C36B66" w:rsidRDefault="00DF657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14279" w:rsidRPr="00C36B66" w:rsidRDefault="00C14279" w:rsidP="00840E9B">
      <w:pPr>
        <w:pStyle w:val="2"/>
        <w:rPr>
          <w:rFonts w:asciiTheme="minorHAnsi" w:eastAsiaTheme="minorHAnsi" w:hAnsiTheme="minorHAnsi"/>
        </w:rPr>
      </w:pPr>
      <w:bookmarkStart w:id="81" w:name="_Toc478394033"/>
      <w:r w:rsidRPr="00C36B66">
        <w:rPr>
          <w:rFonts w:asciiTheme="minorHAnsi" w:eastAsiaTheme="minorHAnsi" w:hAnsiTheme="minorHAnsi" w:hint="eastAsia"/>
        </w:rPr>
        <w:lastRenderedPageBreak/>
        <w:t>옵션 설명</w:t>
      </w:r>
      <w:bookmarkEnd w:id="81"/>
    </w:p>
    <w:p w:rsidR="00ED620A" w:rsidRPr="00C36B66" w:rsidRDefault="00ED620A" w:rsidP="00E92049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cofile_status는 기본실행으로 전체 로그에 대해서 출력을 하며, 옵션으로 </w:t>
      </w:r>
      <w:r w:rsidR="00D334A8" w:rsidRPr="00C36B66">
        <w:rPr>
          <w:rFonts w:asciiTheme="minorHAnsi" w:eastAsiaTheme="minorHAnsi" w:hAnsiTheme="minorHAnsi" w:hint="eastAsia"/>
        </w:rPr>
        <w:t>특정 조건으로 로그를 조회 할 수 있다.</w:t>
      </w:r>
    </w:p>
    <w:p w:rsidR="00BF2503" w:rsidRPr="00C36B66" w:rsidRDefault="00BF2503" w:rsidP="00CD1D63">
      <w:pPr>
        <w:pStyle w:val="-4"/>
        <w:ind w:firstLineChars="50" w:firstLine="100"/>
        <w:rPr>
          <w:rFonts w:asciiTheme="minorHAnsi" w:eastAsiaTheme="minorHAnsi" w:hAnsiTheme="minorHAnsi"/>
        </w:rPr>
      </w:pPr>
    </w:p>
    <w:p w:rsidR="00CD1D63" w:rsidRPr="00C36B66" w:rsidRDefault="00CD1D63" w:rsidP="00E92049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각 옵션은 AND 조건으로 조합하여 조회가능하다. </w:t>
      </w:r>
    </w:p>
    <w:p w:rsidR="00CD1D63" w:rsidRPr="00C36B66" w:rsidRDefault="00CD1D63" w:rsidP="00ED620A">
      <w:pPr>
        <w:pStyle w:val="-4"/>
        <w:rPr>
          <w:rFonts w:asciiTheme="minorHAnsi" w:eastAsiaTheme="minorHAnsi" w:hAnsiTheme="minorHAnsi"/>
        </w:rPr>
      </w:pPr>
    </w:p>
    <w:tbl>
      <w:tblPr>
        <w:tblW w:w="304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853"/>
        <w:gridCol w:w="2681"/>
        <w:gridCol w:w="1277"/>
      </w:tblGrid>
      <w:tr w:rsidR="00ED620A" w:rsidRPr="00C36B66" w:rsidTr="00D334A8">
        <w:trPr>
          <w:trHeight w:val="383"/>
          <w:tblHeader/>
          <w:jc w:val="center"/>
        </w:trPr>
        <w:tc>
          <w:tcPr>
            <w:tcW w:w="159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230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110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</w:tr>
      <w:tr w:rsidR="00ED620A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&lt;default&gt;</w:t>
            </w:r>
          </w:p>
        </w:tc>
        <w:tc>
          <w:tcPr>
            <w:tcW w:w="2307" w:type="pct"/>
            <w:vAlign w:val="center"/>
          </w:tcPr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log 출력</w:t>
            </w:r>
          </w:p>
        </w:tc>
        <w:tc>
          <w:tcPr>
            <w:tcW w:w="1100" w:type="pct"/>
            <w:vAlign w:val="center"/>
          </w:tcPr>
          <w:p w:rsidR="00ED620A" w:rsidRPr="00C36B66" w:rsidRDefault="00ED620A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</w:tr>
      <w:tr w:rsidR="00ED620A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ED620A" w:rsidRPr="00C36B66" w:rsidRDefault="00ED620A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  <w:r w:rsidR="00D334A8" w:rsidRPr="00C36B66">
              <w:rPr>
                <w:rFonts w:asciiTheme="minorHAnsi" w:eastAsiaTheme="minorHAnsi" w:hAnsiTheme="minorHAnsi" w:hint="eastAsia"/>
                <w:szCs w:val="18"/>
              </w:rPr>
              <w:t>&lt;0~2&gt;</w:t>
            </w:r>
          </w:p>
        </w:tc>
        <w:tc>
          <w:tcPr>
            <w:tcW w:w="2307" w:type="pct"/>
            <w:vAlign w:val="center"/>
          </w:tcPr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CubeOne File Type</w:t>
            </w:r>
          </w:p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- 0: SAM</w:t>
            </w:r>
          </w:p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TAIL(log)</w:t>
            </w:r>
          </w:p>
          <w:p w:rsidR="00ED620A" w:rsidRPr="00C36B66" w:rsidRDefault="00ED620A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- 2: FILE</w:t>
            </w:r>
          </w:p>
        </w:tc>
        <w:tc>
          <w:tcPr>
            <w:tcW w:w="1100" w:type="pct"/>
            <w:vAlign w:val="center"/>
          </w:tcPr>
          <w:p w:rsidR="00ED620A" w:rsidRPr="00C36B66" w:rsidRDefault="00ED620A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ED620A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ED620A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 &lt;0|1&gt;</w:t>
            </w:r>
          </w:p>
        </w:tc>
        <w:tc>
          <w:tcPr>
            <w:tcW w:w="2307" w:type="pct"/>
            <w:vAlign w:val="center"/>
          </w:tcPr>
          <w:p w:rsidR="00ED620A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Reuslt Type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- 0: Success.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- 1: Failed.</w:t>
            </w:r>
          </w:p>
        </w:tc>
        <w:tc>
          <w:tcPr>
            <w:tcW w:w="1100" w:type="pct"/>
            <w:vAlign w:val="center"/>
          </w:tcPr>
          <w:p w:rsidR="00ED620A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-st &lt;start_date&gt;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Start Date.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예) 2016-01-01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-et &lt;end_date&gt;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End Date.</w:t>
            </w:r>
          </w:p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예) 2016-12-31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 &lt;file_name&gt;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Source File Name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 &lt;file_name&gt;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Target File Name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-e|-d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 xml:space="preserve">Encrypt 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or</w:t>
            </w:r>
            <w:r w:rsidRPr="00C36B66">
              <w:rPr>
                <w:rFonts w:asciiTheme="minorHAnsi" w:eastAsiaTheme="minorHAnsi" w:hAnsiTheme="minorHAnsi"/>
                <w:szCs w:val="18"/>
              </w:rPr>
              <w:t xml:space="preserve"> Decrypt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  <w:tr w:rsidR="00D334A8" w:rsidRPr="00C36B66" w:rsidTr="00D334A8">
        <w:trPr>
          <w:trHeight w:val="406"/>
          <w:jc w:val="center"/>
        </w:trPr>
        <w:tc>
          <w:tcPr>
            <w:tcW w:w="1594" w:type="pct"/>
            <w:vAlign w:val="center"/>
          </w:tcPr>
          <w:p w:rsidR="00D334A8" w:rsidRPr="00C36B66" w:rsidRDefault="00D334A8" w:rsidP="00ED620A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-?</w:t>
            </w:r>
          </w:p>
        </w:tc>
        <w:tc>
          <w:tcPr>
            <w:tcW w:w="2307" w:type="pct"/>
            <w:vAlign w:val="center"/>
          </w:tcPr>
          <w:p w:rsidR="00D334A8" w:rsidRPr="00C36B66" w:rsidRDefault="00D334A8" w:rsidP="00ED620A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Display this help and exit</w:t>
            </w:r>
          </w:p>
        </w:tc>
        <w:tc>
          <w:tcPr>
            <w:tcW w:w="1100" w:type="pct"/>
            <w:vAlign w:val="center"/>
          </w:tcPr>
          <w:p w:rsidR="00D334A8" w:rsidRPr="00C36B66" w:rsidRDefault="00D334A8" w:rsidP="00ED620A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</w:tr>
    </w:tbl>
    <w:p w:rsidR="00C14279" w:rsidRPr="00C36B66" w:rsidRDefault="00C14279" w:rsidP="00FA2E1C">
      <w:pPr>
        <w:pStyle w:val="2"/>
        <w:rPr>
          <w:rFonts w:asciiTheme="minorHAnsi" w:eastAsiaTheme="minorHAnsi" w:hAnsiTheme="minorHAnsi"/>
        </w:rPr>
      </w:pPr>
      <w:bookmarkStart w:id="82" w:name="_Toc478394034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bookmarkEnd w:id="82"/>
    </w:p>
    <w:p w:rsidR="008228E6" w:rsidRPr="00C36B66" w:rsidRDefault="008228E6" w:rsidP="00840E9B">
      <w:pPr>
        <w:pStyle w:val="3"/>
        <w:rPr>
          <w:rFonts w:asciiTheme="minorHAnsi" w:eastAsiaTheme="minorHAnsi" w:hAnsiTheme="minorHAnsi"/>
        </w:rPr>
      </w:pPr>
      <w:bookmarkStart w:id="83" w:name="_Toc478394035"/>
      <w:r w:rsidRPr="00C36B66">
        <w:rPr>
          <w:rFonts w:asciiTheme="minorHAnsi" w:eastAsiaTheme="minorHAnsi" w:hAnsiTheme="minorHAnsi" w:hint="eastAsia"/>
        </w:rPr>
        <w:t>cofile_status 기본 실행</w:t>
      </w:r>
      <w:bookmarkEnd w:id="83"/>
    </w:p>
    <w:p w:rsidR="008228E6" w:rsidRPr="00C36B66" w:rsidRDefault="00966064" w:rsidP="008228E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7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7;mso-fit-shape-to-text:t">
              <w:txbxContent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[cubeone@localhost bin]$ ./cofile_status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17:55:02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17:35:04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17:33:58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17:33:18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17:28:53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17:28:45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17:28:17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17:26:50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17:26:09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17:19:53 | SAM  | Decrypt | SUCCESS | cubeone    | fix.enc              | fix.dec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17:18:29 | SAM  | Encrypt | SUCCESS | cubeone    | fix.dat              | fix.enc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17:14:20 | SAM  | Decrypt | SUCCESS | cubeone    | fix.enc              | fix.dec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17:13:42 | SAM  | Encrypt | SUCCESS | cubeone    | fix.dat              | fix.enc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17:13:23 | SAM  | Encrypt | SUCCESS | cubeone    | fix.dat              | fix.enc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16:50:34 | SAM  | Encrypt | SUCCESS | cubeone    | fix.dat              | fix.enc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16:42:50 | SAM  | Decrypt | SUCCESS | cubeone    | sam.enc              | sam.dec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16:42:45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cubeone    | sam.enc              | sam.dec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16:41:53 | SAM  | Decrypt | SUCCESS | cubeone    | sam.enc              | sam.dat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16:41:35 | SAM  | Decrypt | FAIL   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16:41:13 | SAM  | Decrypt | FAIL   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16:40:11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cubeone    | sam.enc              | sam.dec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16:30:31 | SAM  | Encrypt | SUCCESS | cubeone    | sam.dat              | sam.enc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15:26:24 | SAM  | Decrypt | SUCCESS | cubeone    | fix.enc              | fix.dec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 xml:space="preserve">2016-08-24 15:23:28 | SAM  | Encrypt | SUCCESS | cubeone    | fix.dat              | fix.enc </w:t>
                  </w:r>
                </w:p>
                <w:p w:rsidR="005F0F1A" w:rsidRPr="008228E6" w:rsidRDefault="005F0F1A" w:rsidP="008228E6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8228E6">
                    <w:rPr>
                      <w:rFonts w:ascii="Consolas" w:eastAsiaTheme="minorHAnsi" w:hAnsi="Consolas" w:cs="Consolas"/>
                      <w:sz w:val="18"/>
                    </w:rPr>
                    <w:t>------------ More [1/2]? ---------------- [Y/N] :</w:t>
                  </w:r>
                </w:p>
              </w:txbxContent>
            </v:textbox>
            <w10:wrap type="none"/>
            <w10:anchorlock/>
          </v:shape>
        </w:pict>
      </w:r>
    </w:p>
    <w:p w:rsidR="00A24995" w:rsidRPr="00C36B66" w:rsidRDefault="00A24995" w:rsidP="008228E6">
      <w:pPr>
        <w:pStyle w:val="-4"/>
        <w:rPr>
          <w:rFonts w:asciiTheme="minorHAnsi" w:eastAsiaTheme="minorHAnsi" w:hAnsiTheme="minorHAnsi"/>
        </w:rPr>
      </w:pPr>
    </w:p>
    <w:p w:rsidR="00A24995" w:rsidRPr="00C36B66" w:rsidRDefault="00A2499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24995" w:rsidRPr="00C36B66" w:rsidRDefault="00A24995" w:rsidP="00840E9B">
      <w:pPr>
        <w:pStyle w:val="3"/>
        <w:rPr>
          <w:rFonts w:asciiTheme="minorHAnsi" w:eastAsiaTheme="minorHAnsi" w:hAnsiTheme="minorHAnsi"/>
        </w:rPr>
      </w:pPr>
      <w:bookmarkStart w:id="84" w:name="_Toc478394036"/>
      <w:r w:rsidRPr="00C36B66">
        <w:rPr>
          <w:rFonts w:asciiTheme="minorHAnsi" w:eastAsiaTheme="minorHAnsi" w:hAnsiTheme="minorHAnsi" w:hint="eastAsia"/>
        </w:rPr>
        <w:lastRenderedPageBreak/>
        <w:t>cofile enc type별 검색</w:t>
      </w:r>
      <w:bookmarkEnd w:id="8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D1D63" w:rsidRPr="00C36B66" w:rsidTr="00CD1D63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 w:val="restart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-f</w:t>
            </w: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 Type 조회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TAIL Type 조회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 Type 조회</w:t>
            </w:r>
          </w:p>
        </w:tc>
      </w:tr>
    </w:tbl>
    <w:p w:rsidR="00CD1D63" w:rsidRPr="00C36B66" w:rsidRDefault="00CD1D63" w:rsidP="00CD1D63">
      <w:pPr>
        <w:pStyle w:val="-4"/>
        <w:rPr>
          <w:rFonts w:asciiTheme="minorHAnsi" w:eastAsiaTheme="minorHAnsi" w:hAnsiTheme="minorHAnsi"/>
        </w:rPr>
      </w:pPr>
    </w:p>
    <w:p w:rsidR="00A24995" w:rsidRPr="00C36B66" w:rsidRDefault="00A2499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</w:t>
      </w:r>
      <w:r w:rsidR="005163A3" w:rsidRPr="00C36B66">
        <w:rPr>
          <w:rFonts w:asciiTheme="minorHAnsi" w:eastAsiaTheme="minorHAnsi" w:hAnsiTheme="minorHAnsi" w:hint="eastAsia"/>
        </w:rPr>
        <w:t>f</w:t>
      </w:r>
      <w:r w:rsidRPr="00C36B66">
        <w:rPr>
          <w:rFonts w:asciiTheme="minorHAnsi" w:eastAsiaTheme="minorHAnsi" w:hAnsiTheme="minorHAnsi" w:hint="eastAsia"/>
        </w:rPr>
        <w:t xml:space="preserve"> 0, SAM Type과 관련된 로그만 조회</w:t>
      </w:r>
    </w:p>
    <w:p w:rsidR="00A24995" w:rsidRPr="00C36B66" w:rsidRDefault="00966064" w:rsidP="00A2499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46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6;mso-fit-shape-to-text:t">
              <w:txbxContent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-f 0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17:55:02 | SAM  | Encrypt | SUCCESS | cubeone    | sam.dat              | sam.enc 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cubeone    | sam.dat              | sam.enc 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cubeone    | sam.dat              | sam.enc 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cubeone    | sam.dat              | sam.enc 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cubeone    | sam.dat              | sam.enc </w:t>
                  </w:r>
                </w:p>
                <w:p w:rsidR="005F0F1A" w:rsidRPr="00A24995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17:35:04 | SAM  | Encrypt | SUCCESS | cubeone    | sam.dat              | sam.enc </w:t>
                  </w:r>
                </w:p>
                <w:p w:rsidR="005F0F1A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A24995">
                    <w:rPr>
                      <w:rFonts w:ascii="Consolas" w:eastAsiaTheme="minorHAnsi" w:hAnsi="Consolas" w:cs="Consolas"/>
                      <w:sz w:val="18"/>
                    </w:rPr>
                    <w:t>2016-08-24 17:33:58 | SAM  | Encrypt | SUCCESS | cubeone    | sam.dat              | sam.enc</w:t>
                  </w:r>
                </w:p>
                <w:p w:rsidR="005F0F1A" w:rsidRPr="008228E6" w:rsidRDefault="005F0F1A" w:rsidP="00A24995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>
                    <w:rPr>
                      <w:rFonts w:ascii="Consolas" w:eastAsiaTheme="minorHAnsi" w:hAnsi="Consolas" w:cs="Consolas"/>
                      <w:sz w:val="18"/>
                    </w:rPr>
                    <w:t>………………………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 w:rsidP="00A24995">
      <w:pPr>
        <w:pStyle w:val="-4"/>
        <w:rPr>
          <w:rFonts w:asciiTheme="minorHAnsi" w:eastAsiaTheme="minorHAnsi" w:hAnsiTheme="minorHAnsi"/>
        </w:rPr>
      </w:pPr>
    </w:p>
    <w:p w:rsidR="00ED620A" w:rsidRPr="00C36B66" w:rsidRDefault="00A24995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</w:t>
      </w:r>
      <w:r w:rsidR="005163A3" w:rsidRPr="00C36B66">
        <w:rPr>
          <w:rFonts w:asciiTheme="minorHAnsi" w:eastAsiaTheme="minorHAnsi" w:hAnsiTheme="minorHAnsi" w:hint="eastAsia"/>
        </w:rPr>
        <w:t>f</w:t>
      </w:r>
      <w:r w:rsidRPr="00C36B66">
        <w:rPr>
          <w:rFonts w:asciiTheme="minorHAnsi" w:eastAsiaTheme="minorHAnsi" w:hAnsiTheme="minorHAnsi" w:hint="eastAsia"/>
        </w:rPr>
        <w:t xml:space="preserve"> 2, FILE Type과 관련된 로그만 조회</w:t>
      </w:r>
    </w:p>
    <w:p w:rsidR="00A24995" w:rsidRPr="00C36B66" w:rsidRDefault="00966064" w:rsidP="00A24995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45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5;mso-fit-shape-to-text:t">
              <w:txbxContent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-f 2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cubeone    | test2.txt            | test2.txt.coenc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cubeone    | test1.txt            | test1.txt.coenc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cubeone    | test.txt.coenc       | test.txt.codec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cubeone    | test.txt.coenc       | test.txt.codec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cubeone    | test.txt             | test.txt.coenc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5163A3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cubeone    | test.txt             | test.txt.coenc </w:t>
                  </w:r>
                </w:p>
                <w:p w:rsidR="005F0F1A" w:rsidRPr="005163A3" w:rsidRDefault="005F0F1A" w:rsidP="005163A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DF7C68" w:rsidRPr="00C36B66" w:rsidRDefault="00DF7C68" w:rsidP="00840E9B">
      <w:pPr>
        <w:pStyle w:val="3"/>
        <w:rPr>
          <w:rFonts w:asciiTheme="minorHAnsi" w:eastAsiaTheme="minorHAnsi" w:hAnsiTheme="minorHAnsi"/>
        </w:rPr>
      </w:pPr>
      <w:bookmarkStart w:id="85" w:name="_Toc478394037"/>
      <w:r w:rsidRPr="00C36B66">
        <w:rPr>
          <w:rFonts w:asciiTheme="minorHAnsi" w:eastAsiaTheme="minorHAnsi" w:hAnsiTheme="minorHAnsi" w:hint="eastAsia"/>
        </w:rPr>
        <w:lastRenderedPageBreak/>
        <w:t>성공/실패에 대한 조회</w:t>
      </w:r>
      <w:bookmarkEnd w:id="85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D1D63" w:rsidRPr="00C36B66" w:rsidTr="00CD1D63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 w:val="restart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-r</w:t>
            </w: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성공한 건에 대해서 조회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Merge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8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2813" w:type="pct"/>
            <w:vAlign w:val="center"/>
          </w:tcPr>
          <w:p w:rsidR="00CD1D63" w:rsidRPr="00C36B66" w:rsidRDefault="00CD1D63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실패한 건에 대해서 조회</w:t>
            </w:r>
          </w:p>
        </w:tc>
      </w:tr>
    </w:tbl>
    <w:p w:rsidR="00CD1D63" w:rsidRPr="00C36B66" w:rsidRDefault="00CD1D63" w:rsidP="00CD1D63">
      <w:pPr>
        <w:pStyle w:val="-4"/>
        <w:rPr>
          <w:rFonts w:asciiTheme="minorHAnsi" w:eastAsiaTheme="minorHAnsi" w:hAnsiTheme="minorHAnsi"/>
        </w:rPr>
      </w:pPr>
    </w:p>
    <w:p w:rsidR="00DF7C68" w:rsidRPr="00C36B66" w:rsidRDefault="00DF7C68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-r 0, 성공한 건에 대해서만 조회</w:t>
      </w:r>
    </w:p>
    <w:p w:rsidR="00DF7C68" w:rsidRPr="00C36B66" w:rsidRDefault="00966064" w:rsidP="00DF7C6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44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4;mso-fit-shape-to-text:t">
              <w:txbxContent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-r 0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cubeone    | test2.txt            | test2.txt.coenc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cubeone    | test1.txt            | test1.txt.coenc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cubeone    | test.txt.coenc       | test.txt.codec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cubeone    | test.txt.coenc       | test.txt.codec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11:19:04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10:16:53 | FILE | Decrypt | SUCCESS | cubeone    | test.txt.coenc       | test.txt.codec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10:16:49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cubeone    | test.txt.coenc       | test.txt.codec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cubeone    | test.txt.coenc       | test.txt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10:10:30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cubeone    | test.txt             | test.txt.coenc 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2016-08-24 17:55:02 | SAM  | Encrypt | SUCCESS | cubeone    | sam.dat              | sam.enc </w:t>
                  </w:r>
                </w:p>
                <w:p w:rsidR="005F0F1A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2016-08-24 17:51:02 | SAM  | Encrypt | SUCCESS | cubeone    | sam.dat              | sam.enc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4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 w:rsidP="00DF7C68">
      <w:pPr>
        <w:pStyle w:val="-4"/>
        <w:rPr>
          <w:rFonts w:asciiTheme="minorHAnsi" w:eastAsiaTheme="minorHAnsi" w:hAnsiTheme="minorHAnsi"/>
        </w:rPr>
      </w:pPr>
    </w:p>
    <w:p w:rsidR="00CD1D63" w:rsidRPr="00C36B66" w:rsidRDefault="00CD1D63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-r 1, 실패한 건에 대해서만 조회</w:t>
      </w:r>
    </w:p>
    <w:p w:rsidR="00CD1D63" w:rsidRPr="00C36B66" w:rsidRDefault="00966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43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3;mso-fit-shape-to-text:t">
              <w:txbxContent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-r 1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CD1D63" w:rsidRDefault="005F0F1A" w:rsidP="00CD1D63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D1D63">
                    <w:rPr>
                      <w:rFonts w:ascii="Consolas" w:eastAsiaTheme="minorHAnsi" w:hAnsi="Consolas" w:cs="Consolas"/>
                      <w:sz w:val="16"/>
                    </w:rPr>
                    <w:t>2016-08-25 09:54:35 | FILE | Encrypt | FAIL    | cubeone    | test.txt             | test.txt.coenc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 w:rsidP="00840E9B">
      <w:pPr>
        <w:pStyle w:val="3"/>
        <w:rPr>
          <w:rFonts w:asciiTheme="minorHAnsi" w:eastAsiaTheme="minorHAnsi" w:hAnsiTheme="minorHAnsi"/>
        </w:rPr>
      </w:pPr>
      <w:bookmarkStart w:id="86" w:name="_Toc478394038"/>
      <w:r w:rsidRPr="00C36B66">
        <w:rPr>
          <w:rFonts w:asciiTheme="minorHAnsi" w:eastAsiaTheme="minorHAnsi" w:hAnsiTheme="minorHAnsi" w:hint="eastAsia"/>
        </w:rPr>
        <w:lastRenderedPageBreak/>
        <w:t>날짜로 조회 예제</w:t>
      </w:r>
      <w:bookmarkEnd w:id="86"/>
    </w:p>
    <w:p w:rsidR="00E01402" w:rsidRPr="00C36B66" w:rsidRDefault="00E01402" w:rsidP="00E0140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날짜의 경우 년도별, 년-월, 년-월-일로 조회가 가능하다. </w:t>
      </w:r>
    </w:p>
    <w:p w:rsidR="00BF2503" w:rsidRPr="00C36B66" w:rsidRDefault="00BF2503" w:rsidP="00E01402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시작일만, 종료일만 으로 각각 조회가 가능하다.</w:t>
      </w:r>
    </w:p>
    <w:p w:rsidR="00E01402" w:rsidRPr="00C36B66" w:rsidRDefault="00E01402" w:rsidP="00E01402">
      <w:pPr>
        <w:pStyle w:val="-4"/>
        <w:rPr>
          <w:rFonts w:asciiTheme="minorHAnsi" w:eastAsiaTheme="minorHAnsi" w:hAnsi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D1D63" w:rsidRPr="00C36B66" w:rsidTr="00CD1D63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D1D63" w:rsidRPr="00C36B66" w:rsidRDefault="00CD1D63" w:rsidP="00CD1D6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D1D63" w:rsidRPr="00C36B66" w:rsidTr="00CD1D63">
        <w:trPr>
          <w:trHeight w:val="406"/>
          <w:jc w:val="center"/>
        </w:trPr>
        <w:tc>
          <w:tcPr>
            <w:tcW w:w="1404" w:type="pct"/>
            <w:vAlign w:val="center"/>
          </w:tcPr>
          <w:p w:rsidR="00CD1D63" w:rsidRPr="00C36B66" w:rsidRDefault="00E01402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-st</w:t>
            </w:r>
          </w:p>
        </w:tc>
        <w:tc>
          <w:tcPr>
            <w:tcW w:w="783" w:type="pct"/>
            <w:vAlign w:val="center"/>
          </w:tcPr>
          <w:p w:rsidR="00CD1D63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2016-08-01</w:t>
            </w:r>
          </w:p>
        </w:tc>
        <w:tc>
          <w:tcPr>
            <w:tcW w:w="2813" w:type="pct"/>
            <w:vAlign w:val="center"/>
          </w:tcPr>
          <w:p w:rsidR="00CD1D63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2016년 8월 1일부터 </w:t>
            </w:r>
          </w:p>
        </w:tc>
      </w:tr>
      <w:tr w:rsidR="00E01402" w:rsidRPr="00C36B66" w:rsidTr="00CD1D63">
        <w:trPr>
          <w:trHeight w:val="406"/>
          <w:jc w:val="center"/>
        </w:trPr>
        <w:tc>
          <w:tcPr>
            <w:tcW w:w="1404" w:type="pct"/>
            <w:vAlign w:val="center"/>
          </w:tcPr>
          <w:p w:rsidR="00E01402" w:rsidRPr="00C36B66" w:rsidRDefault="00E01402" w:rsidP="00CD1D6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-et</w:t>
            </w:r>
          </w:p>
        </w:tc>
        <w:tc>
          <w:tcPr>
            <w:tcW w:w="783" w:type="pct"/>
            <w:vAlign w:val="center"/>
          </w:tcPr>
          <w:p w:rsidR="00E01402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2016-08-31</w:t>
            </w:r>
          </w:p>
        </w:tc>
        <w:tc>
          <w:tcPr>
            <w:tcW w:w="2813" w:type="pct"/>
            <w:vAlign w:val="center"/>
          </w:tcPr>
          <w:p w:rsidR="00E01402" w:rsidRPr="00C36B66" w:rsidRDefault="00E01402" w:rsidP="00CD1D63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2016년 8월 31일까지</w:t>
            </w:r>
          </w:p>
        </w:tc>
      </w:tr>
    </w:tbl>
    <w:p w:rsidR="00CD1D63" w:rsidRPr="00C36B66" w:rsidRDefault="00CD1D6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BF2503" w:rsidRPr="00C36B66" w:rsidRDefault="00E92049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-st 2016-08-25, 시작 날짜만으로 조회</w:t>
      </w:r>
    </w:p>
    <w:p w:rsidR="00E92049" w:rsidRPr="00C36B66" w:rsidRDefault="00966064" w:rsidP="00E9204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42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2;mso-fit-shape-to-text:t">
              <w:txbxContent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</w:rPr>
                  </w:pPr>
                  <w:r w:rsidRPr="00DE3D39">
                    <w:rPr>
                      <w:rFonts w:ascii="Consolas" w:eastAsiaTheme="minorHAnsi" w:hAnsi="Consolas" w:cs="Consolas"/>
                    </w:rPr>
                    <w:t>[cubeone@localhost bin]$ ./cofile_status -st 2016-08-25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</w:rPr>
                  </w:pPr>
                  <w:r w:rsidRPr="00DE3D39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cubeone    | test2.txt            | test2.txt.coenc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cubeone    | test1.txt            | test1.txt.coenc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cubeone    | test.txt.coenc       | test.txt.codec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cubeone    | test.txt.coenc       | test.txt.codec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11:19:04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10:16:53 | FILE | Decrypt | SUCCESS | cubeone    | test.txt.coenc       | test.txt.codec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10:16:49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cubeone    | test.txt.coenc       | test.txt.codec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cubeone    | test.txt.coenc       | test.txt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10:10:30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cubeone    | test.txt             | test.txt.coenc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4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6"/>
                    </w:rPr>
                    <w:t>2016-08-25 09:54:35 | FILE | Encrypt | FAIL    | cubeone    | test.txt             | test.txt.coenc</w:t>
                  </w:r>
                </w:p>
              </w:txbxContent>
            </v:textbox>
            <w10:wrap type="none"/>
            <w10:anchorlock/>
          </v:shape>
        </w:pict>
      </w:r>
    </w:p>
    <w:p w:rsidR="00DE3D39" w:rsidRPr="00C36B66" w:rsidRDefault="00DE3D39" w:rsidP="00E92049">
      <w:pPr>
        <w:pStyle w:val="-4"/>
        <w:rPr>
          <w:rFonts w:asciiTheme="minorHAnsi" w:eastAsiaTheme="minorHAnsi" w:hAnsiTheme="minorHAnsi"/>
        </w:rPr>
      </w:pPr>
    </w:p>
    <w:p w:rsidR="00DE3D39" w:rsidRPr="00C36B66" w:rsidRDefault="00DE3D39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lastRenderedPageBreak/>
        <w:t>-</w:t>
      </w:r>
      <w:r w:rsidRPr="00C36B66">
        <w:rPr>
          <w:rFonts w:asciiTheme="minorHAnsi" w:eastAsiaTheme="minorHAnsi" w:hAnsiTheme="minorHAnsi" w:hint="eastAsia"/>
        </w:rPr>
        <w:t>et 2016-08-24, 종료 날짜만으로 조회</w:t>
      </w:r>
    </w:p>
    <w:p w:rsidR="00DE3D39" w:rsidRPr="00C36B66" w:rsidRDefault="00966064" w:rsidP="00DE3D39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41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1;mso-fit-shape-to-text:t">
              <w:txbxContent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-et 2016-08-25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-------------------------------------------------------------------------------------------2016-08-24 17:55:02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17:35:04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17:33:58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17:33:18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17:28:53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17:28:45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17:28:17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17:26:50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17:26:09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17:19:53 | SAM  | Decrypt | SUCCESS | cubeone    | fix.enc              | fix.dec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17:18:29 | SAM  | Encrypt | SUCCESS | cubeone    | fix.dat              | fix.enc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17:14:20 | SAM  | Decrypt | SUCCESS | cubeone    | fix.enc              | fix.dec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17:13:42 | SAM  | Encrypt | SUCCESS | cubeone    | fix.dat              | fix.enc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17:13:23 | SAM  | Encrypt | SUCCESS | cubeone    | fix.dat              | fix.enc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16:50:34 | SAM  | Encrypt | SUCCESS | cubeone    | fix.dat              | fix.enc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16:42:50 | SAM  | Decrypt | SUCCESS | cubeone    | sam.enc              | sam.dec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16:42:45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cubeone    | sam.enc              | sam.dec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16:41:53 | SAM  | Decrypt | SUCCESS | cubeone    | sam.enc              | sam.dat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16:41:35 | SAM  | Decrypt | FAIL   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16:41:13 | SAM  | Decrypt | FAIL   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16:40:11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cubeone    | sam.enc              | sam.dec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16:30:31 | SAM  | Encrypt | SUCCESS | cubeone    | sam.dat              | sam.enc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15:26:24 | SAM  | Decrypt | SUCCESS | cubeone    | fix.enc              | fix.dec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 xml:space="preserve">2016-08-24 15:23:28 | SAM  | Encrypt | SUCCESS | cubeone    | fix.dat              | fix.enc </w:t>
                  </w:r>
                </w:p>
                <w:p w:rsidR="005F0F1A" w:rsidRPr="00DE3D39" w:rsidRDefault="005F0F1A" w:rsidP="00DE3D39">
                  <w:pPr>
                    <w:rPr>
                      <w:rFonts w:ascii="Consolas" w:eastAsiaTheme="minorHAnsi" w:hAnsi="Consolas" w:cs="Consolas"/>
                      <w:sz w:val="12"/>
                    </w:rPr>
                  </w:pPr>
                  <w:r w:rsidRPr="00DE3D39">
                    <w:rPr>
                      <w:rFonts w:ascii="Consolas" w:eastAsiaTheme="minorHAnsi" w:hAnsi="Consolas" w:cs="Consolas"/>
                      <w:sz w:val="18"/>
                    </w:rPr>
                    <w:t>------------ More [1/2]? ---------------- [Y/N] : y</w:t>
                  </w:r>
                </w:p>
              </w:txbxContent>
            </v:textbox>
            <w10:wrap type="none"/>
            <w10:anchorlock/>
          </v:shape>
        </w:pict>
      </w:r>
    </w:p>
    <w:p w:rsidR="00DE3D39" w:rsidRPr="00C36B66" w:rsidRDefault="00DE3D39" w:rsidP="00DE3D39">
      <w:pPr>
        <w:pStyle w:val="-4"/>
        <w:rPr>
          <w:rFonts w:asciiTheme="minorHAnsi" w:eastAsiaTheme="minorHAnsi" w:hAnsiTheme="minorHAnsi"/>
        </w:rPr>
      </w:pPr>
    </w:p>
    <w:p w:rsidR="00DE3D39" w:rsidRPr="00C36B66" w:rsidRDefault="00C85DD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 xml:space="preserve">-st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2016-08-24 17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 xml:space="preserve"> -et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2016-08-25 10</w:t>
      </w:r>
      <w:r w:rsidRPr="00C36B66">
        <w:rPr>
          <w:rFonts w:asciiTheme="minorHAnsi" w:eastAsiaTheme="minorHAnsi" w:hAnsiTheme="minorHAnsi"/>
        </w:rPr>
        <w:t>”</w:t>
      </w:r>
      <w:r w:rsidRPr="00C36B66">
        <w:rPr>
          <w:rFonts w:asciiTheme="minorHAnsi" w:eastAsiaTheme="minorHAnsi" w:hAnsiTheme="minorHAnsi" w:hint="eastAsia"/>
        </w:rPr>
        <w:t>, 시작일과 종료일으로 조회</w:t>
      </w:r>
    </w:p>
    <w:p w:rsidR="00C85DDC" w:rsidRPr="00C36B66" w:rsidRDefault="00966064" w:rsidP="00C85DD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40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40;mso-fit-shape-to-text:t">
              <w:txbxContent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</w:rPr>
                  </w:pPr>
                  <w:r w:rsidRPr="00C85DDC">
                    <w:rPr>
                      <w:rFonts w:ascii="Consolas" w:eastAsiaTheme="minorHAnsi" w:hAnsi="Consolas" w:cs="Consolas"/>
                    </w:rPr>
                    <w:t>[cubeone@localhost bin]$ ./cofile_status -st "2016-08-24 17" -et "2016-08-25 10"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</w:rPr>
                  </w:pPr>
                  <w:r w:rsidRPr="00C85DDC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09:54:51 | FILE | Encrypt | SUCCESS | cubeone    | test.txt             | test.txt.coenc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2016-08-25 09:54:35 | FILE | Encrypt | FAIL    | cubeone    | test.txt             | test.txt.coenc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17:55:02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17:51:02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17:44:08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17:43:42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17:35:22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17:35:04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17:33:58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17:33:18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17:28:53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17:28:45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17:28:17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17:26:50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17:26:09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17:19:53 | SAM  | Decrypt | SUCCESS | cubeone    | fix.enc              | fix.dec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17:18:29 | SAM  | Encrypt | SUCCESS | cubeone    | fix.dat              | fix.enc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17:14:20 | SAM  | Decrypt | SUCCESS | cubeone    | fix.enc              | fix.dec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17:13:42 | SAM  | Encrypt | SUCCESS | cubeone    | fix.dat              | fix.enc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0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6"/>
                    </w:rPr>
                    <w:t>2016-08-24 17:13:23 | SAM  | Encrypt | SUCCESS | cubeone    | fix.dat              | fix.enc</w:t>
                  </w:r>
                </w:p>
              </w:txbxContent>
            </v:textbox>
            <w10:wrap type="none"/>
            <w10:anchorlock/>
          </v:shape>
        </w:pict>
      </w:r>
    </w:p>
    <w:p w:rsidR="00CD1D63" w:rsidRPr="00C36B66" w:rsidRDefault="00CD1D6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C85DDC" w:rsidRPr="00C36B66" w:rsidRDefault="00C85DDC" w:rsidP="00840E9B">
      <w:pPr>
        <w:pStyle w:val="3"/>
        <w:rPr>
          <w:rFonts w:asciiTheme="minorHAnsi" w:eastAsiaTheme="minorHAnsi" w:hAnsiTheme="minorHAnsi"/>
        </w:rPr>
      </w:pPr>
      <w:bookmarkStart w:id="87" w:name="_Toc478394039"/>
      <w:r w:rsidRPr="00C36B66">
        <w:rPr>
          <w:rFonts w:asciiTheme="minorHAnsi" w:eastAsiaTheme="minorHAnsi" w:hAnsiTheme="minorHAnsi" w:hint="eastAsia"/>
        </w:rPr>
        <w:lastRenderedPageBreak/>
        <w:t>암/복호화 파일명으로 조회</w:t>
      </w:r>
      <w:bookmarkEnd w:id="87"/>
    </w:p>
    <w:p w:rsidR="00C85DDC" w:rsidRPr="00C36B66" w:rsidRDefault="00C85DDC" w:rsidP="00C85DDC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파일명은 조회는 전방일치만 지원한다.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C85DDC" w:rsidRPr="00C36B66" w:rsidTr="00277E16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85DDC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C85DDC" w:rsidRPr="00C36B66" w:rsidRDefault="00C85DDC" w:rsidP="00C85DD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-i</w:t>
            </w:r>
          </w:p>
        </w:tc>
        <w:tc>
          <w:tcPr>
            <w:tcW w:w="78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</w:t>
            </w:r>
          </w:p>
        </w:tc>
        <w:tc>
          <w:tcPr>
            <w:tcW w:w="281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sam으로 시작하는 파일명</w:t>
            </w:r>
          </w:p>
        </w:tc>
      </w:tr>
      <w:tr w:rsidR="00C85DDC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C85DDC" w:rsidRPr="00C36B66" w:rsidRDefault="00C85DDC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-o</w:t>
            </w:r>
          </w:p>
        </w:tc>
        <w:tc>
          <w:tcPr>
            <w:tcW w:w="78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sam.dec</w:t>
            </w:r>
          </w:p>
        </w:tc>
        <w:tc>
          <w:tcPr>
            <w:tcW w:w="2813" w:type="pct"/>
            <w:vAlign w:val="center"/>
          </w:tcPr>
          <w:p w:rsidR="00C85DDC" w:rsidRPr="00C36B66" w:rsidRDefault="00C85DDC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sam.dec으로 시작하는 파일명</w:t>
            </w:r>
          </w:p>
        </w:tc>
      </w:tr>
    </w:tbl>
    <w:p w:rsidR="00C85DDC" w:rsidRPr="00C36B66" w:rsidRDefault="00C85DDC" w:rsidP="00C85DDC">
      <w:pPr>
        <w:pStyle w:val="-4"/>
        <w:rPr>
          <w:rFonts w:asciiTheme="minorHAnsi" w:eastAsiaTheme="minorHAnsi" w:hAnsiTheme="minorHAnsi"/>
        </w:rPr>
      </w:pPr>
    </w:p>
    <w:p w:rsidR="00C85DDC" w:rsidRPr="00C36B66" w:rsidRDefault="00C85DD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t>-</w:t>
      </w:r>
      <w:r w:rsidRPr="00C36B66">
        <w:rPr>
          <w:rFonts w:asciiTheme="minorHAnsi" w:eastAsiaTheme="minorHAnsi" w:hAnsiTheme="minorHAnsi" w:hint="eastAsia"/>
        </w:rPr>
        <w:t>i sam, 소스 파일명이 sam으로 시작하는 건 조회</w:t>
      </w:r>
    </w:p>
    <w:p w:rsidR="00C85DDC" w:rsidRPr="00C36B66" w:rsidRDefault="00966064" w:rsidP="00C85DD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39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9;mso-fit-shape-to-text:t">
              <w:txbxContent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-i sam.dat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Time          Type     Action    Result      User             Source             Target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17:55:02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17:51:02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17:44:08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17:43:42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17:35:22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>
                    <w:rPr>
                      <w:rFonts w:ascii="Consolas" w:eastAsiaTheme="minorHAnsi" w:hAnsi="Consolas" w:cs="Consolas"/>
                      <w:sz w:val="18"/>
                    </w:rPr>
                    <w:t>………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cubeone    | sam.enc              | sam.dec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16:41:53 | SAM  | Decrypt | SUCCESS | cubeone    | sam.enc              | sam.dat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16:41:35 | SAM  | Decrypt | FAIL   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16:41:13 | SAM  | Decrypt | FAIL   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16:40:11 | SAM  | Encrypt | SUCCESS | cubeone    | sam.dat              | sam.enc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cubeone    | sam.enc              | sam.dec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16:30:31 | SAM  | Encrypt | SUCCESS | cubeone    | sam.dat              | sam.enc </w:t>
                  </w:r>
                </w:p>
              </w:txbxContent>
            </v:textbox>
            <w10:wrap type="none"/>
            <w10:anchorlock/>
          </v:shape>
        </w:pict>
      </w:r>
    </w:p>
    <w:p w:rsidR="00C85DDC" w:rsidRPr="00C36B66" w:rsidRDefault="00C85DDC" w:rsidP="00C85DDC">
      <w:pPr>
        <w:pStyle w:val="-4"/>
        <w:rPr>
          <w:rFonts w:asciiTheme="minorHAnsi" w:eastAsiaTheme="minorHAnsi" w:hAnsiTheme="minorHAnsi"/>
        </w:rPr>
      </w:pPr>
    </w:p>
    <w:p w:rsidR="00C85DDC" w:rsidRPr="00C36B66" w:rsidRDefault="00C85DDC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-o sam.dec, 타겟명이 sam.dec인 건 조회</w:t>
      </w:r>
    </w:p>
    <w:p w:rsidR="00C85DDC" w:rsidRPr="00C36B66" w:rsidRDefault="00966064" w:rsidP="00C85DDC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38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8;mso-fit-shape-to-text:t">
              <w:txbxContent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[cubeone@localhost bin]$ ./cofile_status -o sam.dec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Copyright (c) 2004-2016, eGlobal Systems, Co., Ltd.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-------------------------------------------------------------------------------------------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16:42:50 | SAM  | Decrypt | SUCCESS | cubeone    | sam.enc              | sam.dec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16:42:08 | SAM  | Decrypt | SUCCESS | cubeone    | sam.enc              | sam.dec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16:33:04 | SAM  | Decrypt | SUCCESS | cubeone    | sam.enc              | sam.dec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1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 xml:space="preserve">2016-08-24 14:52:58 | SAM  | Decrypt | SUCCESS | cubeone    | sam.enc              | sam.dec </w:t>
                  </w:r>
                </w:p>
                <w:p w:rsidR="005F0F1A" w:rsidRPr="00C85DDC" w:rsidRDefault="005F0F1A" w:rsidP="00C85DDC">
                  <w:pPr>
                    <w:rPr>
                      <w:rFonts w:ascii="Consolas" w:eastAsiaTheme="minorHAnsi" w:hAnsi="Consolas" w:cs="Consolas"/>
                      <w:sz w:val="8"/>
                    </w:rPr>
                  </w:pPr>
                  <w:r w:rsidRPr="00C85DDC">
                    <w:rPr>
                      <w:rFonts w:ascii="Consolas" w:eastAsiaTheme="minorHAnsi" w:hAnsi="Consolas" w:cs="Consolas"/>
                      <w:sz w:val="18"/>
                    </w:rPr>
                    <w:t>2016-08-24 14:38:59 | SAM  | Decrypt | SUCCESS | cubeone    | sam.enc              | sam.dec</w:t>
                  </w:r>
                </w:p>
              </w:txbxContent>
            </v:textbox>
            <w10:wrap type="none"/>
            <w10:anchorlock/>
          </v:shape>
        </w:pict>
      </w:r>
    </w:p>
    <w:p w:rsidR="00C85DDC" w:rsidRPr="00C36B66" w:rsidRDefault="00C85DDC" w:rsidP="00840E9B">
      <w:pPr>
        <w:pStyle w:val="3"/>
        <w:rPr>
          <w:rFonts w:asciiTheme="minorHAnsi" w:eastAsiaTheme="minorHAnsi" w:hAnsiTheme="minorHAnsi"/>
        </w:rPr>
      </w:pPr>
      <w:bookmarkStart w:id="88" w:name="_Toc478394040"/>
      <w:r w:rsidRPr="00C36B66">
        <w:rPr>
          <w:rFonts w:asciiTheme="minorHAnsi" w:eastAsiaTheme="minorHAnsi" w:hAnsiTheme="minorHAnsi" w:hint="eastAsia"/>
        </w:rPr>
        <w:lastRenderedPageBreak/>
        <w:t>암</w:t>
      </w:r>
      <w:r w:rsidR="00AD43CA" w:rsidRPr="00C36B66">
        <w:rPr>
          <w:rFonts w:asciiTheme="minorHAnsi" w:eastAsiaTheme="minorHAnsi" w:hAnsiTheme="minorHAnsi" w:hint="eastAsia"/>
        </w:rPr>
        <w:t>/복호화 별 조회</w:t>
      </w:r>
      <w:bookmarkEnd w:id="8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682"/>
        <w:gridCol w:w="1496"/>
        <w:gridCol w:w="5374"/>
      </w:tblGrid>
      <w:tr w:rsidR="00AD43CA" w:rsidRPr="00C36B66" w:rsidTr="00277E16">
        <w:trPr>
          <w:trHeight w:val="383"/>
          <w:tblHeader/>
          <w:jc w:val="center"/>
        </w:trPr>
        <w:tc>
          <w:tcPr>
            <w:tcW w:w="140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78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값</w:t>
            </w:r>
          </w:p>
        </w:tc>
        <w:tc>
          <w:tcPr>
            <w:tcW w:w="281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AD43CA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-e</w:t>
            </w:r>
          </w:p>
        </w:tc>
        <w:tc>
          <w:tcPr>
            <w:tcW w:w="78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281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암호화한 건만 조회</w:t>
            </w:r>
          </w:p>
        </w:tc>
      </w:tr>
      <w:tr w:rsidR="00AD43CA" w:rsidRPr="00C36B66" w:rsidTr="00277E16">
        <w:trPr>
          <w:trHeight w:val="406"/>
          <w:jc w:val="center"/>
        </w:trPr>
        <w:tc>
          <w:tcPr>
            <w:tcW w:w="1404" w:type="pct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-d</w:t>
            </w:r>
          </w:p>
        </w:tc>
        <w:tc>
          <w:tcPr>
            <w:tcW w:w="78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</w:t>
            </w:r>
          </w:p>
        </w:tc>
        <w:tc>
          <w:tcPr>
            <w:tcW w:w="2813" w:type="pct"/>
            <w:vAlign w:val="center"/>
          </w:tcPr>
          <w:p w:rsidR="00AD43CA" w:rsidRPr="00C36B66" w:rsidRDefault="00AD43CA" w:rsidP="00277E16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복호화한 건만 조회</w:t>
            </w:r>
          </w:p>
        </w:tc>
      </w:tr>
    </w:tbl>
    <w:p w:rsidR="00AD43CA" w:rsidRPr="00C36B66" w:rsidRDefault="00AD43CA" w:rsidP="00AD43CA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-e, 암호화건 조회</w:t>
      </w:r>
    </w:p>
    <w:p w:rsidR="00AD43CA" w:rsidRPr="00C36B66" w:rsidRDefault="00966064" w:rsidP="00AD43C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37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7;mso-fit-shape-to-text:t">
              <w:txbxContent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[cubeone@localhost bin]$ ./cofile_status -e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14:59:11 | FILE | Encrypt | SUCCESS | cubeone    | test2.txt            | test2.txt.coenc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14:47:21 | FILE | Encrypt | SUCCESS | cubeone    | test1.txt            | test1.txt.coenc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14:42:31 | FILE | Encrypt | SUCCESS | cubeone    | test.txt             | test.txt.coenc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14:39:49 | FILE | Encrypt | SUCCESS | cubeone    | test.txt             | test.txt.coenc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14:21:26 | FILE | Encrypt | SUCCESS | cubeone    | test.txt             | test.txt.coenc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11:19:18 | FILE | Encrypt | SUCCESS | cubeone    | test.txt             | test.txt.coenc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17:44:08 | SAM  | Encrypt | SUCCESS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17:43:42 | SAM  | Encrypt | SUCCESS | cubeone    | sam.dat              | sam.enc </w:t>
                  </w:r>
                </w:p>
                <w:p w:rsidR="005F0F1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>
                    <w:rPr>
                      <w:rFonts w:ascii="Consolas" w:eastAsiaTheme="minorHAnsi" w:hAnsi="Consolas" w:cs="Consolas"/>
                      <w:sz w:val="16"/>
                    </w:rPr>
                    <w:t>…………………………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17:26:50 | SAM  | Encrypt | SUCCESS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17:26:09 | SAM  | Encrypt | SUCCESS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17:18:29 | SAM  | Encrypt | SUCCESS | cubeone    | fix.dat              | fix.enc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17:13:42 | SAM  | Encrypt | SUCCESS | cubeone    | fix.dat              | fix.enc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17:13:23 | SAM  | Encrypt | SUCCESS | cubeone    | fix.dat              | fix.enc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16:50:34 | SAM  | Encrypt | SUCCESS | cubeone    | fix.dat              | fix.enc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16:42:45 | SAM  | Encrypt | SUCCESS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16:40:11 | SAM  | Encrypt | SUCCESS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------------ More [1/2]? ---------------- [Y/N] :</w:t>
                  </w:r>
                </w:p>
              </w:txbxContent>
            </v:textbox>
            <w10:wrap type="none"/>
            <w10:anchorlock/>
          </v:shape>
        </w:pict>
      </w:r>
    </w:p>
    <w:p w:rsidR="00AD43CA" w:rsidRPr="00C36B66" w:rsidRDefault="00AD43CA" w:rsidP="00AD43CA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-d, 복호화건 조회</w:t>
      </w:r>
    </w:p>
    <w:p w:rsidR="00AD43CA" w:rsidRPr="00C36B66" w:rsidRDefault="00966064" w:rsidP="00AD43C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36" type="#_x0000_t202" style="width:468.3pt;height:52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6;mso-fit-shape-to-text:t">
              <w:txbxContent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[cubeone@localhost bin]$ ./cofile_status -d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Copyright (c) 2004-2016, eGlobal Systems, Co., Ltd.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        Time          Type     Action    Result      User             Source             Target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--------------------------------------------------------------------------------------------------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14:35:42 | FILE | Decrypt | SUCCESS | cubeone    | test.txt.coenc       | test.txt.codec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14:30:38 | FILE | Decrypt | SUCCESS | cubeone    | test.txt.coenc       | test.txt.codec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14:29:50 | FILE | Decrypt | SUCCESS | cubeone    | test.txt.coenc       | test.txt.codec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10:16:53 | FILE | Decrypt | SUCCESS | cubeone    | test.txt.coenc       | test.txt.codec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10:14:42 | FILE | Decrypt | SUCCESS | cubeone    | test.txt.coenc       | test.txt.codec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2016-08-25 10:14:23 | FILE | Decrypt | SUCCESS | cubeone    | test.txt.coenc       | test.txt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17:19:53 | SAM  | Decrypt | SUCCESS | cubeone    | fix.enc              | fix.dec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17:14:20 | SAM  | Decrypt | SUCCESS | cubeone    | fix.enc              | fix.dec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16:42:50 | SAM  | Decrypt | SUCCESS | cubeone    | sam.enc              | sam.dec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16:42:08 | SAM  | Decrypt | SUCCESS | cubeone    | sam.enc              | sam.dec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16:41:53 | SAM  | Decrypt | SUCCESS | cubeone    | sam.enc              | sam.dat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16:41:35 | SAM  | Decrypt | FAIL   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16:41:13 | SAM  | Decrypt | FAIL    | cubeone    | sam.dat              | sam.enc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16:33:04 | SAM  | Decrypt | SUCCESS | cubeone    | sam.enc              | sam.dec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15:26:24 | SAM  | Decrypt | SUCCESS | cubeone    | fix.enc              | fix.dec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 xml:space="preserve">2016-08-24 14:52:58 | SAM  | Decrypt | SUCCESS | cubeone    | sam.enc              | sam.dec </w:t>
                  </w:r>
                </w:p>
                <w:p w:rsidR="005F0F1A" w:rsidRPr="00AD43CA" w:rsidRDefault="005F0F1A" w:rsidP="00AD43CA">
                  <w:pPr>
                    <w:rPr>
                      <w:rFonts w:ascii="Consolas" w:eastAsiaTheme="minorHAnsi" w:hAnsi="Consolas" w:cs="Consolas"/>
                      <w:sz w:val="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2016-08-24 14:38:59 | SAM  | Decrypt | SUCCESS | cubeone    | sam.enc              | sam.dec</w:t>
                  </w:r>
                </w:p>
              </w:txbxContent>
            </v:textbox>
            <w10:wrap type="none"/>
            <w10:anchorlock/>
          </v:shape>
        </w:pict>
      </w:r>
    </w:p>
    <w:p w:rsidR="00C85DDC" w:rsidRPr="00C36B66" w:rsidRDefault="00C85DD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840E9B">
      <w:pPr>
        <w:pStyle w:val="1"/>
        <w:rPr>
          <w:rFonts w:asciiTheme="minorHAnsi" w:eastAsiaTheme="minorHAnsi" w:hAnsiTheme="minorHAnsi"/>
        </w:rPr>
      </w:pPr>
      <w:bookmarkStart w:id="89" w:name="_Toc478394041"/>
      <w:r w:rsidRPr="00C36B66">
        <w:rPr>
          <w:rFonts w:asciiTheme="minorHAnsi" w:eastAsiaTheme="minorHAnsi" w:hAnsiTheme="minorHAnsi" w:hint="eastAsia"/>
        </w:rPr>
        <w:lastRenderedPageBreak/>
        <w:t>cofile_monitor</w:t>
      </w:r>
      <w:r w:rsidR="00FA2E1C" w:rsidRPr="00C36B66">
        <w:rPr>
          <w:rFonts w:asciiTheme="minorHAnsi" w:eastAsiaTheme="minorHAnsi" w:hAnsiTheme="minorHAnsi" w:hint="eastAsia"/>
        </w:rPr>
        <w:t xml:space="preserve"> Utility 사용법</w:t>
      </w:r>
      <w:bookmarkEnd w:id="89"/>
    </w:p>
    <w:p w:rsidR="00FA2E1C" w:rsidRPr="00C36B66" w:rsidRDefault="00FA2E1C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cofile_monitor는 cofile의 Deamon Mode로 동작하는 프로세서를 관리하고, 현재 어떤 폴더 및 파일을 감시하고 있는지를 관리하는 기능이다. cofile은 이미 감시되고 있는 폴더 및 파일에 대해서는 중복 실행 할 수 없다.</w:t>
      </w:r>
    </w:p>
    <w:p w:rsidR="0028098E" w:rsidRPr="00C36B66" w:rsidRDefault="0028098E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28098E" w:rsidRPr="00C36B66" w:rsidRDefault="0028098E" w:rsidP="0028098E">
      <w:pPr>
        <w:pStyle w:val="-4"/>
        <w:ind w:firstLineChars="100" w:firstLine="200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cofile_monitor는 SQLite3을 사용하며, ~/var/data 폴더에 대한 읽기/쓰기 권한이 필요하다. ~/var/data/cofile.db에 저장관리된다. </w:t>
      </w:r>
    </w:p>
    <w:p w:rsidR="00A52B04" w:rsidRPr="00C36B66" w:rsidRDefault="00A52B04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FA2E1C" w:rsidRPr="00C36B66" w:rsidRDefault="00FA2E1C" w:rsidP="00A52B04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cofile의 Deamon Mode로 </w:t>
      </w:r>
      <w:r w:rsidR="00A52B04" w:rsidRPr="00C36B66">
        <w:rPr>
          <w:rFonts w:asciiTheme="minorHAnsi" w:eastAsiaTheme="minorHAnsi" w:hAnsiTheme="minorHAnsi" w:hint="eastAsia"/>
        </w:rPr>
        <w:t>동작</w:t>
      </w:r>
      <w:r w:rsidRPr="00C36B66">
        <w:rPr>
          <w:rFonts w:asciiTheme="minorHAnsi" w:eastAsiaTheme="minorHAnsi" w:hAnsiTheme="minorHAnsi" w:hint="eastAsia"/>
        </w:rPr>
        <w:t xml:space="preserve">하는 프로세서는 아래와 같다.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388"/>
        <w:gridCol w:w="1630"/>
        <w:gridCol w:w="6534"/>
      </w:tblGrid>
      <w:tr w:rsidR="00FA2E1C" w:rsidRPr="00C36B66" w:rsidTr="00A52B04">
        <w:trPr>
          <w:trHeight w:val="383"/>
          <w:tblHeader/>
          <w:jc w:val="center"/>
        </w:trPr>
        <w:tc>
          <w:tcPr>
            <w:tcW w:w="1580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42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의미</w:t>
            </w:r>
          </w:p>
        </w:tc>
      </w:tr>
      <w:tr w:rsidR="00FA2E1C" w:rsidRPr="00C36B66" w:rsidTr="00A52B04">
        <w:trPr>
          <w:trHeight w:val="406"/>
          <w:jc w:val="center"/>
        </w:trPr>
        <w:tc>
          <w:tcPr>
            <w:tcW w:w="727" w:type="pct"/>
            <w:vMerge w:val="restart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tail</w:t>
            </w:r>
          </w:p>
        </w:tc>
        <w:tc>
          <w:tcPr>
            <w:tcW w:w="853" w:type="pct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folder process</w:t>
            </w:r>
          </w:p>
        </w:tc>
        <w:tc>
          <w:tcPr>
            <w:tcW w:w="3420" w:type="pct"/>
            <w:vAlign w:val="center"/>
          </w:tcPr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tail은 기본적으로 log 폴더를 감시한다. log폴더에 감시하고자 하는 파일이 생성되는지를 확인 하는 프로세서이다.</w:t>
            </w:r>
          </w:p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</w:p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folder process를 종료하면 현재 폴더 및에 있는 file process도 모두 종료된다. </w:t>
            </w:r>
          </w:p>
        </w:tc>
      </w:tr>
      <w:tr w:rsidR="00FA2E1C" w:rsidRPr="00C36B66" w:rsidTr="00A52B04">
        <w:trPr>
          <w:trHeight w:val="406"/>
          <w:jc w:val="center"/>
        </w:trPr>
        <w:tc>
          <w:tcPr>
            <w:tcW w:w="727" w:type="pct"/>
            <w:vMerge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853" w:type="pct"/>
            <w:vAlign w:val="center"/>
          </w:tcPr>
          <w:p w:rsidR="00FA2E1C" w:rsidRPr="00C36B66" w:rsidRDefault="00FA2E1C" w:rsidP="00FA2E1C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file process</w:t>
            </w:r>
          </w:p>
        </w:tc>
        <w:tc>
          <w:tcPr>
            <w:tcW w:w="3420" w:type="pct"/>
            <w:vAlign w:val="center"/>
          </w:tcPr>
          <w:p w:rsidR="00FA2E1C" w:rsidRPr="00C36B66" w:rsidRDefault="00FA2E1C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tail에서 실시간으로 감시되고 있는 파일에 대한 프로세서이다.</w:t>
            </w:r>
          </w:p>
          <w:p w:rsidR="00A52B04" w:rsidRPr="00C36B66" w:rsidRDefault="00A52B04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</w:p>
          <w:p w:rsidR="00A52B04" w:rsidRPr="00C36B66" w:rsidRDefault="00A52B04" w:rsidP="00FA2E1C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tail에서 file process는 folder process에 의해서 실행되지만, 특정 파일에 대해서 독립적으로도 실행 가능하다.</w:t>
            </w:r>
          </w:p>
        </w:tc>
      </w:tr>
      <w:tr w:rsidR="00A52B04" w:rsidRPr="00C36B66" w:rsidTr="00A52B04">
        <w:trPr>
          <w:trHeight w:val="406"/>
          <w:jc w:val="center"/>
        </w:trPr>
        <w:tc>
          <w:tcPr>
            <w:tcW w:w="727" w:type="pct"/>
            <w:vAlign w:val="center"/>
          </w:tcPr>
          <w:p w:rsidR="00A52B04" w:rsidRPr="00C36B66" w:rsidRDefault="00A52B04" w:rsidP="00A52B04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folder</w:t>
            </w:r>
          </w:p>
        </w:tc>
        <w:tc>
          <w:tcPr>
            <w:tcW w:w="853" w:type="pct"/>
            <w:vAlign w:val="center"/>
          </w:tcPr>
          <w:p w:rsidR="00A52B04" w:rsidRPr="00C36B66" w:rsidRDefault="00A52B04" w:rsidP="00A52B04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folder process</w:t>
            </w:r>
          </w:p>
        </w:tc>
        <w:tc>
          <w:tcPr>
            <w:tcW w:w="3420" w:type="pct"/>
            <w:vAlign w:val="center"/>
          </w:tcPr>
          <w:p w:rsidR="00A52B04" w:rsidRPr="00C36B66" w:rsidRDefault="00A52B04" w:rsidP="00A52B04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cofile file의 옵션기능으로 특정 폴더 감시기능을 제공하며, 폴더별로 하나의 process가 생성된다. </w:t>
            </w:r>
          </w:p>
        </w:tc>
      </w:tr>
    </w:tbl>
    <w:p w:rsidR="00A52B04" w:rsidRPr="00C36B66" w:rsidRDefault="00A52B04" w:rsidP="00FA2E1C">
      <w:pPr>
        <w:pStyle w:val="-4"/>
        <w:ind w:firstLineChars="100" w:firstLine="200"/>
        <w:rPr>
          <w:rFonts w:asciiTheme="minorHAnsi" w:eastAsiaTheme="minorHAnsi" w:hAnsiTheme="minorHAnsi"/>
        </w:rPr>
      </w:pPr>
    </w:p>
    <w:p w:rsidR="00A52B04" w:rsidRPr="00C36B66" w:rsidRDefault="00A52B0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ED620A" w:rsidRPr="00C36B66" w:rsidRDefault="00ED620A" w:rsidP="00840E9B">
      <w:pPr>
        <w:pStyle w:val="2"/>
        <w:rPr>
          <w:rFonts w:asciiTheme="minorHAnsi" w:eastAsiaTheme="minorHAnsi" w:hAnsiTheme="minorHAnsi"/>
        </w:rPr>
      </w:pPr>
      <w:bookmarkStart w:id="90" w:name="_Toc478394042"/>
      <w:r w:rsidRPr="00C36B66">
        <w:rPr>
          <w:rFonts w:asciiTheme="minorHAnsi" w:eastAsiaTheme="minorHAnsi" w:hAnsiTheme="minorHAnsi" w:hint="eastAsia"/>
        </w:rPr>
        <w:lastRenderedPageBreak/>
        <w:t>실행 화면</w:t>
      </w:r>
      <w:bookmarkEnd w:id="90"/>
    </w:p>
    <w:p w:rsidR="00ED620A" w:rsidRPr="00C36B66" w:rsidRDefault="00966064" w:rsidP="00ED620A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5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5;mso-fit-shape-to-text:t">
              <w:txbxContent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>[cubeone@localhost bin]$ ./cofile_monitor -?</w:t>
                  </w: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 xml:space="preserve">Usage: ./cofile_monitor </w:t>
                  </w: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>&lt;Options&gt;</w:t>
                  </w: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ab/>
                    <w:t>-killall : All process kill</w:t>
                  </w: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>
                    <w:rPr>
                      <w:rFonts w:ascii="Consolas" w:eastAsiaTheme="minorHAnsi" w:hAnsi="Consolas" w:cs="Consolas"/>
                    </w:rPr>
                    <w:tab/>
                    <w:t>-k : Terminate a process</w:t>
                  </w:r>
                  <w:r>
                    <w:rPr>
                      <w:rFonts w:ascii="Consolas" w:eastAsiaTheme="minorHAnsi" w:hAnsi="Consolas" w:cs="Consolas" w:hint="eastAsia"/>
                    </w:rPr>
                    <w:t xml:space="preserve">. </w:t>
                  </w:r>
                  <w:r w:rsidRPr="00A52B04">
                    <w:rPr>
                      <w:rFonts w:ascii="Consolas" w:eastAsiaTheme="minorHAnsi" w:hAnsi="Consolas" w:cs="Consolas"/>
                    </w:rPr>
                    <w:t>delimiter ','( EX: -k 4,6 )</w:t>
                  </w:r>
                </w:p>
                <w:p w:rsidR="005F0F1A" w:rsidRPr="00ED620A" w:rsidRDefault="005F0F1A" w:rsidP="00ED620A">
                  <w:pPr>
                    <w:rPr>
                      <w:rFonts w:ascii="Consolas" w:eastAsiaTheme="minorHAnsi" w:hAnsi="Consolas" w:cs="Consolas"/>
                    </w:rPr>
                  </w:pPr>
                  <w:r w:rsidRPr="00ED620A">
                    <w:rPr>
                      <w:rFonts w:ascii="Consolas" w:eastAsiaTheme="minorHAnsi" w:hAnsi="Consolas" w:cs="Consolas"/>
                    </w:rPr>
                    <w:tab/>
                    <w:t>-?:</w:t>
                  </w:r>
                  <w:r w:rsidRPr="00C14279">
                    <w:rPr>
                      <w:rFonts w:ascii="Consolas" w:eastAsiaTheme="minorHAnsi" w:hAnsi="Consolas" w:cs="Consolas"/>
                    </w:rPr>
                    <w:t>display this help and exit</w:t>
                  </w:r>
                </w:p>
              </w:txbxContent>
            </v:textbox>
            <w10:wrap type="none"/>
            <w10:anchorlock/>
          </v:shape>
        </w:pict>
      </w:r>
    </w:p>
    <w:p w:rsidR="00ED620A" w:rsidRPr="00C36B66" w:rsidRDefault="00ED620A" w:rsidP="00840E9B">
      <w:pPr>
        <w:pStyle w:val="2"/>
        <w:rPr>
          <w:rFonts w:asciiTheme="minorHAnsi" w:eastAsiaTheme="minorHAnsi" w:hAnsiTheme="minorHAnsi"/>
        </w:rPr>
      </w:pPr>
      <w:bookmarkStart w:id="91" w:name="_Toc478394043"/>
      <w:r w:rsidRPr="00C36B66">
        <w:rPr>
          <w:rFonts w:asciiTheme="minorHAnsi" w:eastAsiaTheme="minorHAnsi" w:hAnsiTheme="minorHAnsi" w:hint="eastAsia"/>
        </w:rPr>
        <w:t>옵션 설명</w:t>
      </w:r>
      <w:bookmarkEnd w:id="9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276"/>
        <w:gridCol w:w="2904"/>
        <w:gridCol w:w="1267"/>
        <w:gridCol w:w="4105"/>
      </w:tblGrid>
      <w:tr w:rsidR="00D334A8" w:rsidRPr="00C36B66" w:rsidTr="0028098E">
        <w:trPr>
          <w:trHeight w:val="383"/>
          <w:tblHeader/>
          <w:jc w:val="center"/>
        </w:trPr>
        <w:tc>
          <w:tcPr>
            <w:tcW w:w="668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Option</w:t>
            </w:r>
          </w:p>
        </w:tc>
        <w:tc>
          <w:tcPr>
            <w:tcW w:w="152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Meaning</w:t>
            </w:r>
          </w:p>
        </w:tc>
        <w:tc>
          <w:tcPr>
            <w:tcW w:w="663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필수 여부</w:t>
            </w:r>
          </w:p>
        </w:tc>
        <w:tc>
          <w:tcPr>
            <w:tcW w:w="214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34A8" w:rsidRPr="00C36B66" w:rsidRDefault="00D334A8" w:rsidP="00D334A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비고</w:t>
            </w: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&lt;default&gt;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daemon process 출력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O</w:t>
            </w:r>
          </w:p>
        </w:tc>
        <w:tc>
          <w:tcPr>
            <w:tcW w:w="2149" w:type="pct"/>
            <w:vAlign w:val="center"/>
          </w:tcPr>
          <w:p w:rsidR="00D334A8" w:rsidRPr="00C36B66" w:rsidRDefault="00D334A8" w:rsidP="00A52B04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-killall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 모든 process 종료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2149" w:type="pct"/>
            <w:vAlign w:val="center"/>
          </w:tcPr>
          <w:p w:rsidR="00D334A8" w:rsidRPr="00C36B66" w:rsidRDefault="00D334A8" w:rsidP="00A52B04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-k &lt;pid&gt;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특정 process 종료</w:t>
            </w:r>
            <w:r w:rsidR="0028098E" w:rsidRPr="00C36B66">
              <w:rPr>
                <w:rFonts w:asciiTheme="minorHAnsi" w:eastAsiaTheme="minorHAnsi" w:hAnsiTheme="minorHAnsi" w:hint="eastAsia"/>
                <w:szCs w:val="18"/>
              </w:rPr>
              <w:t>.</w:t>
            </w:r>
          </w:p>
          <w:p w:rsidR="0028098E" w:rsidRPr="00C36B66" w:rsidRDefault="0028098E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pid는 구분자(,</w:t>
            </w:r>
            <w:r w:rsidRPr="00C36B66">
              <w:rPr>
                <w:rFonts w:asciiTheme="minorHAnsi" w:eastAsiaTheme="minorHAnsi" w:hAnsiTheme="minorHAnsi"/>
                <w:szCs w:val="18"/>
              </w:rPr>
              <w:t>)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로 여러 pid를 동시에 입력가능하다. 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2149" w:type="pct"/>
            <w:vAlign w:val="center"/>
          </w:tcPr>
          <w:p w:rsidR="00D334A8" w:rsidRPr="00C36B66" w:rsidRDefault="0028098E" w:rsidP="00A52B04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이 옵션을 사용해서 cofile tail의 folder process를 종료시, folder process에 속하는 file process들도 다 같이 종료됨</w:t>
            </w:r>
          </w:p>
        </w:tc>
      </w:tr>
      <w:tr w:rsidR="00D334A8" w:rsidRPr="00C36B66" w:rsidTr="0028098E">
        <w:trPr>
          <w:trHeight w:val="406"/>
          <w:jc w:val="center"/>
        </w:trPr>
        <w:tc>
          <w:tcPr>
            <w:tcW w:w="668" w:type="pct"/>
            <w:vAlign w:val="center"/>
          </w:tcPr>
          <w:p w:rsidR="00D334A8" w:rsidRPr="00C36B66" w:rsidRDefault="00D334A8" w:rsidP="00AB1B8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-?</w:t>
            </w:r>
          </w:p>
        </w:tc>
        <w:tc>
          <w:tcPr>
            <w:tcW w:w="1520" w:type="pct"/>
            <w:vAlign w:val="center"/>
          </w:tcPr>
          <w:p w:rsidR="00D334A8" w:rsidRPr="00C36B66" w:rsidRDefault="00D334A8" w:rsidP="00AB1B85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display this help and exit</w:t>
            </w:r>
          </w:p>
        </w:tc>
        <w:tc>
          <w:tcPr>
            <w:tcW w:w="663" w:type="pct"/>
            <w:vAlign w:val="center"/>
          </w:tcPr>
          <w:p w:rsidR="00D334A8" w:rsidRPr="00C36B66" w:rsidRDefault="00D334A8" w:rsidP="00AB1B85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X</w:t>
            </w:r>
          </w:p>
        </w:tc>
        <w:tc>
          <w:tcPr>
            <w:tcW w:w="2149" w:type="pct"/>
            <w:vAlign w:val="center"/>
          </w:tcPr>
          <w:p w:rsidR="00D334A8" w:rsidRPr="00C36B66" w:rsidRDefault="00D334A8" w:rsidP="00A52B04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</w:tbl>
    <w:p w:rsidR="00FB5C52" w:rsidRPr="00C36B66" w:rsidRDefault="00FB5C52" w:rsidP="00FB5C52">
      <w:pPr>
        <w:pStyle w:val="-4"/>
        <w:rPr>
          <w:rFonts w:asciiTheme="minorHAnsi" w:eastAsiaTheme="minorHAnsi" w:hAnsiTheme="minorHAnsi"/>
          <w:b/>
          <w:sz w:val="24"/>
        </w:rPr>
      </w:pPr>
    </w:p>
    <w:p w:rsidR="00FB5C52" w:rsidRPr="00C36B66" w:rsidRDefault="00FB5C5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4"/>
        </w:rPr>
      </w:pPr>
      <w:r w:rsidRPr="00C36B66">
        <w:rPr>
          <w:rFonts w:asciiTheme="minorHAnsi" w:eastAsiaTheme="minorHAnsi" w:hAnsiTheme="minorHAnsi"/>
          <w:b/>
          <w:sz w:val="24"/>
        </w:rPr>
        <w:br w:type="page"/>
      </w:r>
    </w:p>
    <w:p w:rsidR="00D334A8" w:rsidRPr="00C36B66" w:rsidRDefault="00FB5C52" w:rsidP="00840E9B">
      <w:pPr>
        <w:pStyle w:val="2"/>
        <w:rPr>
          <w:rFonts w:asciiTheme="minorHAnsi" w:eastAsiaTheme="minorHAnsi" w:hAnsiTheme="minorHAnsi"/>
        </w:rPr>
      </w:pPr>
      <w:bookmarkStart w:id="92" w:name="_Toc478394044"/>
      <w:r w:rsidRPr="00C36B66">
        <w:rPr>
          <w:rFonts w:asciiTheme="minorHAnsi" w:eastAsiaTheme="minorHAnsi" w:hAnsiTheme="minorHAnsi" w:hint="eastAsia"/>
        </w:rPr>
        <w:lastRenderedPageBreak/>
        <w:t>실행 예제</w:t>
      </w:r>
      <w:bookmarkEnd w:id="92"/>
    </w:p>
    <w:p w:rsidR="00FB5C52" w:rsidRPr="00C36B66" w:rsidRDefault="00FB5C52" w:rsidP="00840E9B">
      <w:pPr>
        <w:pStyle w:val="3"/>
        <w:rPr>
          <w:rFonts w:asciiTheme="minorHAnsi" w:eastAsiaTheme="minorHAnsi" w:hAnsiTheme="minorHAnsi"/>
        </w:rPr>
      </w:pPr>
      <w:bookmarkStart w:id="93" w:name="_Toc478394045"/>
      <w:r w:rsidRPr="00C36B66">
        <w:rPr>
          <w:rFonts w:asciiTheme="minorHAnsi" w:eastAsiaTheme="minorHAnsi" w:hAnsiTheme="minorHAnsi" w:hint="eastAsia"/>
        </w:rPr>
        <w:t>Daemon(데몬) 프로세스 확인</w:t>
      </w:r>
      <w:bookmarkEnd w:id="93"/>
    </w:p>
    <w:p w:rsidR="00FB5C52" w:rsidRPr="00C36B66" w:rsidRDefault="00FB5C5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cofile_monitor 실행</w:t>
      </w:r>
    </w:p>
    <w:p w:rsidR="00FB5C52" w:rsidRPr="00C36B66" w:rsidRDefault="0096606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4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4;mso-fit-shape-to-text:t">
              <w:txbxContent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14:50:25 |  24262 | 880991 | TAIL | /home/cubeone/bin</w:t>
                  </w: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  <w:p w:rsidR="005F0F1A" w:rsidRPr="00FB5C52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15:08:10 |  24327 | 913029 | FILE | /home/cubeone/bin/log</w:t>
                  </w:r>
                </w:p>
                <w:p w:rsidR="005F0F1A" w:rsidRPr="00ED620A" w:rsidRDefault="005F0F1A" w:rsidP="00FB5C52">
                  <w:pPr>
                    <w:rPr>
                      <w:rFonts w:ascii="Consolas" w:eastAsiaTheme="minorHAnsi" w:hAnsi="Consolas" w:cs="Consolas"/>
                    </w:rPr>
                  </w:pPr>
                  <w:r w:rsidRPr="00FB5C52">
                    <w:rPr>
                      <w:rFonts w:ascii="Consolas" w:eastAsiaTheme="minorHAnsi" w:hAnsi="Consolas" w:cs="Consolas"/>
                    </w:rPr>
                    <w:t>2016-08-18 15:08:25 |  24332 | 913030 | FILE | /home/cubeone/bin/enc</w:t>
                  </w:r>
                </w:p>
              </w:txbxContent>
            </v:textbox>
            <w10:wrap type="none"/>
            <w10:anchorlock/>
          </v:shape>
        </w:pict>
      </w:r>
    </w:p>
    <w:p w:rsidR="00FB5C52" w:rsidRPr="00C36B66" w:rsidRDefault="00FB5C5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:rsidR="00FB5C52" w:rsidRPr="00C36B66" w:rsidRDefault="00FB5C52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ps 명령으로 동일한지 확인</w:t>
      </w:r>
    </w:p>
    <w:p w:rsidR="00FB5C52" w:rsidRPr="00C36B66" w:rsidRDefault="00966064" w:rsidP="00FB5C52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 w:rsidR="00840E9B">
        <w:rPr>
          <w:rFonts w:asciiTheme="minorHAnsi" w:eastAsiaTheme="minorHAnsi" w:hAnsiTheme="minorHAnsi"/>
        </w:rPr>
        <w:pict>
          <v:shape id="_x0000_s1033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3;mso-fit-shape-to-text:t">
              <w:txbxContent>
                <w:p w:rsidR="005F0F1A" w:rsidRPr="00AD43CA" w:rsidRDefault="005F0F1A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[cubeone@localhost bin]$ ps -ef | grep cofile</w:t>
                  </w:r>
                </w:p>
                <w:p w:rsidR="005F0F1A" w:rsidRPr="00AD43CA" w:rsidRDefault="005F0F1A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  24262     1  0 14:50 ?        00:00:00 ./cofile tail -e -c tail_config_default.json</w:t>
                  </w:r>
                </w:p>
                <w:p w:rsidR="005F0F1A" w:rsidRPr="00AD43CA" w:rsidRDefault="005F0F1A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  24263 24262  0 14:50 ?        00:00:00 ./cofile tail -e -c tail_config_default.json</w:t>
                  </w:r>
                </w:p>
                <w:p w:rsidR="005F0F1A" w:rsidRPr="00AD43CA" w:rsidRDefault="005F0F1A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  24327     1  0 15:08 ?        00:00:00 ./cofile file -e -ie txt -in ARIA256CBC -id ./log -m</w:t>
                  </w:r>
                </w:p>
                <w:p w:rsidR="005F0F1A" w:rsidRPr="00AD43CA" w:rsidRDefault="005F0F1A" w:rsidP="00FB5C52">
                  <w:pPr>
                    <w:rPr>
                      <w:rFonts w:ascii="Consolas" w:eastAsiaTheme="minorHAnsi" w:hAnsi="Consolas" w:cs="Consolas"/>
                      <w:sz w:val="16"/>
                    </w:rPr>
                  </w:pPr>
                  <w:r w:rsidRPr="00AD43CA">
                    <w:rPr>
                      <w:rFonts w:ascii="Consolas" w:eastAsiaTheme="minorHAnsi" w:hAnsi="Consolas" w:cs="Consolas"/>
                      <w:sz w:val="16"/>
                    </w:rPr>
                    <w:t>cubeone  24332     1  0 15:08 ?        00:00:00 ./cofile file -e -ie txt -in ARIA256CBC -id ./enc -m</w:t>
                  </w:r>
                </w:p>
              </w:txbxContent>
            </v:textbox>
            <w10:wrap type="none"/>
            <w10:anchorlock/>
          </v:shape>
        </w:pict>
      </w:r>
    </w:p>
    <w:p w:rsidR="00ED620A" w:rsidRPr="00C36B66" w:rsidRDefault="00ED620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FB5C52" w:rsidRPr="00C36B66" w:rsidRDefault="00FB5C52" w:rsidP="00840E9B">
      <w:pPr>
        <w:pStyle w:val="4"/>
        <w:rPr>
          <w:rFonts w:asciiTheme="minorHAnsi" w:eastAsiaTheme="minorHAnsi" w:hAnsiTheme="minorHAnsi"/>
        </w:rPr>
      </w:pPr>
      <w:bookmarkStart w:id="94" w:name="_Toc478394046"/>
      <w:r w:rsidRPr="00C36B66">
        <w:rPr>
          <w:rFonts w:asciiTheme="minorHAnsi" w:eastAsiaTheme="minorHAnsi" w:hAnsiTheme="minorHAnsi" w:hint="eastAsia"/>
        </w:rPr>
        <w:lastRenderedPageBreak/>
        <w:t>kill 옵션 테스트</w:t>
      </w:r>
      <w:bookmarkEnd w:id="94"/>
    </w:p>
    <w:p w:rsidR="00FB5C52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실행 중인 cofile daemon process 확인</w:t>
      </w:r>
    </w:p>
    <w:p w:rsidR="00FB5C52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2" type="#_x0000_t202" style="width:468.3pt;height:161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2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14:50:25 |  24262 | 880991 | TAIL | /home/cubeone/bin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15:08:10 |  24327 | 913029 | FILE | /home/cubeone/bin/log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15:08:25 |  24332 | 913030 | FILE | /home/cubeone/bin/enc</w:t>
                  </w:r>
                </w:p>
                <w:p w:rsidR="005F0F1A" w:rsidRPr="00ED620A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15:13:18 |  24355 | 554347 | FILE | /home/cubeone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하나의 프로세서 종료하기</w:t>
      </w:r>
    </w:p>
    <w:p w:rsidR="009237EF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1" type="#_x0000_t202" style="width:468.3pt;height:147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1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[cubeone@localhost bin]$ ./cofile_monitor -k 24355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14:50:25 |  24262 | 880991 | TAIL | /home/cubeone/bin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15:08:10 |  24327 | 913029 | FILE | /home/cubeone/bin/log</w:t>
                  </w:r>
                </w:p>
                <w:p w:rsidR="005F0F1A" w:rsidRPr="00ED620A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15:08:25 |  24332 | 913030 | FILE | /home/cubeone/bin/enc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여러 프로세서 종료하기</w:t>
      </w:r>
    </w:p>
    <w:p w:rsidR="009237EF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30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30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[cubeone@localhost bin]$ ./cofile_monitor -k 24327,24332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14:50:25 |  24262 | 880991 | TAIL | /home/cubeone/bin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  <w:p w:rsidR="005F0F1A" w:rsidRPr="00ED620A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15:08:25 |  24332 | 913030 | FILE | /home/cubeone/bin/enc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lastRenderedPageBreak/>
        <w:t>부모프로세서를 종료하면 자식 프로세서도 종료됨을 확인</w:t>
      </w:r>
    </w:p>
    <w:p w:rsidR="009237EF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9" type="#_x0000_t202" style="width:468.3pt;height:10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9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[cubeone@localhost bin]$ ./cofile_monitor -k 24262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ED620A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14:50:26 |  24263 | 881189 | TAIL | /home/cubeone/bin/test.log</w:t>
                  </w:r>
                </w:p>
              </w:txbxContent>
            </v:textbox>
            <w10:wrap type="none"/>
            <w10:anchorlock/>
          </v:shape>
        </w:pict>
      </w: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237EF" w:rsidRPr="00C36B66" w:rsidRDefault="009237EF" w:rsidP="00840E9B">
      <w:pPr>
        <w:pStyle w:val="4"/>
        <w:rPr>
          <w:rFonts w:asciiTheme="minorHAnsi" w:eastAsiaTheme="minorHAnsi" w:hAnsiTheme="minorHAnsi"/>
        </w:rPr>
      </w:pPr>
      <w:bookmarkStart w:id="95" w:name="_Toc478394047"/>
      <w:r w:rsidRPr="00C36B66">
        <w:rPr>
          <w:rFonts w:asciiTheme="minorHAnsi" w:eastAsiaTheme="minorHAnsi" w:hAnsiTheme="minorHAnsi" w:hint="eastAsia"/>
        </w:rPr>
        <w:lastRenderedPageBreak/>
        <w:t>killall 옵션 테스트</w:t>
      </w:r>
      <w:bookmarkEnd w:id="95"/>
    </w:p>
    <w:p w:rsidR="009237EF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현재 실행 중인 cofile daemon process 확인</w:t>
      </w:r>
    </w:p>
    <w:p w:rsidR="009237EF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8" type="#_x0000_t202" style="width:468.3pt;height:133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8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[cubeone@localhost bin]$ ./cofile_monitor 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 xml:space="preserve">       Time             PID    Inode    Type   File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----------------------------------------------------</w:t>
                  </w:r>
                  <w:r>
                    <w:rPr>
                      <w:rFonts w:ascii="Consolas" w:eastAsiaTheme="minorHAnsi" w:hAnsi="Consolas" w:cs="Consolas"/>
                    </w:rPr>
                    <w:t>------------------------------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15:18:14 |  24371 | 554347 | FILE | /home/cubeone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15:18:45 |  24377 | 913030 | FILE | /home/cubeone/bin/enc</w:t>
                  </w:r>
                </w:p>
                <w:p w:rsidR="005F0F1A" w:rsidRPr="00ED620A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2016-08-18 15:18:48 |  24380 | 913029 | FILE | /home/cubeone/bin/log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killall 옵션으로 cofile 전체 process 종료</w:t>
      </w:r>
    </w:p>
    <w:p w:rsidR="009237EF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7" type="#_x0000_t202" style="width:468.3pt;height:49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7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[cubeone@localhost bin]$ ./cofile_monitor -killall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Copyright (c) 2004-2016, eGlobal Systems, Co., Ltd.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 w:rsidP="009237EF">
      <w:pPr>
        <w:pStyle w:val="-4"/>
        <w:rPr>
          <w:rFonts w:asciiTheme="minorHAnsi" w:eastAsiaTheme="minorHAnsi" w:hAnsiTheme="minorHAnsi"/>
        </w:rPr>
      </w:pPr>
    </w:p>
    <w:p w:rsidR="009237EF" w:rsidRPr="00C36B66" w:rsidRDefault="009237EF" w:rsidP="00840E9B">
      <w:pPr>
        <w:pStyle w:val="6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ps 명령으로 cofile process가 없는지 확인</w:t>
      </w:r>
    </w:p>
    <w:p w:rsidR="009237EF" w:rsidRPr="00C36B66" w:rsidRDefault="00966064" w:rsidP="009237EF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</w:r>
      <w:r>
        <w:rPr>
          <w:rFonts w:asciiTheme="minorHAnsi" w:eastAsiaTheme="minorHAnsi" w:hAnsiTheme="minorHAnsi"/>
        </w:rPr>
        <w:pict>
          <v:shape id="_x0000_s1026" type="#_x0000_t202" style="width:468.3pt;height:35.95pt;mso-height-percent:200;mso-left-percent:-10001;mso-top-percent:-10001;mso-position-horizontal:absolute;mso-position-horizontal-relative:char;mso-position-vertical:absolute;mso-position-vertical-relative:line;mso-height-percent:200;mso-left-percent:-10001;mso-top-percent:-10001;mso-width-relative:margin;mso-height-relative:margin" fillcolor="black [3213]" strokecolor="white [3212]">
            <v:textbox style="mso-next-textbox:#_x0000_s1026;mso-fit-shape-to-text:t">
              <w:txbxContent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[cubeone@localhost bin]$ ps -ef | grep cofile</w:t>
                  </w:r>
                </w:p>
                <w:p w:rsidR="005F0F1A" w:rsidRPr="009237EF" w:rsidRDefault="005F0F1A" w:rsidP="009237EF">
                  <w:pPr>
                    <w:rPr>
                      <w:rFonts w:ascii="Consolas" w:eastAsiaTheme="minorHAnsi" w:hAnsi="Consolas" w:cs="Consolas"/>
                    </w:rPr>
                  </w:pPr>
                  <w:r w:rsidRPr="009237EF">
                    <w:rPr>
                      <w:rFonts w:ascii="Consolas" w:eastAsiaTheme="minorHAnsi" w:hAnsi="Consolas" w:cs="Consolas"/>
                    </w:rPr>
                    <w:t>cubeone  24416 21358  0 15:20 pts/1    00:00:00 grep cofile</w:t>
                  </w:r>
                </w:p>
              </w:txbxContent>
            </v:textbox>
            <w10:wrap type="none"/>
            <w10:anchorlock/>
          </v:shape>
        </w:pict>
      </w:r>
    </w:p>
    <w:p w:rsidR="009237EF" w:rsidRPr="00C36B66" w:rsidRDefault="009237E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AD43CA" w:rsidRPr="00C36B66" w:rsidRDefault="00BE0BE0" w:rsidP="00840E9B">
      <w:pPr>
        <w:pStyle w:val="1"/>
        <w:rPr>
          <w:rFonts w:asciiTheme="minorHAnsi" w:eastAsiaTheme="minorHAnsi" w:hAnsiTheme="minorHAnsi"/>
        </w:rPr>
      </w:pPr>
      <w:bookmarkStart w:id="96" w:name="_Toc478394048"/>
      <w:r w:rsidRPr="00C36B66">
        <w:rPr>
          <w:rFonts w:asciiTheme="minorHAnsi" w:eastAsiaTheme="minorHAnsi" w:hAnsiTheme="minorHAnsi" w:hint="eastAsia"/>
        </w:rPr>
        <w:lastRenderedPageBreak/>
        <w:t>주의사항</w:t>
      </w:r>
      <w:bookmarkEnd w:id="96"/>
    </w:p>
    <w:p w:rsidR="00BC2947" w:rsidRPr="00C36B66" w:rsidRDefault="00BC2947" w:rsidP="00840E9B">
      <w:pPr>
        <w:pStyle w:val="2"/>
        <w:rPr>
          <w:rFonts w:asciiTheme="minorHAnsi" w:eastAsiaTheme="minorHAnsi" w:hAnsiTheme="minorHAnsi"/>
        </w:rPr>
      </w:pPr>
      <w:bookmarkStart w:id="97" w:name="_Toc478394049"/>
      <w:r w:rsidRPr="00C36B66">
        <w:rPr>
          <w:rFonts w:asciiTheme="minorHAnsi" w:eastAsiaTheme="minorHAnsi" w:hAnsiTheme="minorHAnsi" w:hint="eastAsia"/>
        </w:rPr>
        <w:t>~/var/data 권한 문제</w:t>
      </w:r>
      <w:bookmarkEnd w:id="97"/>
    </w:p>
    <w:p w:rsidR="00BC2947" w:rsidRPr="00C36B66" w:rsidRDefault="00BC2947" w:rsidP="00BC2947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cofile은 ~/var/data 밑에 cofile.db라는 file db를 사용하고 있습니다. 이 파일에 대한 읽기 및 쓰기 권한이 있어야 cofile이 정상 동작합니다. 여러 OS user로 사용할 때 cofile을 설치한 user의 ~/var/data 권한을 잘 확인 해주셔야 cofile이 오작동 하지 않습니다. </w:t>
      </w:r>
    </w:p>
    <w:p w:rsidR="00AD43CA" w:rsidRPr="00C36B66" w:rsidRDefault="00AD43CA" w:rsidP="00AD43CA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kern w:val="28"/>
          <w:sz w:val="32"/>
          <w:szCs w:val="24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840E9B">
      <w:pPr>
        <w:pStyle w:val="1"/>
        <w:rPr>
          <w:rFonts w:asciiTheme="minorHAnsi" w:eastAsiaTheme="minorHAnsi" w:hAnsiTheme="minorHAnsi"/>
        </w:rPr>
      </w:pPr>
      <w:bookmarkStart w:id="98" w:name="_Toc478394050"/>
      <w:r w:rsidRPr="00C36B66">
        <w:rPr>
          <w:rFonts w:asciiTheme="minorHAnsi" w:eastAsiaTheme="minorHAnsi" w:hAnsiTheme="minorHAnsi" w:hint="eastAsia"/>
        </w:rPr>
        <w:lastRenderedPageBreak/>
        <w:t>D</w:t>
      </w:r>
      <w:r w:rsidRPr="00C36B66">
        <w:rPr>
          <w:rFonts w:asciiTheme="minorHAnsi" w:eastAsiaTheme="minorHAnsi" w:hAnsiTheme="minorHAnsi"/>
        </w:rPr>
        <w:t>eveloper</w:t>
      </w:r>
      <w:r w:rsidRPr="00C36B66">
        <w:rPr>
          <w:rFonts w:asciiTheme="minorHAnsi" w:eastAsiaTheme="minorHAnsi" w:hAnsiTheme="minorHAnsi" w:hint="eastAsia"/>
        </w:rPr>
        <w:t xml:space="preserve"> Guide</w:t>
      </w:r>
      <w:bookmarkEnd w:id="98"/>
    </w:p>
    <w:p w:rsidR="00873810" w:rsidRPr="00C36B66" w:rsidRDefault="00873810" w:rsidP="00873810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CoFile과 관련된 API는 c와 Java버전을 지원합니다. Java의 경우 jni형태로 지원을 하며, Library를 사용하기 위해서는 Package에서 제공하는 libCOfile.so와 </w:t>
      </w:r>
      <w:r w:rsidRPr="00C36B66">
        <w:rPr>
          <w:rFonts w:asciiTheme="minorHAnsi" w:eastAsiaTheme="minorHAnsi" w:hAnsiTheme="minorHAnsi"/>
        </w:rPr>
        <w:t>CubeOne</w:t>
      </w:r>
      <w:r w:rsidRPr="00C36B66">
        <w:rPr>
          <w:rFonts w:asciiTheme="minorHAnsi" w:eastAsiaTheme="minorHAnsi" w:hAnsiTheme="minorHAnsi" w:hint="eastAsia"/>
        </w:rPr>
        <w:t>File</w:t>
      </w:r>
      <w:r w:rsidRPr="00C36B66">
        <w:rPr>
          <w:rFonts w:asciiTheme="minorHAnsi" w:eastAsiaTheme="minorHAnsi" w:hAnsiTheme="minorHAnsi"/>
        </w:rPr>
        <w:t>.jar</w:t>
      </w:r>
      <w:r w:rsidRPr="00C36B66">
        <w:rPr>
          <w:rFonts w:asciiTheme="minorHAnsi" w:eastAsiaTheme="minorHAnsi" w:hAnsiTheme="minorHAnsi" w:hint="eastAsia"/>
        </w:rPr>
        <w:t>가 필요합니다.</w:t>
      </w:r>
    </w:p>
    <w:p w:rsidR="00873810" w:rsidRPr="00C36B66" w:rsidRDefault="00873810" w:rsidP="00873810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(* 사용예제는 Package가 설치 때 제공되는 cofile-sample dir에 C sample source, Java sample source가 있으므로 README file을 참조하여 사용하시기 바랍니다.)</w:t>
      </w:r>
    </w:p>
    <w:p w:rsidR="00873810" w:rsidRPr="00C36B66" w:rsidRDefault="00873810" w:rsidP="00840E9B">
      <w:pPr>
        <w:pStyle w:val="2"/>
        <w:rPr>
          <w:rFonts w:asciiTheme="minorHAnsi" w:eastAsiaTheme="minorHAnsi" w:hAnsiTheme="minorHAnsi"/>
        </w:rPr>
      </w:pPr>
      <w:bookmarkStart w:id="99" w:name="_Toc453684114"/>
      <w:bookmarkStart w:id="100" w:name="_Toc478394051"/>
      <w:r w:rsidRPr="00C36B66">
        <w:rPr>
          <w:rFonts w:asciiTheme="minorHAnsi" w:eastAsiaTheme="minorHAnsi" w:hAnsiTheme="minorHAnsi" w:hint="eastAsia"/>
        </w:rPr>
        <w:t>Java API function (CubeOneFile.jar)</w:t>
      </w:r>
      <w:bookmarkEnd w:id="99"/>
      <w:bookmarkEnd w:id="100"/>
    </w:p>
    <w:p w:rsidR="00873810" w:rsidRPr="00C36B66" w:rsidRDefault="00873810" w:rsidP="00873810">
      <w:pPr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반드시 </w:t>
      </w:r>
      <w:r w:rsidRPr="00C36B66">
        <w:rPr>
          <w:rFonts w:asciiTheme="minorHAnsi" w:eastAsiaTheme="minorHAnsi" w:hAnsiTheme="minorHAnsi"/>
        </w:rPr>
        <w:t>import com.cubeone.*;</w:t>
      </w:r>
      <w:r w:rsidRPr="00C36B66">
        <w:rPr>
          <w:rFonts w:asciiTheme="minorHAnsi" w:eastAsiaTheme="minorHAnsi" w:hAnsiTheme="minorHAnsi" w:hint="eastAsia"/>
        </w:rPr>
        <w:t xml:space="preserve"> 구문을 정의하여야 합니다.</w:t>
      </w:r>
    </w:p>
    <w:p w:rsidR="00873810" w:rsidRPr="00C36B66" w:rsidRDefault="00873810" w:rsidP="00840E9B">
      <w:pPr>
        <w:pStyle w:val="3"/>
        <w:rPr>
          <w:rFonts w:asciiTheme="minorHAnsi" w:eastAsiaTheme="minorHAnsi" w:hAnsiTheme="minorHAnsi"/>
        </w:rPr>
      </w:pPr>
      <w:bookmarkStart w:id="101" w:name="_Toc453684115"/>
      <w:bookmarkStart w:id="102" w:name="_Toc478394052"/>
      <w:r w:rsidRPr="00C36B66">
        <w:rPr>
          <w:rFonts w:asciiTheme="minorHAnsi" w:eastAsiaTheme="minorHAnsi" w:hAnsiTheme="minorHAnsi" w:hint="eastAsia"/>
        </w:rPr>
        <w:t>int CoFile( String inFileName, String outFileName, CoFileConfig config )</w:t>
      </w:r>
      <w:bookmarkEnd w:id="101"/>
      <w:bookmarkEnd w:id="102"/>
    </w:p>
    <w:tbl>
      <w:tblPr>
        <w:tblW w:w="511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120"/>
        <w:gridCol w:w="2073"/>
        <w:gridCol w:w="6577"/>
      </w:tblGrid>
      <w:tr w:rsidR="00873810" w:rsidRPr="00C36B66" w:rsidTr="00873810">
        <w:trPr>
          <w:trHeight w:val="383"/>
          <w:tblHeader/>
          <w:jc w:val="center"/>
        </w:trPr>
        <w:tc>
          <w:tcPr>
            <w:tcW w:w="1634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366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1634" w:type="pct"/>
            <w:gridSpan w:val="2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목적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암/복호화를 하기 위한 함수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573" w:type="pct"/>
            <w:vMerge w:val="restart"/>
            <w:vAlign w:val="center"/>
          </w:tcPr>
          <w:p w:rsidR="00873810" w:rsidRPr="00C36B66" w:rsidRDefault="00873810" w:rsidP="0087381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매개변수</w:t>
            </w:r>
          </w:p>
        </w:tc>
        <w:tc>
          <w:tcPr>
            <w:tcW w:w="1061" w:type="pct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 inFileName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원본 파일 이름</w:t>
            </w:r>
            <w:r w:rsidRPr="00C36B66">
              <w:rPr>
                <w:rFonts w:asciiTheme="minorHAnsi" w:eastAsiaTheme="minorHAnsi" w:hAnsiTheme="minorHAnsi"/>
                <w:szCs w:val="18"/>
              </w:rPr>
              <w:t>(full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path)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573" w:type="pct"/>
            <w:vMerge/>
            <w:vAlign w:val="center"/>
          </w:tcPr>
          <w:p w:rsidR="00873810" w:rsidRPr="00C36B66" w:rsidRDefault="00873810" w:rsidP="0087381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873810" w:rsidRPr="00C36B66" w:rsidRDefault="00873810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String outFileName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된 출력 파일 이름(full path)</w:t>
            </w:r>
          </w:p>
        </w:tc>
      </w:tr>
      <w:tr w:rsidR="00873810" w:rsidRPr="00C36B66" w:rsidTr="00873810">
        <w:trPr>
          <w:trHeight w:val="406"/>
          <w:jc w:val="center"/>
        </w:trPr>
        <w:tc>
          <w:tcPr>
            <w:tcW w:w="573" w:type="pct"/>
            <w:vMerge/>
            <w:vAlign w:val="center"/>
          </w:tcPr>
          <w:p w:rsidR="00873810" w:rsidRPr="00C36B66" w:rsidRDefault="00873810" w:rsidP="0087381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061" w:type="pct"/>
            <w:vAlign w:val="center"/>
          </w:tcPr>
          <w:p w:rsidR="00873810" w:rsidRPr="00C36B66" w:rsidRDefault="005E32D4" w:rsidP="008738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</w:t>
            </w:r>
            <w:r w:rsidR="00873810" w:rsidRPr="00C36B66">
              <w:rPr>
                <w:rFonts w:asciiTheme="minorHAnsi" w:eastAsiaTheme="minorHAnsi" w:hAnsiTheme="minorHAnsi" w:hint="eastAsia"/>
                <w:szCs w:val="18"/>
              </w:rPr>
              <w:t>Config config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설정값</w:t>
            </w:r>
          </w:p>
        </w:tc>
      </w:tr>
      <w:tr w:rsidR="00873810" w:rsidRPr="00C36B66" w:rsidTr="00873810">
        <w:trPr>
          <w:trHeight w:val="362"/>
          <w:jc w:val="center"/>
        </w:trPr>
        <w:tc>
          <w:tcPr>
            <w:tcW w:w="1634" w:type="pct"/>
            <w:gridSpan w:val="2"/>
            <w:vAlign w:val="center"/>
          </w:tcPr>
          <w:p w:rsidR="00873810" w:rsidRPr="00C36B66" w:rsidRDefault="00873810" w:rsidP="00873810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Return Value</w:t>
            </w:r>
          </w:p>
        </w:tc>
        <w:tc>
          <w:tcPr>
            <w:tcW w:w="3366" w:type="pct"/>
            <w:vAlign w:val="center"/>
          </w:tcPr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     :  Success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O</w:t>
            </w:r>
            <w:r w:rsidRPr="00C36B66">
              <w:rPr>
                <w:rFonts w:asciiTheme="minorHAnsi" w:eastAsiaTheme="minorHAnsi" w:hAnsiTheme="minorHAnsi" w:hint="eastAsia"/>
              </w:rPr>
              <w:t>ther :  Fail</w:t>
            </w:r>
          </w:p>
        </w:tc>
      </w:tr>
      <w:tr w:rsidR="00873810" w:rsidRPr="00C36B66" w:rsidTr="00873810">
        <w:trPr>
          <w:trHeight w:val="2392"/>
          <w:jc w:val="center"/>
        </w:trPr>
        <w:tc>
          <w:tcPr>
            <w:tcW w:w="5000" w:type="pct"/>
            <w:gridSpan w:val="3"/>
            <w:vAlign w:val="center"/>
          </w:tcPr>
          <w:p w:rsidR="00873810" w:rsidRPr="00C36B66" w:rsidRDefault="005E32D4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CubeOne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Pr="00C36B66">
              <w:rPr>
                <w:rFonts w:asciiTheme="minorHAnsi" w:eastAsiaTheme="minorHAnsi" w:hAnsiTheme="minorHAnsi"/>
              </w:rPr>
              <w:t xml:space="preserve"> 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Pr="00C36B66">
              <w:rPr>
                <w:rFonts w:asciiTheme="minorHAnsi" w:eastAsiaTheme="minorHAnsi" w:hAnsiTheme="minorHAnsi"/>
              </w:rPr>
              <w:t xml:space="preserve"> = new CubeOne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();</w:t>
            </w:r>
          </w:p>
          <w:p w:rsidR="00873810" w:rsidRPr="00C36B66" w:rsidRDefault="005E32D4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Config 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Pr="00C36B66">
              <w:rPr>
                <w:rFonts w:asciiTheme="minorHAnsi" w:eastAsiaTheme="minorHAnsi" w:hAnsiTheme="minorHAnsi"/>
              </w:rPr>
              <w:t>Config = new 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Config();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</w:t>
            </w:r>
            <w:r w:rsidRPr="00C36B66">
              <w:rPr>
                <w:rFonts w:asciiTheme="minorHAnsi" w:eastAsiaTheme="minorHAnsi" w:hAnsiTheme="minorHAnsi" w:hint="eastAsia"/>
              </w:rPr>
              <w:t xml:space="preserve">. </w:t>
            </w:r>
          </w:p>
          <w:p w:rsidR="00873810" w:rsidRPr="00C36B66" w:rsidRDefault="005E32D4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ret = 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.</w:t>
            </w:r>
            <w:r w:rsidRPr="00C36B66">
              <w:rPr>
                <w:rFonts w:asciiTheme="minorHAnsi" w:eastAsiaTheme="minorHAnsi" w:hAnsiTheme="minorHAnsi" w:hint="eastAsia"/>
              </w:rPr>
              <w:t>CoFile</w:t>
            </w:r>
            <w:r w:rsidRPr="00C36B66">
              <w:rPr>
                <w:rFonts w:asciiTheme="minorHAnsi" w:eastAsiaTheme="minorHAnsi" w:hAnsiTheme="minorHAnsi"/>
              </w:rPr>
              <w:t>("./11.txt", "./11.coenc", co</w:t>
            </w:r>
            <w:r w:rsidRPr="00C36B66">
              <w:rPr>
                <w:rFonts w:asciiTheme="minorHAnsi" w:eastAsiaTheme="minorHAnsi" w:hAnsiTheme="minorHAnsi" w:hint="eastAsia"/>
              </w:rPr>
              <w:t>File</w:t>
            </w:r>
            <w:r w:rsidR="00873810" w:rsidRPr="00C36B66">
              <w:rPr>
                <w:rFonts w:asciiTheme="minorHAnsi" w:eastAsiaTheme="minorHAnsi" w:hAnsiTheme="minorHAnsi"/>
              </w:rPr>
              <w:t>Config );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if (ret == 0)  // Success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else // Fail</w:t>
            </w:r>
          </w:p>
          <w:p w:rsidR="00873810" w:rsidRPr="00C36B66" w:rsidRDefault="00873810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..</w:t>
            </w:r>
          </w:p>
        </w:tc>
      </w:tr>
    </w:tbl>
    <w:p w:rsidR="00AD43CA" w:rsidRPr="00C36B66" w:rsidRDefault="00AD43CA" w:rsidP="00873810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5E32D4" w:rsidRPr="00C36B66" w:rsidRDefault="005E32D4" w:rsidP="00840E9B">
      <w:pPr>
        <w:pStyle w:val="3"/>
        <w:rPr>
          <w:rFonts w:asciiTheme="minorHAnsi" w:eastAsiaTheme="minorHAnsi" w:hAnsiTheme="minorHAnsi"/>
        </w:rPr>
      </w:pPr>
      <w:bookmarkStart w:id="103" w:name="_Toc453684116"/>
      <w:bookmarkStart w:id="104" w:name="_Toc478394053"/>
      <w:r w:rsidRPr="00C36B66">
        <w:rPr>
          <w:rFonts w:asciiTheme="minorHAnsi" w:eastAsiaTheme="minorHAnsi" w:hAnsiTheme="minorHAnsi" w:hint="eastAsia"/>
        </w:rPr>
        <w:lastRenderedPageBreak/>
        <w:t>CoFileConfig Class</w:t>
      </w:r>
      <w:bookmarkEnd w:id="103"/>
      <w:bookmarkEnd w:id="10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280"/>
        <w:gridCol w:w="2871"/>
        <w:gridCol w:w="5401"/>
      </w:tblGrid>
      <w:tr w:rsidR="005E32D4" w:rsidRPr="00C36B66" w:rsidTr="00521B71">
        <w:trPr>
          <w:trHeight w:val="383"/>
          <w:tblHeader/>
        </w:trPr>
        <w:tc>
          <w:tcPr>
            <w:tcW w:w="2173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2827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5E32D4" w:rsidRPr="00C36B66" w:rsidTr="00521B71">
        <w:trPr>
          <w:trHeight w:val="406"/>
        </w:trPr>
        <w:tc>
          <w:tcPr>
            <w:tcW w:w="2173" w:type="pct"/>
            <w:gridSpan w:val="2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목적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암/복호화 CONFIG 클래스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 w:val="restar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변수</w:t>
            </w: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 encType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암/복호화 Type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ENC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‘1’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DEC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byte[] sid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SID 명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byte[] item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ITEM 명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 encodeType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Encode Type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binary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- 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ASCII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 headerFileSaveYn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암/복호화 헤더 정보를 파일로 저장 할지 여부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암호화 파일에 함께 저장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.cohead의 형태로 따로 저장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 logConsoleYn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암/복호화 진행과정 콘솔에 출력 여부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화면에 미 출력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진행 과정을 출력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 fileReserverYn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원본 파일을 삭제 여부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원본 파일 유지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: 원본 파일 삭제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 w:val="restar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함수</w:t>
            </w: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각 변수의 get/set 함수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byte getEncType()</w:t>
            </w:r>
          </w:p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void setEncType(byte encType)의 형태로 존재</w:t>
            </w:r>
          </w:p>
        </w:tc>
      </w:tr>
      <w:tr w:rsidR="005E32D4" w:rsidRPr="00C36B66" w:rsidTr="00521B71">
        <w:trPr>
          <w:trHeight w:val="406"/>
        </w:trPr>
        <w:tc>
          <w:tcPr>
            <w:tcW w:w="670" w:type="pct"/>
            <w:vMerge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503" w:type="pct"/>
            <w:vAlign w:val="center"/>
          </w:tcPr>
          <w:p w:rsidR="005E32D4" w:rsidRPr="00C36B66" w:rsidRDefault="005E32D4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void printAll()</w:t>
            </w:r>
          </w:p>
        </w:tc>
        <w:tc>
          <w:tcPr>
            <w:tcW w:w="2827" w:type="pct"/>
            <w:vAlign w:val="center"/>
          </w:tcPr>
          <w:p w:rsidR="005E32D4" w:rsidRPr="00C36B66" w:rsidRDefault="005E32D4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클래스의 모든 변수를 출력하는 Debug용 함수</w:t>
            </w:r>
          </w:p>
        </w:tc>
      </w:tr>
    </w:tbl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bookmarkStart w:id="105" w:name="_Toc453684117"/>
      <w:r w:rsidRPr="00C36B66">
        <w:rPr>
          <w:rFonts w:asciiTheme="minorHAnsi" w:eastAsiaTheme="minorHAnsi" w:hAnsiTheme="minorHAnsi"/>
        </w:rPr>
        <w:br w:type="page"/>
      </w:r>
    </w:p>
    <w:p w:rsidR="005E32D4" w:rsidRPr="00C36B66" w:rsidRDefault="005E32D4" w:rsidP="00840E9B">
      <w:pPr>
        <w:pStyle w:val="3"/>
        <w:rPr>
          <w:rFonts w:asciiTheme="minorHAnsi" w:eastAsiaTheme="minorHAnsi" w:hAnsiTheme="minorHAnsi"/>
        </w:rPr>
      </w:pPr>
      <w:bookmarkStart w:id="106" w:name="_Toc478394054"/>
      <w:r w:rsidRPr="00C36B66">
        <w:rPr>
          <w:rFonts w:asciiTheme="minorHAnsi" w:eastAsiaTheme="minorHAnsi" w:hAnsiTheme="minorHAnsi" w:hint="eastAsia"/>
        </w:rPr>
        <w:lastRenderedPageBreak/>
        <w:t>Co</w:t>
      </w:r>
      <w:r w:rsidR="00DE6FB4">
        <w:rPr>
          <w:rFonts w:asciiTheme="minorHAnsi" w:eastAsiaTheme="minorHAnsi" w:hAnsiTheme="minorHAnsi" w:hint="eastAsia"/>
        </w:rPr>
        <w:t>File</w:t>
      </w:r>
      <w:r w:rsidRPr="00C36B66">
        <w:rPr>
          <w:rFonts w:asciiTheme="minorHAnsi" w:eastAsiaTheme="minorHAnsi" w:hAnsiTheme="minorHAnsi" w:hint="eastAsia"/>
        </w:rPr>
        <w:t>() 예제</w:t>
      </w:r>
      <w:bookmarkEnd w:id="105"/>
      <w:bookmarkEnd w:id="106"/>
    </w:p>
    <w:tbl>
      <w:tblPr>
        <w:tblStyle w:val="aff"/>
        <w:tblW w:w="0" w:type="auto"/>
        <w:tblLook w:val="04A0"/>
      </w:tblPr>
      <w:tblGrid>
        <w:gridCol w:w="9552"/>
      </w:tblGrid>
      <w:tr w:rsidR="005E32D4" w:rsidRPr="00DE6FB4" w:rsidTr="00521B71">
        <w:tc>
          <w:tcPr>
            <w:tcW w:w="9552" w:type="dxa"/>
          </w:tcPr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>import com.cubeone.*;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>public class CoFileEnc {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public static void PrintUsage()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{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System.out.println( "CoFileEnc [-e|-d] [sid_name] [item_name] [input_file] [output_file]"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System.exit(-1);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public static void main(String[] args) throws Exception  {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int ret;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CubeOneFile coFile = new CubeOneFile();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 coFileConfig = new CoFileConfig();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/*for( String s: args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System.out.println(s);*/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if( args.length &lt; 4 )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PrintUsage();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/**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'0' : ENC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'1' : DEC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if( args[0].equals("-e")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coFileConfig.setEncType( (byte) '0'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else if( args[0].equals("-d") )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coFileConfig.setEncType( (byte) '1'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else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PrintUsage();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coFileConfig.setSid(args[1].getBytes());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coFileConfig.setItem(args[2].getBytes());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/**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'0' binaray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 '1' : ascii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lastRenderedPageBreak/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 xml:space="preserve">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coFileConfig.setEncodeType((byte)'0');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coFileConfig.setHeaderFileSaveYn((byte)'0');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coFileConfig.setLogConsoleYn((byte)'1');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coFileConfig.setFileReserverYn((byte)'1');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 for debug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/* coFileConfig.printAll(); */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ret = coFile.CoFile(args[3], args[4], coFileConfig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</w:r>
            <w:r w:rsidRPr="00DE6FB4">
              <w:rPr>
                <w:rFonts w:asciiTheme="minorHAnsi" w:eastAsiaTheme="minorHAnsi" w:hAnsiTheme="minorHAnsi"/>
                <w:sz w:val="18"/>
              </w:rPr>
              <w:tab/>
              <w:t>System.out.println( "ret : " + ret );</w:t>
            </w:r>
          </w:p>
          <w:p w:rsidR="00DE6FB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5E32D4" w:rsidRPr="00DE6FB4" w:rsidRDefault="00DE6FB4" w:rsidP="00DE6FB4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DE6FB4">
              <w:rPr>
                <w:rFonts w:asciiTheme="minorHAnsi" w:eastAsiaTheme="minorHAnsi" w:hAnsiTheme="minorHAnsi"/>
                <w:sz w:val="18"/>
              </w:rPr>
              <w:t>}</w:t>
            </w:r>
          </w:p>
        </w:tc>
      </w:tr>
    </w:tbl>
    <w:p w:rsidR="00521B71" w:rsidRPr="00C36B66" w:rsidRDefault="00521B71" w:rsidP="00521B7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bookmarkStart w:id="107" w:name="_Toc453684118"/>
      <w:r w:rsidRPr="00C36B66">
        <w:rPr>
          <w:rFonts w:asciiTheme="minorHAnsi" w:eastAsiaTheme="minorHAnsi" w:hAnsiTheme="minorHAnsi"/>
        </w:rPr>
        <w:lastRenderedPageBreak/>
        <w:br w:type="page"/>
      </w:r>
    </w:p>
    <w:p w:rsidR="00873810" w:rsidRPr="00C36B66" w:rsidRDefault="005E32D4" w:rsidP="00840E9B">
      <w:pPr>
        <w:pStyle w:val="2"/>
        <w:rPr>
          <w:rFonts w:asciiTheme="minorHAnsi" w:eastAsiaTheme="minorHAnsi" w:hAnsiTheme="minorHAnsi"/>
        </w:rPr>
      </w:pPr>
      <w:bookmarkStart w:id="108" w:name="_Toc478394055"/>
      <w:r w:rsidRPr="00C36B66">
        <w:rPr>
          <w:rFonts w:asciiTheme="minorHAnsi" w:eastAsiaTheme="minorHAnsi" w:hAnsiTheme="minorHAnsi" w:hint="eastAsia"/>
        </w:rPr>
        <w:lastRenderedPageBreak/>
        <w:t>C API function (li</w:t>
      </w:r>
      <w:r w:rsidR="00F84482" w:rsidRPr="00C36B66">
        <w:rPr>
          <w:rFonts w:asciiTheme="minorHAnsi" w:eastAsiaTheme="minorHAnsi" w:hAnsiTheme="minorHAnsi" w:hint="eastAsia"/>
        </w:rPr>
        <w:t>bCOfile</w:t>
      </w:r>
      <w:r w:rsidRPr="00C36B66">
        <w:rPr>
          <w:rFonts w:asciiTheme="minorHAnsi" w:eastAsiaTheme="minorHAnsi" w:hAnsiTheme="minorHAnsi" w:hint="eastAsia"/>
        </w:rPr>
        <w:t>.so)</w:t>
      </w:r>
      <w:bookmarkEnd w:id="107"/>
      <w:bookmarkEnd w:id="108"/>
    </w:p>
    <w:p w:rsidR="00521B71" w:rsidRPr="00C36B66" w:rsidRDefault="00521B71" w:rsidP="00840E9B">
      <w:pPr>
        <w:pStyle w:val="3"/>
        <w:rPr>
          <w:rFonts w:asciiTheme="minorHAnsi" w:eastAsiaTheme="minorHAnsi" w:hAnsiTheme="minorHAnsi"/>
        </w:rPr>
      </w:pPr>
      <w:bookmarkStart w:id="109" w:name="_Toc453684119"/>
      <w:bookmarkStart w:id="110" w:name="_Toc478394056"/>
      <w:r w:rsidRPr="00C36B66">
        <w:rPr>
          <w:rFonts w:asciiTheme="minorHAnsi" w:eastAsiaTheme="minorHAnsi" w:hAnsiTheme="minorHAnsi"/>
        </w:rPr>
        <w:t>int CO_ctx_file (char *sInFile, char *sOutFile, CO_</w:t>
      </w:r>
      <w:r w:rsidRPr="00C36B66">
        <w:rPr>
          <w:rFonts w:asciiTheme="minorHAnsi" w:eastAsiaTheme="minorHAnsi" w:hAnsiTheme="minorHAnsi" w:hint="eastAsia"/>
        </w:rPr>
        <w:t>FILE</w:t>
      </w:r>
      <w:r w:rsidRPr="00C36B66">
        <w:rPr>
          <w:rFonts w:asciiTheme="minorHAnsi" w:eastAsiaTheme="minorHAnsi" w:hAnsiTheme="minorHAnsi"/>
        </w:rPr>
        <w:t>_CONFIG *cConfig)</w:t>
      </w:r>
      <w:bookmarkEnd w:id="109"/>
      <w:bookmarkEnd w:id="110"/>
    </w:p>
    <w:p w:rsidR="00521B71" w:rsidRPr="00C36B66" w:rsidRDefault="00521B71" w:rsidP="00521B71">
      <w:pPr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C 함수를 사용하기 위해서는 #include 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cofile.h</w:t>
      </w:r>
      <w:r w:rsidRPr="00C36B66">
        <w:rPr>
          <w:rFonts w:asciiTheme="minorHAnsi" w:eastAsiaTheme="minorHAnsi" w:hAnsiTheme="minorHAnsi"/>
        </w:rPr>
        <w:t>”를</w:t>
      </w:r>
      <w:r w:rsidRPr="00C36B66">
        <w:rPr>
          <w:rFonts w:asciiTheme="minorHAnsi" w:eastAsiaTheme="minorHAnsi" w:hAnsiTheme="minorHAnsi" w:hint="eastAsia"/>
        </w:rPr>
        <w:t xml:space="preserve"> 사용하여야 합니다.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1118"/>
        <w:gridCol w:w="2617"/>
        <w:gridCol w:w="5817"/>
      </w:tblGrid>
      <w:tr w:rsidR="00521B71" w:rsidRPr="00C36B66" w:rsidTr="00521B71">
        <w:trPr>
          <w:trHeight w:val="383"/>
          <w:tblHeader/>
          <w:jc w:val="center"/>
        </w:trPr>
        <w:tc>
          <w:tcPr>
            <w:tcW w:w="1955" w:type="pct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045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55" w:type="pct"/>
            <w:gridSpan w:val="2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목적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암/복호화를 하기 위한 함수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85" w:type="pct"/>
            <w:vMerge w:val="restart"/>
            <w:vAlign w:val="center"/>
          </w:tcPr>
          <w:p w:rsidR="00521B71" w:rsidRPr="00C36B66" w:rsidRDefault="00521B71" w:rsidP="00521B71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매개변수</w:t>
            </w:r>
          </w:p>
        </w:tc>
        <w:tc>
          <w:tcPr>
            <w:tcW w:w="1370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char *</w:t>
            </w:r>
            <w:r w:rsidRPr="00C36B66">
              <w:rPr>
                <w:rFonts w:asciiTheme="minorHAnsi" w:eastAsiaTheme="minorHAnsi" w:hAnsiTheme="minorHAnsi"/>
              </w:rPr>
              <w:t>sInFile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할 원본 파일 이름</w:t>
            </w:r>
            <w:r w:rsidRPr="00C36B66">
              <w:rPr>
                <w:rFonts w:asciiTheme="minorHAnsi" w:eastAsiaTheme="minorHAnsi" w:hAnsiTheme="minorHAnsi"/>
                <w:szCs w:val="18"/>
              </w:rPr>
              <w:t>(full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path)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85" w:type="pct"/>
            <w:vMerge/>
            <w:vAlign w:val="center"/>
          </w:tcPr>
          <w:p w:rsidR="00521B71" w:rsidRPr="00C36B66" w:rsidRDefault="00521B71" w:rsidP="00521B71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70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char *</w:t>
            </w:r>
            <w:r w:rsidRPr="00C36B66">
              <w:rPr>
                <w:rFonts w:asciiTheme="minorHAnsi" w:eastAsiaTheme="minorHAnsi" w:hAnsiTheme="minorHAnsi"/>
              </w:rPr>
              <w:t>sOutFile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된 출력 파일 이름(full path)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85" w:type="pct"/>
            <w:vMerge/>
            <w:vAlign w:val="center"/>
          </w:tcPr>
          <w:p w:rsidR="00521B71" w:rsidRPr="00C36B66" w:rsidRDefault="00521B71" w:rsidP="00521B71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70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CO_FILE_CONFIG *cConfig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암/복호화 할 설정값  </w:t>
            </w: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(*기본값이 설정되지 않으므로 필수설정 항목은 설정이 되어야 함)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55" w:type="pct"/>
            <w:gridSpan w:val="2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Return Value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     :  Success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O</w:t>
            </w:r>
            <w:r w:rsidRPr="00C36B66">
              <w:rPr>
                <w:rFonts w:asciiTheme="minorHAnsi" w:eastAsiaTheme="minorHAnsi" w:hAnsiTheme="minorHAnsi" w:hint="eastAsia"/>
              </w:rPr>
              <w:t>ther :  Fail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55" w:type="pct"/>
            <w:gridSpan w:val="2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실행 과정</w:t>
            </w:r>
          </w:p>
        </w:tc>
        <w:tc>
          <w:tcPr>
            <w:tcW w:w="3045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1. In/Out File Check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2. Encrypt / Decrypt input file.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3. Encryption Case 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write header/make header file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close outputfile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verify Hash value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- if file_reserver_yn ==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, delete input file</w:t>
            </w:r>
          </w:p>
          <w:p w:rsidR="00521B71" w:rsidRPr="00C36B66" w:rsidRDefault="00521B71" w:rsidP="00521B71">
            <w:pPr>
              <w:ind w:firstLine="180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Decryption Case</w:t>
            </w:r>
          </w:p>
          <w:p w:rsidR="00521B71" w:rsidRPr="00C36B66" w:rsidRDefault="00521B71" w:rsidP="00521B71">
            <w:pPr>
              <w:ind w:firstLine="180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- Hash value verify</w:t>
            </w:r>
          </w:p>
          <w:p w:rsidR="00521B71" w:rsidRPr="00C36B66" w:rsidRDefault="00521B71" w:rsidP="00521B71">
            <w:pPr>
              <w:ind w:firstLine="180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- close output file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  <w:strike/>
              </w:rPr>
            </w:pPr>
            <w:r w:rsidRPr="00C36B66">
              <w:rPr>
                <w:rFonts w:asciiTheme="minorHAnsi" w:eastAsiaTheme="minorHAnsi" w:hAnsiTheme="minorHAnsi" w:hint="eastAsia"/>
                <w:strike/>
              </w:rPr>
              <w:t xml:space="preserve">4. write result in processing file (coctx.YYYYMMDD) 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5000" w:type="pct"/>
            <w:gridSpan w:val="3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CO_FILE_CONFIG  </w:t>
            </w:r>
            <w:r w:rsidRPr="00C36B66">
              <w:rPr>
                <w:rFonts w:asciiTheme="minorHAnsi" w:eastAsiaTheme="minorHAnsi" w:hAnsiTheme="minorHAnsi" w:hint="eastAsia"/>
              </w:rPr>
              <w:t xml:space="preserve">config </w:t>
            </w:r>
            <w:r w:rsidRPr="00C36B66">
              <w:rPr>
                <w:rFonts w:asciiTheme="minorHAnsi" w:eastAsiaTheme="minorHAnsi" w:hAnsiTheme="minorHAnsi"/>
              </w:rPr>
              <w:t>;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strcpy (config.sid, </w:t>
            </w:r>
            <w:r w:rsidRPr="00C36B66">
              <w:rPr>
                <w:rFonts w:asciiTheme="minorHAnsi" w:eastAsiaTheme="minorHAnsi" w:hAnsiTheme="minorHAnsi"/>
              </w:rPr>
              <w:t>“</w:t>
            </w:r>
            <w:r w:rsidRPr="00C36B66">
              <w:rPr>
                <w:rFonts w:asciiTheme="minorHAnsi" w:eastAsiaTheme="minorHAnsi" w:hAnsiTheme="minorHAnsi" w:hint="eastAsia"/>
              </w:rPr>
              <w:t>API</w:t>
            </w:r>
            <w:r w:rsidRPr="00C36B66">
              <w:rPr>
                <w:rFonts w:asciiTheme="minorHAnsi" w:eastAsiaTheme="minorHAnsi" w:hAnsiTheme="minorHAnsi"/>
              </w:rPr>
              <w:t>”</w:t>
            </w:r>
            <w:r w:rsidRPr="00C36B66">
              <w:rPr>
                <w:rFonts w:asciiTheme="minorHAnsi" w:eastAsiaTheme="minorHAnsi" w:hAnsiTheme="minorHAnsi" w:hint="eastAsia"/>
              </w:rPr>
              <w:t>) ;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..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ret = </w:t>
            </w:r>
            <w:r w:rsidRPr="00C36B66">
              <w:rPr>
                <w:rFonts w:asciiTheme="minorHAnsi" w:eastAsiaTheme="minorHAnsi" w:hAnsiTheme="minorHAnsi" w:hint="eastAsia"/>
              </w:rPr>
              <w:t xml:space="preserve">CO_ctx_file </w:t>
            </w:r>
            <w:r w:rsidRPr="00C36B66">
              <w:rPr>
                <w:rFonts w:asciiTheme="minorHAnsi" w:eastAsiaTheme="minorHAnsi" w:hAnsiTheme="minorHAnsi"/>
              </w:rPr>
              <w:t xml:space="preserve">("./11.txt", "./11.coenc", </w:t>
            </w:r>
            <w:r w:rsidRPr="00C36B66">
              <w:rPr>
                <w:rFonts w:asciiTheme="minorHAnsi" w:eastAsiaTheme="minorHAnsi" w:hAnsiTheme="minorHAnsi" w:hint="eastAsia"/>
              </w:rPr>
              <w:t>&amp;c</w:t>
            </w:r>
            <w:r w:rsidRPr="00C36B66">
              <w:rPr>
                <w:rFonts w:asciiTheme="minorHAnsi" w:eastAsiaTheme="minorHAnsi" w:hAnsiTheme="minorHAnsi"/>
              </w:rPr>
              <w:t>onfig );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if (ret == 0)  // Success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else // Fail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……</w:t>
            </w:r>
            <w:r w:rsidRPr="00C36B66">
              <w:rPr>
                <w:rFonts w:asciiTheme="minorHAnsi" w:eastAsiaTheme="minorHAnsi" w:hAnsiTheme="minorHAnsi" w:hint="eastAsia"/>
              </w:rPr>
              <w:t>..</w:t>
            </w:r>
          </w:p>
        </w:tc>
      </w:tr>
    </w:tbl>
    <w:p w:rsidR="00521B71" w:rsidRPr="00C36B66" w:rsidRDefault="00521B71" w:rsidP="00521B71">
      <w:pPr>
        <w:rPr>
          <w:rFonts w:asciiTheme="minorHAnsi" w:eastAsiaTheme="minorHAnsi" w:hAnsiTheme="minorHAnsi"/>
        </w:rPr>
      </w:pPr>
    </w:p>
    <w:p w:rsidR="00521B71" w:rsidRPr="00C36B66" w:rsidRDefault="00521B71" w:rsidP="00840E9B">
      <w:pPr>
        <w:pStyle w:val="3"/>
        <w:rPr>
          <w:rFonts w:asciiTheme="minorHAnsi" w:eastAsiaTheme="minorHAnsi" w:hAnsiTheme="minorHAnsi"/>
        </w:rPr>
      </w:pPr>
      <w:bookmarkStart w:id="111" w:name="_Toc453684120"/>
      <w:bookmarkStart w:id="112" w:name="_Toc478394057"/>
      <w:r w:rsidRPr="00C36B66">
        <w:rPr>
          <w:rFonts w:asciiTheme="minorHAnsi" w:eastAsiaTheme="minorHAnsi" w:hAnsiTheme="minorHAnsi" w:hint="eastAsia"/>
        </w:rPr>
        <w:lastRenderedPageBreak/>
        <w:t>CO_FILE_CONFIG 인자의 필수 설정 항목</w:t>
      </w:r>
      <w:bookmarkEnd w:id="111"/>
      <w:bookmarkEnd w:id="112"/>
    </w:p>
    <w:tbl>
      <w:tblPr>
        <w:tblW w:w="281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137"/>
        <w:gridCol w:w="3248"/>
      </w:tblGrid>
      <w:tr w:rsidR="00521B71" w:rsidRPr="00C36B66" w:rsidTr="00521B71">
        <w:trPr>
          <w:trHeight w:val="383"/>
          <w:tblHeader/>
          <w:jc w:val="center"/>
        </w:trPr>
        <w:tc>
          <w:tcPr>
            <w:tcW w:w="198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016" w:type="pct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enc_type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Type</w:t>
            </w:r>
          </w:p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: Encryption</w:t>
            </w:r>
          </w:p>
          <w:p w:rsidR="00521B71" w:rsidRPr="00C36B66" w:rsidRDefault="00521B71" w:rsidP="00521B71">
            <w:pPr>
              <w:pStyle w:val="-4"/>
              <w:keepNext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Pr="00C36B66">
              <w:rPr>
                <w:rFonts w:asciiTheme="minorHAnsi" w:eastAsiaTheme="minorHAnsi" w:hAnsiTheme="minorHAnsi"/>
                <w:szCs w:val="18"/>
              </w:rPr>
              <w:t>‘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>1</w:t>
            </w:r>
            <w:r w:rsidRPr="00C36B66">
              <w:rPr>
                <w:rFonts w:asciiTheme="minorHAnsi" w:eastAsiaTheme="minorHAnsi" w:hAnsiTheme="minorHAnsi"/>
                <w:szCs w:val="18"/>
              </w:rPr>
              <w:t>’</w:t>
            </w:r>
            <w:r w:rsidRPr="00C36B66">
              <w:rPr>
                <w:rFonts w:asciiTheme="minorHAnsi" w:eastAsiaTheme="minorHAnsi" w:hAnsiTheme="minorHAnsi" w:hint="eastAsia"/>
                <w:szCs w:val="18"/>
              </w:rPr>
              <w:t xml:space="preserve"> : Decryption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sid_name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CubeOne Package SID name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item_name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CubeOne Packagne ITEM name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encode_type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Encording type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binary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- 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:ASCII(size = binary * 2)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header_file_save_yn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header file 별조 존재 여부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 xml:space="preserve"> : false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 : true(</w:t>
            </w:r>
            <w:r w:rsidRPr="00C36B66">
              <w:rPr>
                <w:rFonts w:asciiTheme="minorHAnsi" w:eastAsiaTheme="minorHAnsi" w:hAnsiTheme="minorHAnsi" w:hint="eastAsia"/>
              </w:rPr>
              <w:t>별도 존재)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log_console_yn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진행사항 화면 출력 여부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false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-</w:t>
            </w:r>
            <w:r w:rsidRPr="00C36B66">
              <w:rPr>
                <w:rFonts w:asciiTheme="minorHAnsi" w:eastAsiaTheme="minorHAnsi" w:hAnsiTheme="minorHAnsi"/>
              </w:rPr>
              <w:t xml:space="preserve"> 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ture</w:t>
            </w:r>
          </w:p>
        </w:tc>
      </w:tr>
      <w:tr w:rsidR="00521B71" w:rsidRPr="00C36B66" w:rsidTr="00521B71">
        <w:trPr>
          <w:trHeight w:val="406"/>
          <w:jc w:val="center"/>
        </w:trPr>
        <w:tc>
          <w:tcPr>
            <w:tcW w:w="1984" w:type="pct"/>
            <w:vAlign w:val="center"/>
          </w:tcPr>
          <w:p w:rsidR="00521B71" w:rsidRPr="00C36B66" w:rsidRDefault="00521B71" w:rsidP="00521B71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file_reserver_yn</w:t>
            </w:r>
          </w:p>
        </w:tc>
        <w:tc>
          <w:tcPr>
            <w:tcW w:w="3016" w:type="pct"/>
            <w:vAlign w:val="center"/>
          </w:tcPr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원본 파일 저장 여부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- </w:t>
            </w:r>
            <w:r w:rsidRPr="00C36B66">
              <w:rPr>
                <w:rFonts w:asciiTheme="minorHAnsi" w:eastAsiaTheme="minorHAnsi" w:hAnsiTheme="minorHAnsi"/>
              </w:rPr>
              <w:t>‘</w:t>
            </w:r>
            <w:r w:rsidRPr="00C36B66">
              <w:rPr>
                <w:rFonts w:asciiTheme="minorHAnsi" w:eastAsiaTheme="minorHAnsi" w:hAnsiTheme="minorHAnsi" w:hint="eastAsia"/>
              </w:rPr>
              <w:t>0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보관</w:t>
            </w:r>
          </w:p>
          <w:p w:rsidR="00521B71" w:rsidRPr="00C36B66" w:rsidRDefault="00521B71" w:rsidP="00521B71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-</w:t>
            </w:r>
            <w:r w:rsidRPr="00C36B66">
              <w:rPr>
                <w:rFonts w:asciiTheme="minorHAnsi" w:eastAsiaTheme="minorHAnsi" w:hAnsiTheme="minorHAnsi"/>
              </w:rPr>
              <w:t xml:space="preserve"> ‘</w:t>
            </w:r>
            <w:r w:rsidRPr="00C36B66">
              <w:rPr>
                <w:rFonts w:asciiTheme="minorHAnsi" w:eastAsiaTheme="minorHAnsi" w:hAnsiTheme="minorHAnsi" w:hint="eastAsia"/>
              </w:rPr>
              <w:t>1</w:t>
            </w:r>
            <w:r w:rsidRPr="00C36B66">
              <w:rPr>
                <w:rFonts w:asciiTheme="minorHAnsi" w:eastAsiaTheme="minorHAnsi" w:hAnsiTheme="minorHAnsi"/>
              </w:rPr>
              <w:t>’</w:t>
            </w:r>
            <w:r w:rsidRPr="00C36B66">
              <w:rPr>
                <w:rFonts w:asciiTheme="minorHAnsi" w:eastAsiaTheme="minorHAnsi" w:hAnsiTheme="minorHAnsi" w:hint="eastAsia"/>
              </w:rPr>
              <w:t>: 삭제</w:t>
            </w:r>
          </w:p>
        </w:tc>
      </w:tr>
    </w:tbl>
    <w:p w:rsidR="00AD43CA" w:rsidRPr="00C36B66" w:rsidRDefault="00AD43CA" w:rsidP="00873810">
      <w:pPr>
        <w:pStyle w:val="-4"/>
        <w:rPr>
          <w:rFonts w:asciiTheme="minorHAnsi" w:eastAsiaTheme="minorHAnsi" w:hAnsiTheme="minorHAnsi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521B71" w:rsidRPr="00C36B66" w:rsidRDefault="00521B71" w:rsidP="00840E9B">
      <w:pPr>
        <w:pStyle w:val="3"/>
        <w:rPr>
          <w:rFonts w:asciiTheme="minorHAnsi" w:eastAsiaTheme="minorHAnsi" w:hAnsiTheme="minorHAnsi"/>
        </w:rPr>
      </w:pPr>
      <w:bookmarkStart w:id="113" w:name="_Toc453684122"/>
      <w:bookmarkStart w:id="114" w:name="_Toc478394058"/>
      <w:r w:rsidRPr="00C36B66">
        <w:rPr>
          <w:rFonts w:asciiTheme="minorHAnsi" w:eastAsiaTheme="minorHAnsi" w:hAnsiTheme="minorHAnsi" w:hint="eastAsia"/>
        </w:rPr>
        <w:lastRenderedPageBreak/>
        <w:t>CO_ctx_file() 예제</w:t>
      </w:r>
      <w:bookmarkEnd w:id="113"/>
      <w:bookmarkEnd w:id="114"/>
    </w:p>
    <w:tbl>
      <w:tblPr>
        <w:tblStyle w:val="aff"/>
        <w:tblW w:w="0" w:type="auto"/>
        <w:tblLook w:val="04A0"/>
      </w:tblPr>
      <w:tblGrid>
        <w:gridCol w:w="9552"/>
      </w:tblGrid>
      <w:tr w:rsidR="00521B71" w:rsidRPr="00C36B66" w:rsidTr="00521B71">
        <w:tc>
          <w:tcPr>
            <w:tcW w:w="9552" w:type="dxa"/>
          </w:tcPr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&lt;stdio.h&gt;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&lt;stdlib.h&gt;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&lt;string.h&gt;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#include "cofile.h"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#define FBUFSIZE 1024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int main(argc, argv)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int     argc;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char    *argv[];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char    sOutFile[81];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int     nRtn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CO_FILE_CONFIG cConfig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char</w:t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tstring[80]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if (argc != 7) 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printf ("Usage: %s [-e|-d] &lt;in file&gt;&lt;out file&gt;&lt;SID&gt;&lt;ITEM&gt;&lt;Encode:0|1&gt;\n", argv[0]);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exit(-1);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/* Make config structure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 xml:space="preserve">if (strcmp(argv[1], "-e") == 0) 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cConfig.enc_type = '0'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else if (strcmp(argv[1], "-d") == 0)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cConfig.enc_type = '1'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strcpy (cConfig.input_filter, argv[2]);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strcpy (sOutFile, argv[3]);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strcpy (cConfig.sid_name, argv[4]);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strcpy (cConfig.item_name, argv[5]);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cConfig.encode_type = argv[6][0]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printf ("argv = [%s][%s][%s][%s][%s]\n", argv[2], argv[3], argv[4], argv[5], argv[6])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cConfig.file_reserver_yn = '0' ;</w:t>
            </w: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/* 0 : 원본 파일 보관, 1 : 원본파일 Delete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cConfig.log_console_yn = '1' ;</w:t>
            </w: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/* 0 : processing message 화면 출력없음, 1 : 화면 출력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 w:hint="eastAsia"/>
                <w:sz w:val="18"/>
              </w:rPr>
              <w:lastRenderedPageBreak/>
              <w:tab/>
              <w:t>cConfig.header_file_save_yn = '0' ;</w:t>
            </w:r>
            <w:r w:rsidRPr="000328F9">
              <w:rPr>
                <w:rFonts w:asciiTheme="minorHAnsi" w:eastAsiaTheme="minorHAnsi" w:hAnsiTheme="minorHAnsi" w:hint="eastAsia"/>
                <w:sz w:val="18"/>
              </w:rPr>
              <w:tab/>
              <w:t>/* 0,: header file 없음, 1: 별도 header file (.cohead) 존재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nRtn = CO_ctx_file (cConfig.input_filter, sOutFile, &amp;cConfig) 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if (nRtn == 0) /* Success */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printf ("Success :[%s] ---&gt; [%s] Encrypted \n", cConfig.input_filter, sOutFile)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else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{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</w:r>
            <w:r w:rsidRPr="000328F9">
              <w:rPr>
                <w:rFonts w:asciiTheme="minorHAnsi" w:eastAsiaTheme="minorHAnsi" w:hAnsiTheme="minorHAnsi"/>
                <w:sz w:val="18"/>
              </w:rPr>
              <w:tab/>
              <w:t>printf ("Error   :[%s] ---&gt; [%s] Faile to Encrypt \n", cConfig.input_filter, sOutFile) ;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}</w:t>
            </w: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</w:p>
          <w:p w:rsidR="000328F9" w:rsidRPr="000328F9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ab/>
              <w:t>exit (0) ;</w:t>
            </w:r>
          </w:p>
          <w:p w:rsidR="00521B71" w:rsidRPr="00C36B66" w:rsidRDefault="000328F9" w:rsidP="000328F9">
            <w:pPr>
              <w:pStyle w:val="-4"/>
              <w:rPr>
                <w:rFonts w:asciiTheme="minorHAnsi" w:eastAsiaTheme="minorHAnsi" w:hAnsiTheme="minorHAnsi"/>
                <w:sz w:val="18"/>
              </w:rPr>
            </w:pPr>
            <w:r w:rsidRPr="000328F9">
              <w:rPr>
                <w:rFonts w:asciiTheme="minorHAnsi" w:eastAsiaTheme="minorHAnsi" w:hAnsiTheme="minorHAnsi"/>
                <w:sz w:val="18"/>
              </w:rPr>
              <w:t>}</w:t>
            </w:r>
          </w:p>
        </w:tc>
      </w:tr>
    </w:tbl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lastRenderedPageBreak/>
        <w:br w:type="page"/>
      </w:r>
    </w:p>
    <w:p w:rsidR="0093219F" w:rsidRPr="00C36B66" w:rsidRDefault="0093219F" w:rsidP="00840E9B">
      <w:pPr>
        <w:pStyle w:val="2"/>
        <w:rPr>
          <w:rFonts w:asciiTheme="minorHAnsi" w:eastAsiaTheme="minorHAnsi" w:hAnsiTheme="minorHAnsi"/>
        </w:rPr>
      </w:pPr>
      <w:bookmarkStart w:id="115" w:name="_Toc478394059"/>
      <w:r w:rsidRPr="00C36B66">
        <w:rPr>
          <w:rFonts w:asciiTheme="minorHAnsi" w:eastAsiaTheme="minorHAnsi" w:hAnsiTheme="minorHAnsi" w:hint="eastAsia"/>
        </w:rPr>
        <w:lastRenderedPageBreak/>
        <w:t>Error Code</w:t>
      </w:r>
      <w:bookmarkEnd w:id="115"/>
    </w:p>
    <w:tbl>
      <w:tblPr>
        <w:tblW w:w="464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3749"/>
        <w:gridCol w:w="878"/>
        <w:gridCol w:w="4239"/>
      </w:tblGrid>
      <w:tr w:rsidR="00CC5EAC" w:rsidRPr="00C36B66" w:rsidTr="005A6818">
        <w:trPr>
          <w:trHeight w:val="383"/>
          <w:tblHeader/>
          <w:jc w:val="center"/>
        </w:trPr>
        <w:tc>
          <w:tcPr>
            <w:tcW w:w="2057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Code</w:t>
            </w:r>
          </w:p>
        </w:tc>
        <w:tc>
          <w:tcPr>
            <w:tcW w:w="524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Value</w:t>
            </w:r>
          </w:p>
        </w:tc>
        <w:tc>
          <w:tcPr>
            <w:tcW w:w="2419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설명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COFILE_SUCCESS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성공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-1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실패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COFILE_WARNING_DELETE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-10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원본 파일 삭제 에러시(삭제 못한 경우)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COFILE_ERROR_OPEN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Open과 관련된 Default 오류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COFILE_ERROR_PERM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및 폴더에 접근권한이 없을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COFILE_ERROR_NOFILE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-102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폴더 및 파일이 존재 하지 않을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COFILE_ERROR_TXTBSY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-103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현재 파일이 사용중일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COFILE_ERROR_MAX_PATH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-104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input/output Full Path가 MAX_LENGTH를 넘어선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COFILE_ERROR_SAME_NAME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-105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input/output full path가 동일한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COFILE_ERROR_READ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읽기 중 오류가 발생한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COFILE_ERROR_WRITE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-120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쓰기 중 오류가 발생한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COFILE_ERROR_NOSPC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-121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파일 쓰기중 디스크 용량이 부족한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COFILE_ERROR_ENCTRYPTED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암호화시 이미 암호화 된 파일일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COFILE_ERROR_HEADER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 header 정보가 잘못된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COFILE_ERROR_HEADER_ITEM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-211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 header 정보 중 ITEM명이 다른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COFILE_ERROR_HEADER_ENCODE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-212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복호화시 header 정보 중 encode type이 다른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COFILE_ERROR_SET_ENV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설치된 cubeone의 환경 변수를 가져오지 못한 경우( env.dat )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정보가 잘못된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COFILE_ERROR_CONFIG_ENC_TYPE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정보 중 ENC_TYPE이 잘못 지정된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COFILE_ERROR_CONFIG_ITEM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-312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정보중 ITEM명이 없는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COFILE_ERROR_CONFIG_ENCODE_TYPE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-313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config 정보중 Encoding type이 잘못 지정된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COFILE_ERROR_CRYPTO_V2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-400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co_encfile로 암호화된 파일을 복호화 시도 후 에러가 발생했을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COFILE_ERROR_VERIFY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-401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후 암호화 검증 실패 했을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lastRenderedPageBreak/>
              <w:t>COFILE_ERROR_NOTALLOWEDS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20007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CubeOne Manager에 등록된 유저 명 과 암복호화  함수에서 유저명이 맞지 않을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COFILE_ERROR_NOITEM_ENTEREDS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20008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CubeOne Manager에 등록된 아이템 명 과 암복호화 함수에서 아이템명이 맞지 않을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COFILE_ERROR_FAIL_ENCRYPTIONS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20014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복호화 에러 입력값(암호화된 값)이 잘 못 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COFILE_ERROR_FATAL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20016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CubeOne Manager에 등록된 Server(SID) 명 과 초기화 함수 coinit에서Server(SID)명이 맞지 않을 경우 발생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COFILE_ERROR_FAIL_INIT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20017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coinit 함수를 사용하지 않고 암복호화 함수 사용할 경우 발생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COFILE_ERROR_SHMGETNORMAL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20023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암호화 서버를 기동 하지 않고 암호화 수행 시 발생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COFILE_ERROR_ENCODE_TYPE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20090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암/복호화시 지원하지 않는 encoding type을 선택한 경우</w:t>
            </w:r>
          </w:p>
        </w:tc>
      </w:tr>
      <w:tr w:rsidR="00CC5EAC" w:rsidRPr="00C36B66" w:rsidTr="005A6818">
        <w:trPr>
          <w:trHeight w:val="406"/>
          <w:jc w:val="center"/>
        </w:trPr>
        <w:tc>
          <w:tcPr>
            <w:tcW w:w="2057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/>
                <w:szCs w:val="18"/>
              </w:rPr>
              <w:t>COFILE_ERROR_PADSET</w:t>
            </w:r>
          </w:p>
        </w:tc>
        <w:tc>
          <w:tcPr>
            <w:tcW w:w="524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8194</w:t>
            </w:r>
          </w:p>
        </w:tc>
        <w:tc>
          <w:tcPr>
            <w:tcW w:w="2419" w:type="pct"/>
            <w:vAlign w:val="center"/>
          </w:tcPr>
          <w:p w:rsidR="00CC5EAC" w:rsidRPr="00C36B66" w:rsidRDefault="00CC5EAC" w:rsidP="005A6818">
            <w:pPr>
              <w:pStyle w:val="-4"/>
              <w:keepNext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szCs w:val="18"/>
              </w:rPr>
              <w:t>암/복호화 시 Padding이 맞지 않는 경우</w:t>
            </w:r>
          </w:p>
        </w:tc>
      </w:tr>
    </w:tbl>
    <w:p w:rsidR="00521B71" w:rsidRPr="00C36B66" w:rsidRDefault="00521B71" w:rsidP="00521B71">
      <w:pPr>
        <w:pStyle w:val="-4"/>
        <w:rPr>
          <w:rFonts w:asciiTheme="minorHAnsi" w:eastAsiaTheme="minorHAnsi" w:hAnsiTheme="minorHAnsi"/>
        </w:rPr>
      </w:pPr>
    </w:p>
    <w:p w:rsidR="00521B71" w:rsidRPr="00C36B66" w:rsidRDefault="00521B71" w:rsidP="00521B71">
      <w:pPr>
        <w:pStyle w:val="-4"/>
        <w:rPr>
          <w:rFonts w:asciiTheme="minorHAnsi" w:eastAsiaTheme="minorHAnsi" w:hAnsiTheme="minorHAnsi"/>
        </w:rPr>
      </w:pPr>
    </w:p>
    <w:p w:rsidR="00873810" w:rsidRPr="00C36B66" w:rsidRDefault="008738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840E9B">
      <w:pPr>
        <w:pStyle w:val="1"/>
        <w:rPr>
          <w:rFonts w:asciiTheme="minorHAnsi" w:eastAsiaTheme="minorHAnsi" w:hAnsiTheme="minorHAnsi"/>
        </w:rPr>
      </w:pPr>
      <w:bookmarkStart w:id="116" w:name="_Toc478394060"/>
      <w:r w:rsidRPr="00C36B66">
        <w:rPr>
          <w:rFonts w:asciiTheme="minorHAnsi" w:eastAsiaTheme="minorHAnsi" w:hAnsiTheme="minorHAnsi"/>
        </w:rPr>
        <w:lastRenderedPageBreak/>
        <w:t>Appendix</w:t>
      </w:r>
      <w:bookmarkEnd w:id="116"/>
    </w:p>
    <w:p w:rsidR="0093219F" w:rsidRPr="00C36B66" w:rsidRDefault="0093219F" w:rsidP="00840E9B">
      <w:pPr>
        <w:pStyle w:val="2"/>
        <w:rPr>
          <w:rFonts w:asciiTheme="minorHAnsi" w:eastAsiaTheme="minorHAnsi" w:hAnsiTheme="minorHAnsi"/>
        </w:rPr>
      </w:pPr>
      <w:bookmarkStart w:id="117" w:name="_Toc478394061"/>
      <w:r w:rsidRPr="00C36B66">
        <w:rPr>
          <w:rFonts w:asciiTheme="minorHAnsi" w:eastAsiaTheme="minorHAnsi" w:hAnsiTheme="minorHAnsi" w:hint="eastAsia"/>
        </w:rPr>
        <w:t>JSON(제이슨, JavaScript Object Notation)</w:t>
      </w:r>
      <w:bookmarkEnd w:id="117"/>
    </w:p>
    <w:p w:rsidR="008765C8" w:rsidRPr="00C36B66" w:rsidRDefault="008765C8" w:rsidP="008765C8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JSON은 속성-값 쌍으로 이루어진 데이터 오브젝트를 전달하기 위해 인간이 읽을 수 있는 텍스트를 사용하는 개방형 표준 포멧이다.</w:t>
      </w:r>
    </w:p>
    <w:p w:rsidR="008765C8" w:rsidRPr="00C36B66" w:rsidRDefault="001C7263" w:rsidP="00840E9B">
      <w:pPr>
        <w:pStyle w:val="3"/>
        <w:rPr>
          <w:rFonts w:asciiTheme="minorHAnsi" w:eastAsiaTheme="minorHAnsi" w:hAnsiTheme="minorHAnsi"/>
        </w:rPr>
      </w:pPr>
      <w:bookmarkStart w:id="118" w:name="_Toc478394062"/>
      <w:r w:rsidRPr="00C36B66">
        <w:rPr>
          <w:rFonts w:asciiTheme="minorHAnsi" w:eastAsiaTheme="minorHAnsi" w:hAnsiTheme="minorHAnsi" w:hint="eastAsia"/>
        </w:rPr>
        <w:t>자료형과 문법</w:t>
      </w:r>
      <w:bookmarkEnd w:id="118"/>
    </w:p>
    <w:p w:rsidR="001C7263" w:rsidRPr="00C36B66" w:rsidRDefault="001C7263" w:rsidP="00840E9B">
      <w:pPr>
        <w:pStyle w:val="4"/>
        <w:rPr>
          <w:rFonts w:asciiTheme="minorHAnsi" w:eastAsiaTheme="minorHAnsi" w:hAnsiTheme="minorHAnsi"/>
        </w:rPr>
      </w:pPr>
      <w:bookmarkStart w:id="119" w:name="_Toc478394063"/>
      <w:r w:rsidRPr="00C36B66">
        <w:rPr>
          <w:rFonts w:asciiTheme="minorHAnsi" w:eastAsiaTheme="minorHAnsi" w:hAnsiTheme="minorHAnsi" w:hint="eastAsia"/>
        </w:rPr>
        <w:t>자료형</w:t>
      </w:r>
      <w:bookmarkEnd w:id="119"/>
    </w:p>
    <w:tbl>
      <w:tblPr>
        <w:tblW w:w="109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2094"/>
      </w:tblGrid>
      <w:tr w:rsidR="00AD43CA" w:rsidRPr="00C36B66" w:rsidTr="00AD43CA">
        <w:trPr>
          <w:trHeight w:val="383"/>
          <w:tblHeader/>
          <w:jc w:val="center"/>
        </w:trPr>
        <w:tc>
          <w:tcPr>
            <w:tcW w:w="5000" w:type="pct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D43CA" w:rsidRPr="00C36B66" w:rsidRDefault="00AD43CA" w:rsidP="00277E16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36B66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문자열(String)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수(Number)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객체(Object)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배열(Array)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참/거짓(Boolean)</w:t>
            </w:r>
          </w:p>
        </w:tc>
      </w:tr>
      <w:tr w:rsidR="00AD43CA" w:rsidRPr="00C36B66" w:rsidTr="00AD43CA">
        <w:trPr>
          <w:trHeight w:val="406"/>
          <w:jc w:val="center"/>
        </w:trPr>
        <w:tc>
          <w:tcPr>
            <w:tcW w:w="5000" w:type="pct"/>
            <w:vAlign w:val="center"/>
          </w:tcPr>
          <w:p w:rsidR="00AD43CA" w:rsidRPr="00C36B66" w:rsidRDefault="00AD43CA" w:rsidP="00AD43CA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빈값(Null)</w:t>
            </w:r>
          </w:p>
        </w:tc>
      </w:tr>
    </w:tbl>
    <w:p w:rsidR="00AD43CA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2647950"/>
            <wp:effectExtent l="0" t="0" r="0" b="0"/>
            <wp:docPr id="5" name="그림 5" descr="http://www.json.org/valu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json.org/valu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8765C8" w:rsidRPr="00C36B66" w:rsidRDefault="008765C8" w:rsidP="00840E9B">
      <w:pPr>
        <w:pStyle w:val="4"/>
        <w:rPr>
          <w:rFonts w:asciiTheme="minorHAnsi" w:eastAsiaTheme="minorHAnsi" w:hAnsiTheme="minorHAnsi"/>
        </w:rPr>
      </w:pPr>
      <w:bookmarkStart w:id="120" w:name="_Toc478394064"/>
      <w:r w:rsidRPr="00C36B66">
        <w:rPr>
          <w:rFonts w:asciiTheme="minorHAnsi" w:eastAsiaTheme="minorHAnsi" w:hAnsiTheme="minorHAnsi" w:hint="eastAsia"/>
        </w:rPr>
        <w:lastRenderedPageBreak/>
        <w:t>객체(Object)</w:t>
      </w:r>
      <w:bookmarkEnd w:id="120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객체는 이름/값 쌍의 집합으로, 중괄호 {}를 사용한다. 이름은 문자열이기 때문에 반드시 따옴표를 하며, 값은 기본자료형이거나 배열, 객체이다. 각 쌍들은 쉼표(,)로 구별된다. 각 쌍이 나오는 순서는 의미가 없다.</w:t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1076325"/>
            <wp:effectExtent l="0" t="0" r="0" b="0"/>
            <wp:docPr id="1" name="그림 1" descr="http://www.json.org/objec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json.org/object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tbl>
      <w:tblPr>
        <w:tblStyle w:val="aff"/>
        <w:tblW w:w="0" w:type="auto"/>
        <w:tblLook w:val="04A0"/>
      </w:tblPr>
      <w:tblGrid>
        <w:gridCol w:w="9552"/>
      </w:tblGrid>
      <w:tr w:rsidR="001C7263" w:rsidRPr="00C36B66" w:rsidTr="001C7263">
        <w:tc>
          <w:tcPr>
            <w:tcW w:w="9552" w:type="dxa"/>
          </w:tcPr>
          <w:p w:rsidR="001C7263" w:rsidRPr="00C36B66" w:rsidRDefault="001C7263" w:rsidP="001C7263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{"name2": 50, "name3": "값3", "name1": true}</w:t>
            </w:r>
          </w:p>
        </w:tc>
      </w:tr>
    </w:tbl>
    <w:p w:rsidR="001C7263" w:rsidRPr="00C36B66" w:rsidRDefault="001C7263" w:rsidP="00230CCF">
      <w:pPr>
        <w:pStyle w:val="4"/>
        <w:rPr>
          <w:rFonts w:asciiTheme="minorHAnsi" w:eastAsiaTheme="minorHAnsi" w:hAnsiTheme="minorHAnsi"/>
        </w:rPr>
      </w:pPr>
      <w:bookmarkStart w:id="121" w:name="_Toc478394065"/>
      <w:r w:rsidRPr="00C36B66">
        <w:rPr>
          <w:rFonts w:asciiTheme="minorHAnsi" w:eastAsiaTheme="minorHAnsi" w:hAnsiTheme="minorHAnsi" w:hint="eastAsia"/>
        </w:rPr>
        <w:t>배열(Array)</w:t>
      </w:r>
      <w:bookmarkEnd w:id="121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배열은 대괄호[]로 나타낸다. 배열의 각 요소는 기본 자료형이거나 배열, 객체이다. 각 요소들은 쉼표(,)로 구별된다. 각 요소가 나타내는 순서에 의미가 있다.</w:t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1076325"/>
            <wp:effectExtent l="0" t="0" r="0" b="0"/>
            <wp:docPr id="2" name="그림 2" descr="http://www.json.org/arra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json.org/array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f"/>
        <w:tblW w:w="0" w:type="auto"/>
        <w:tblLook w:val="04A0"/>
      </w:tblPr>
      <w:tblGrid>
        <w:gridCol w:w="9552"/>
      </w:tblGrid>
      <w:tr w:rsidR="001C7263" w:rsidRPr="00C36B66" w:rsidTr="001C7263">
        <w:tc>
          <w:tcPr>
            <w:tcW w:w="9552" w:type="dxa"/>
          </w:tcPr>
          <w:p w:rsidR="001C7263" w:rsidRPr="00C36B66" w:rsidRDefault="001C7263" w:rsidP="001C7263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[10, {"v": 20}, [30, "마흔"]]</w:t>
            </w:r>
          </w:p>
        </w:tc>
      </w:tr>
    </w:tbl>
    <w:p w:rsidR="00AD43CA" w:rsidRPr="00C36B66" w:rsidRDefault="00AD43CA" w:rsidP="00AD43CA">
      <w:pPr>
        <w:pStyle w:val="-4"/>
        <w:rPr>
          <w:rFonts w:asciiTheme="minorHAnsi" w:eastAsiaTheme="minorHAnsi" w:hAnsiTheme="minorHAnsi" w:cs="맑은 고딕"/>
          <w:b/>
          <w:sz w:val="22"/>
        </w:rPr>
      </w:pP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 w:cs="맑은 고딕"/>
          <w:b/>
          <w:sz w:val="22"/>
        </w:rPr>
      </w:pPr>
      <w:r w:rsidRPr="00C36B66">
        <w:rPr>
          <w:rFonts w:asciiTheme="minorHAnsi" w:eastAsiaTheme="minorHAnsi" w:hAnsiTheme="minorHAnsi" w:cs="맑은 고딕"/>
          <w:b/>
          <w:sz w:val="22"/>
        </w:rPr>
        <w:br w:type="page"/>
      </w:r>
    </w:p>
    <w:p w:rsidR="001C7263" w:rsidRPr="00C36B66" w:rsidRDefault="001C7263" w:rsidP="00840E9B">
      <w:pPr>
        <w:pStyle w:val="4"/>
        <w:rPr>
          <w:rFonts w:asciiTheme="minorHAnsi" w:eastAsiaTheme="minorHAnsi" w:hAnsiTheme="minorHAnsi"/>
        </w:rPr>
      </w:pPr>
      <w:bookmarkStart w:id="122" w:name="_Toc478394066"/>
      <w:r w:rsidRPr="00C36B66">
        <w:rPr>
          <w:rFonts w:asciiTheme="minorHAnsi" w:eastAsiaTheme="minorHAnsi" w:hAnsiTheme="minorHAnsi" w:hint="eastAsia"/>
        </w:rPr>
        <w:lastRenderedPageBreak/>
        <w:t>문자열(String)</w:t>
      </w:r>
      <w:bookmarkEnd w:id="122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항상 큰 따옴표(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)로 묶어야 하며, 그 안에는 유니코드 문자들이 나열된다. 유니코드 중 역슬래시(\)와 큰 따옴표(</w:t>
      </w:r>
      <w:r w:rsidRPr="00C36B66">
        <w:rPr>
          <w:rFonts w:asciiTheme="minorHAnsi" w:eastAsiaTheme="minorHAnsi" w:hAnsiTheme="minorHAnsi"/>
        </w:rPr>
        <w:t>“</w:t>
      </w:r>
      <w:r w:rsidRPr="00C36B66">
        <w:rPr>
          <w:rFonts w:asciiTheme="minorHAnsi" w:eastAsiaTheme="minorHAnsi" w:hAnsiTheme="minorHAnsi" w:hint="eastAsia"/>
        </w:rPr>
        <w:t>)는 바로 사용할 수 없다. 역슬래시는 제어문자를 표현하기 위해 사용된다.</w:t>
      </w: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3933825"/>
            <wp:effectExtent l="0" t="0" r="0" b="0"/>
            <wp:docPr id="4" name="그림 4" descr="http://www.json.org/st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json.org/string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3CA" w:rsidRPr="00C36B66" w:rsidRDefault="00AD43C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1C7263" w:rsidRPr="00C36B66" w:rsidRDefault="001C7263" w:rsidP="00840E9B">
      <w:pPr>
        <w:pStyle w:val="4"/>
        <w:rPr>
          <w:rFonts w:asciiTheme="minorHAnsi" w:eastAsiaTheme="minorHAnsi" w:hAnsiTheme="minorHAnsi"/>
        </w:rPr>
      </w:pPr>
      <w:bookmarkStart w:id="123" w:name="_Toc478394067"/>
      <w:r w:rsidRPr="00C36B66">
        <w:rPr>
          <w:rFonts w:asciiTheme="minorHAnsi" w:eastAsiaTheme="minorHAnsi" w:hAnsiTheme="minorHAnsi" w:hint="eastAsia"/>
        </w:rPr>
        <w:lastRenderedPageBreak/>
        <w:t>수(Number)</w:t>
      </w:r>
      <w:bookmarkEnd w:id="123"/>
    </w:p>
    <w:p w:rsidR="001C7263" w:rsidRPr="00C36B66" w:rsidRDefault="001C7263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기본 자료형의 수는 다음과 같이 표현되며, 8진수나 16진수를 표현하는 방법은 지원되지 않는다.</w:t>
      </w:r>
    </w:p>
    <w:p w:rsidR="00230CCF" w:rsidRPr="00C36B66" w:rsidRDefault="00230CCF" w:rsidP="001C7263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695950" cy="2533650"/>
            <wp:effectExtent l="0" t="0" r="0" b="0"/>
            <wp:docPr id="6" name="그림 6" descr="http://www.json.org/numb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json.org/number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CF" w:rsidRPr="00C36B66" w:rsidRDefault="00230CCF" w:rsidP="001C7263">
      <w:pPr>
        <w:pStyle w:val="-4"/>
        <w:rPr>
          <w:rFonts w:asciiTheme="minorHAnsi" w:eastAsiaTheme="minorHAnsi" w:hAnsiTheme="minorHAnsi"/>
        </w:rPr>
      </w:pPr>
    </w:p>
    <w:p w:rsidR="00230CCF" w:rsidRPr="00C36B66" w:rsidRDefault="00230CCF" w:rsidP="00840E9B">
      <w:pPr>
        <w:pStyle w:val="3"/>
        <w:rPr>
          <w:rFonts w:asciiTheme="minorHAnsi" w:eastAsiaTheme="minorHAnsi" w:hAnsiTheme="minorHAnsi"/>
        </w:rPr>
      </w:pPr>
      <w:bookmarkStart w:id="124" w:name="_Toc478394068"/>
      <w:r w:rsidRPr="00C36B66">
        <w:rPr>
          <w:rFonts w:asciiTheme="minorHAnsi" w:eastAsiaTheme="minorHAnsi" w:hAnsiTheme="minorHAnsi" w:hint="eastAsia"/>
        </w:rPr>
        <w:t>예제</w:t>
      </w:r>
      <w:bookmarkEnd w:id="124"/>
    </w:p>
    <w:tbl>
      <w:tblPr>
        <w:tblStyle w:val="aff"/>
        <w:tblW w:w="5000" w:type="pct"/>
        <w:tblLook w:val="04A0"/>
      </w:tblPr>
      <w:tblGrid>
        <w:gridCol w:w="4785"/>
        <w:gridCol w:w="4785"/>
      </w:tblGrid>
      <w:tr w:rsidR="00230CCF" w:rsidRPr="00C36B66" w:rsidTr="00230CCF">
        <w:tc>
          <w:tcPr>
            <w:tcW w:w="2500" w:type="pct"/>
          </w:tcPr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{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"이름": "테스트",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"나이": 25,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"성별": "여",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"주소": "서울특별시 양천구 목동",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"특기": [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"농구",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"도술"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  ],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"가족관계": {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    "#": 2,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"아버지": "홍판서",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  "어머니": "춘섬"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 xml:space="preserve">  },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  "회사": "경기 안양시 만안구 안양7동"</w:t>
            </w:r>
          </w:p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}</w:t>
            </w:r>
          </w:p>
        </w:tc>
        <w:tc>
          <w:tcPr>
            <w:tcW w:w="2500" w:type="pct"/>
          </w:tcPr>
          <w:p w:rsidR="00230CCF" w:rsidRPr="00C36B66" w:rsidRDefault="00230CCF" w:rsidP="00230CCF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>
                  <wp:extent cx="2200275" cy="221932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19F" w:rsidRPr="00C36B66" w:rsidRDefault="0093219F" w:rsidP="00941109">
      <w:pPr>
        <w:pStyle w:val="3"/>
        <w:rPr>
          <w:rFonts w:asciiTheme="minorHAnsi" w:eastAsiaTheme="minorHAnsi" w:hAnsiTheme="minorHAnsi"/>
        </w:rPr>
      </w:pPr>
      <w:bookmarkStart w:id="125" w:name="_Toc478394069"/>
      <w:r w:rsidRPr="00C36B66">
        <w:rPr>
          <w:rFonts w:asciiTheme="minorHAnsi" w:eastAsiaTheme="minorHAnsi" w:hAnsiTheme="minorHAnsi" w:hint="eastAsia"/>
        </w:rPr>
        <w:lastRenderedPageBreak/>
        <w:t>장점</w:t>
      </w:r>
      <w:bookmarkEnd w:id="125"/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JSON은 텍스트로 이루어져 있으므로, 사람과 기계 모두 읽고 쓰기 쉽다.</w:t>
      </w:r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- 프로그래밍 언어와 플랫폼에 독립적이므로, 서로 다른 시스템간에 객체를 교환하기에 좋다.</w:t>
      </w:r>
    </w:p>
    <w:p w:rsidR="0093219F" w:rsidRPr="00C36B66" w:rsidRDefault="0093219F" w:rsidP="00840E9B">
      <w:pPr>
        <w:pStyle w:val="3"/>
        <w:rPr>
          <w:rFonts w:asciiTheme="minorHAnsi" w:eastAsiaTheme="minorHAnsi" w:hAnsiTheme="minorHAnsi"/>
        </w:rPr>
      </w:pPr>
      <w:bookmarkStart w:id="126" w:name="_Toc478394070"/>
      <w:r w:rsidRPr="00C36B66">
        <w:rPr>
          <w:rFonts w:asciiTheme="minorHAnsi" w:eastAsiaTheme="minorHAnsi" w:hAnsiTheme="minorHAnsi" w:hint="eastAsia"/>
        </w:rPr>
        <w:t>참고사이트</w:t>
      </w:r>
      <w:bookmarkEnd w:id="126"/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공식사이트: </w:t>
      </w:r>
      <w:hyperlink r:id="rId21" w:history="1">
        <w:r w:rsidR="008B5A6D" w:rsidRPr="00C36B66">
          <w:rPr>
            <w:rStyle w:val="ae"/>
            <w:rFonts w:asciiTheme="minorHAnsi" w:eastAsiaTheme="minorHAnsi" w:hAnsiTheme="minorHAnsi"/>
          </w:rPr>
          <w:t>http://www.json.org/</w:t>
        </w:r>
      </w:hyperlink>
    </w:p>
    <w:p w:rsidR="0093219F" w:rsidRPr="00C36B66" w:rsidRDefault="0093219F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JSON 문법확인 및 시각화: </w:t>
      </w:r>
      <w:hyperlink r:id="rId22" w:history="1">
        <w:r w:rsidRPr="00C36B66">
          <w:rPr>
            <w:rStyle w:val="ae"/>
            <w:rFonts w:asciiTheme="minorHAnsi" w:eastAsiaTheme="minorHAnsi" w:hAnsiTheme="minorHAnsi"/>
          </w:rPr>
          <w:t>http://jsonviewer.stack.hu/</w:t>
        </w:r>
      </w:hyperlink>
    </w:p>
    <w:p w:rsidR="008765C8" w:rsidRPr="00C36B66" w:rsidRDefault="008765C8" w:rsidP="0093219F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위키피디아(JSON): </w:t>
      </w:r>
      <w:hyperlink r:id="rId23" w:history="1">
        <w:r w:rsidR="008B5A6D" w:rsidRPr="00C36B66">
          <w:rPr>
            <w:rStyle w:val="ae"/>
            <w:rFonts w:asciiTheme="minorHAnsi" w:eastAsiaTheme="minorHAnsi" w:hAnsiTheme="minorHAnsi"/>
          </w:rPr>
          <w:t>https://ko.wikipedia.org/wiki/JSON</w:t>
        </w:r>
      </w:hyperlink>
    </w:p>
    <w:p w:rsidR="003B3599" w:rsidRPr="00C36B66" w:rsidRDefault="003B3599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93219F" w:rsidP="00840E9B">
      <w:pPr>
        <w:pStyle w:val="2"/>
        <w:rPr>
          <w:rFonts w:asciiTheme="minorHAnsi" w:eastAsiaTheme="minorHAnsi" w:hAnsiTheme="minorHAnsi"/>
        </w:rPr>
      </w:pPr>
      <w:bookmarkStart w:id="127" w:name="_Toc478394071"/>
      <w:r w:rsidRPr="00C36B66">
        <w:rPr>
          <w:rFonts w:asciiTheme="minorHAnsi" w:eastAsiaTheme="minorHAnsi" w:hAnsiTheme="minorHAnsi"/>
        </w:rPr>
        <w:lastRenderedPageBreak/>
        <w:t>Regular Expressions</w:t>
      </w:r>
      <w:r w:rsidRPr="00C36B66">
        <w:rPr>
          <w:rFonts w:asciiTheme="minorHAnsi" w:eastAsiaTheme="minorHAnsi" w:hAnsiTheme="minorHAnsi" w:hint="eastAsia"/>
        </w:rPr>
        <w:t>(정규표현식)</w:t>
      </w:r>
      <w:bookmarkEnd w:id="127"/>
    </w:p>
    <w:p w:rsidR="003B3599" w:rsidRPr="00C36B66" w:rsidRDefault="003B3599" w:rsidP="003B3599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정규 표현식은 특정한 규칙을 가진 문자열의 집합을 표현하는데 사용하는 형식 언어이다. </w:t>
      </w:r>
    </w:p>
    <w:p w:rsidR="003B3599" w:rsidRPr="00C36B66" w:rsidRDefault="003B3599" w:rsidP="00840E9B">
      <w:pPr>
        <w:pStyle w:val="3"/>
        <w:rPr>
          <w:rFonts w:asciiTheme="minorHAnsi" w:eastAsiaTheme="minorHAnsi" w:hAnsiTheme="minorHAnsi"/>
        </w:rPr>
      </w:pPr>
      <w:bookmarkStart w:id="128" w:name="_Toc478394072"/>
      <w:r w:rsidRPr="00C36B66">
        <w:rPr>
          <w:rFonts w:asciiTheme="minorHAnsi" w:eastAsiaTheme="minorHAnsi" w:hAnsiTheme="minorHAnsi" w:hint="eastAsia"/>
        </w:rPr>
        <w:t>기본 개념</w:t>
      </w:r>
      <w:bookmarkEnd w:id="128"/>
    </w:p>
    <w:p w:rsidR="003B3599" w:rsidRPr="00C36B66" w:rsidRDefault="003B3599" w:rsidP="003B3599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주로 패턴(pattern)으로 부르는 정규 표현식은 특정 목적을 위해 필요한 문자열 집합을 지정하기 위해 쓰인다.</w:t>
      </w:r>
    </w:p>
    <w:p w:rsidR="003B3599" w:rsidRPr="00C36B66" w:rsidRDefault="003D209E" w:rsidP="00840E9B">
      <w:pPr>
        <w:pStyle w:val="3"/>
        <w:rPr>
          <w:rFonts w:asciiTheme="minorHAnsi" w:eastAsiaTheme="minorHAnsi" w:hAnsiTheme="minorHAnsi"/>
        </w:rPr>
      </w:pPr>
      <w:bookmarkStart w:id="129" w:name="_Toc478394073"/>
      <w:r w:rsidRPr="00C36B66">
        <w:rPr>
          <w:rFonts w:asciiTheme="minorHAnsi" w:eastAsiaTheme="minorHAnsi" w:hAnsiTheme="minorHAnsi" w:hint="eastAsia"/>
        </w:rPr>
        <w:t>문법</w:t>
      </w:r>
      <w:bookmarkEnd w:id="129"/>
    </w:p>
    <w:p w:rsidR="003D209E" w:rsidRPr="00C36B66" w:rsidRDefault="003D209E" w:rsidP="00840E9B">
      <w:pPr>
        <w:pStyle w:val="4"/>
        <w:rPr>
          <w:rFonts w:asciiTheme="minorHAnsi" w:eastAsiaTheme="minorHAnsi" w:hAnsiTheme="minorHAnsi"/>
        </w:rPr>
      </w:pPr>
      <w:bookmarkStart w:id="130" w:name="_Toc478394074"/>
      <w:r w:rsidRPr="00C36B66">
        <w:rPr>
          <w:rFonts w:asciiTheme="minorHAnsi" w:eastAsiaTheme="minorHAnsi" w:hAnsiTheme="minorHAnsi" w:hint="eastAsia"/>
        </w:rPr>
        <w:t>POSIX 기본 및 확장 표준 문법</w:t>
      </w:r>
      <w:bookmarkEnd w:id="1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05"/>
        <w:gridCol w:w="2159"/>
        <w:gridCol w:w="6382"/>
      </w:tblGrid>
      <w:tr w:rsidR="00515C14" w:rsidRPr="00C36B66" w:rsidTr="00873810">
        <w:tc>
          <w:tcPr>
            <w:tcW w:w="526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메타문자</w:t>
            </w:r>
          </w:p>
        </w:tc>
        <w:tc>
          <w:tcPr>
            <w:tcW w:w="1131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기능</w:t>
            </w:r>
          </w:p>
        </w:tc>
        <w:tc>
          <w:tcPr>
            <w:tcW w:w="3343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설명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.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1개의 문자와 일치한다. 단일행 모드에서는 </w:t>
            </w:r>
            <w:r w:rsidRPr="00C36B66">
              <w:rPr>
                <w:rFonts w:asciiTheme="minorHAnsi" w:eastAsiaTheme="minorHAnsi" w:hAnsiTheme="minorHAnsi" w:hint="eastAsia"/>
              </w:rPr>
              <w:t>새줄 문자</w:t>
            </w:r>
            <w:r w:rsidRPr="00C36B66">
              <w:rPr>
                <w:rFonts w:asciiTheme="minorHAnsi" w:eastAsiaTheme="minorHAnsi" w:hAnsiTheme="minorHAnsi"/>
              </w:rPr>
              <w:t>를 제외한다.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 ]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 클래스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"["과 "]" 사이의 문자 중 하나를 선택한다. "¦"를 여러 개 쓴 것과 같은 의미이다. 예를 들면 [abc]d는 ad, bd, cd를 뜻한다. 또한, "-" 기호와 함께 쓰면 범위를 지정할 수 있다. "[a-z]"는 a부터 z까지 중 하나, "[1-9]"는 1부터 9까지 중의 하나를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 ]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부정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 클래스 안의 문자를 제외한 나머지를 선택한다. 예를 들면 [^abc]d는 ad, bd, cd는 포함하지 않고 ed, fd 등을 포함한다. [^a-z]는 알파벳 소문자로 시작하지 않는 모든 문자를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^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처음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문자열이나 행의 처음을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$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끝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문자열이나 행의 끝을 의미한다.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 )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하위식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여러 식을 하나로 묶을 수 있다. "abc¦adc"와 "a(b¦d)c"는 같은 의미를 가진다.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\n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일치하는 n번째 패턴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일치하는 패턴들 중 n번째를 선택하며, 여기에서 n은 1에서 9 중 하나가 올 수 있다.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*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0회 이상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0개 이상의 문자를 포함한다. "a*b"는 "b", "ab", "aab", "aaab"를 포함한다.</w:t>
            </w:r>
          </w:p>
        </w:tc>
      </w:tr>
      <w:tr w:rsidR="00515C14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{m, n}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m회 이상 n회 이하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"a{1,3}b"는 "ab", "aab", "aaab"를 포함하지만, "b"나 "aaaab"는 포함하지 않는다.</w:t>
            </w:r>
          </w:p>
        </w:tc>
      </w:tr>
      <w:tr w:rsidR="003D209E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?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0 또는 1회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"a?b"는 "b", "ab"를 포함한다.</w:t>
            </w:r>
          </w:p>
        </w:tc>
      </w:tr>
      <w:tr w:rsidR="003D209E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+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1회 이상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"a+b"는 "ab", "aab", "aaab"를 포함하지만 "b"는 포함하지 않는다.</w:t>
            </w:r>
          </w:p>
        </w:tc>
      </w:tr>
      <w:tr w:rsidR="003D209E" w:rsidRPr="00C36B66" w:rsidTr="00873810">
        <w:tc>
          <w:tcPr>
            <w:tcW w:w="526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3D209E" w:rsidRPr="00C36B66" w:rsidRDefault="003D209E" w:rsidP="003D209E">
            <w:pPr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lastRenderedPageBreak/>
              <w:t>¦</w:t>
            </w:r>
          </w:p>
        </w:tc>
        <w:tc>
          <w:tcPr>
            <w:tcW w:w="1131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선택</w:t>
            </w:r>
          </w:p>
        </w:tc>
        <w:tc>
          <w:tcPr>
            <w:tcW w:w="3343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</w:tcPr>
          <w:p w:rsidR="003D209E" w:rsidRPr="00C36B66" w:rsidRDefault="003D209E" w:rsidP="00873810">
            <w:pPr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 xml:space="preserve">여러 식 중에서 하나를 선택한다. 예를 들어, "abc¦adc"는 abc와 adc 문자열을 모두 </w:t>
            </w:r>
          </w:p>
        </w:tc>
      </w:tr>
    </w:tbl>
    <w:p w:rsidR="003D209E" w:rsidRPr="00C36B66" w:rsidRDefault="003D209E" w:rsidP="003D209E">
      <w:pPr>
        <w:pStyle w:val="4"/>
        <w:rPr>
          <w:rFonts w:asciiTheme="minorHAnsi" w:eastAsiaTheme="minorHAnsi" w:hAnsiTheme="minorHAnsi"/>
        </w:rPr>
      </w:pPr>
      <w:bookmarkStart w:id="131" w:name="_Toc478394075"/>
      <w:r w:rsidRPr="00C36B66">
        <w:rPr>
          <w:rFonts w:asciiTheme="minorHAnsi" w:eastAsiaTheme="minorHAnsi" w:hAnsiTheme="minorHAnsi" w:hint="eastAsia"/>
        </w:rPr>
        <w:t>문자 클래스</w:t>
      </w:r>
      <w:bookmarkEnd w:id="13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2"/>
        <w:gridCol w:w="4597"/>
        <w:gridCol w:w="3597"/>
      </w:tblGrid>
      <w:tr w:rsidR="003D209E" w:rsidRPr="00C36B66" w:rsidTr="00CA1EDF">
        <w:tc>
          <w:tcPr>
            <w:tcW w:w="708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 w:hint="eastAsia"/>
                <w:b/>
                <w:bCs/>
              </w:rPr>
              <w:t>POS</w:t>
            </w:r>
            <w:r w:rsidRPr="00C36B66">
              <w:rPr>
                <w:rFonts w:asciiTheme="minorHAnsi" w:eastAsiaTheme="minorHAnsi" w:hAnsiTheme="minorHAnsi"/>
                <w:b/>
                <w:bCs/>
              </w:rPr>
              <w:t>IX</w:t>
            </w:r>
          </w:p>
        </w:tc>
        <w:tc>
          <w:tcPr>
            <w:tcW w:w="2408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ASCII</w:t>
            </w:r>
          </w:p>
        </w:tc>
        <w:tc>
          <w:tcPr>
            <w:tcW w:w="1884" w:type="pct"/>
            <w:shd w:val="clear" w:color="auto" w:fill="BFBFBF" w:themeFill="background1" w:themeFillShade="B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C36B66">
              <w:rPr>
                <w:rFonts w:asciiTheme="minorHAnsi" w:eastAsiaTheme="minorHAnsi" w:hAnsiTheme="minorHAnsi"/>
                <w:b/>
                <w:bCs/>
              </w:rPr>
              <w:t>설명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[:alnum:]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[A-Za-z0-9]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영숫자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[A-Za-z0-9_]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영숫자 + "_"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[^A-Za-z0-9_]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낱말이 아닌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[:alpha:]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[A-Za-z]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알파벳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[:blank:]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 </w:t>
            </w:r>
            <w:hyperlink r:id="rId24" w:tooltip="\t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\t</w:t>
              </w:r>
            </w:hyperlink>
            <w:r w:rsidRPr="00C36B66">
              <w:rPr>
                <w:rFonts w:asciiTheme="minorHAnsi" w:eastAsiaTheme="minorHAnsi" w:hAnsiTheme="minorHAnsi"/>
              </w:rPr>
              <w:t>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공백과 탭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(?&lt;=\W)(?=\w)|(?&lt;=\w)(?=\W)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낱말 경계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[:cntrl:]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[\x00-\x1F\x7F]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제어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[:digit:]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숫자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숫자가 아닌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[:graph:]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[\x21-\x7E]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보이는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[:lower:]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소문자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[:print:]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[\x20-\x7E]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보이는 문자 및 공백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[:punct:]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[][!"#$%&amp;'()*+,./:;&lt;=&gt;?@\^_`{|}~-]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구두점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[:space:]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 </w:t>
            </w:r>
            <w:hyperlink r:id="rId25" w:tooltip="\t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\t</w:t>
              </w:r>
            </w:hyperlink>
            <w:hyperlink r:id="rId26" w:tooltip="\r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\r</w:t>
              </w:r>
            </w:hyperlink>
            <w:hyperlink r:id="rId27" w:tooltip="\n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\n</w:t>
              </w:r>
            </w:hyperlink>
            <w:hyperlink r:id="rId28" w:tooltip="\v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\v</w:t>
              </w:r>
            </w:hyperlink>
            <w:hyperlink r:id="rId29" w:tooltip="\f (없는 문서)" w:history="1">
              <w:r w:rsidRPr="00C36B66">
                <w:rPr>
                  <w:rStyle w:val="ae"/>
                  <w:rFonts w:asciiTheme="minorHAnsi" w:eastAsiaTheme="minorHAnsi" w:hAnsiTheme="minorHAnsi"/>
                </w:rPr>
                <w:t>\f</w:t>
              </w:r>
            </w:hyperlink>
            <w:r w:rsidRPr="00C36B66">
              <w:rPr>
                <w:rFonts w:asciiTheme="minorHAnsi" w:eastAsiaTheme="minorHAnsi" w:hAnsiTheme="minorHAnsi"/>
              </w:rPr>
              <w:t>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공백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[^ \t\r\n\v\f]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공백이 아닌 모든 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[:upper:]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[A-Z]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대문자</w:t>
            </w:r>
          </w:p>
        </w:tc>
      </w:tr>
      <w:tr w:rsidR="003D209E" w:rsidRPr="00C36B66" w:rsidTr="00CA1EDF">
        <w:tc>
          <w:tcPr>
            <w:tcW w:w="7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[:xdigit:]</w:t>
            </w:r>
          </w:p>
        </w:tc>
        <w:tc>
          <w:tcPr>
            <w:tcW w:w="2408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[A-Fa-f0-9]</w:t>
            </w:r>
          </w:p>
        </w:tc>
        <w:tc>
          <w:tcPr>
            <w:tcW w:w="1884" w:type="pct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3D209E" w:rsidRPr="00C36B66" w:rsidRDefault="003D209E" w:rsidP="003D209E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16진수</w:t>
            </w:r>
          </w:p>
        </w:tc>
      </w:tr>
    </w:tbl>
    <w:p w:rsidR="00873810" w:rsidRPr="00C36B66" w:rsidRDefault="008738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515C14" w:rsidRPr="00C36B66" w:rsidRDefault="00515C14" w:rsidP="00840E9B">
      <w:pPr>
        <w:pStyle w:val="3"/>
        <w:rPr>
          <w:rFonts w:asciiTheme="minorHAnsi" w:eastAsiaTheme="minorHAnsi" w:hAnsiTheme="minorHAnsi"/>
        </w:rPr>
      </w:pPr>
      <w:bookmarkStart w:id="132" w:name="_Toc478394076"/>
      <w:r w:rsidRPr="00C36B66">
        <w:rPr>
          <w:rFonts w:asciiTheme="minorHAnsi" w:eastAsiaTheme="minorHAnsi" w:hAnsiTheme="minorHAnsi" w:hint="eastAsia"/>
        </w:rPr>
        <w:lastRenderedPageBreak/>
        <w:t>예제</w:t>
      </w:r>
      <w:bookmarkEnd w:id="132"/>
    </w:p>
    <w:p w:rsidR="00CC5EAC" w:rsidRPr="00C36B66" w:rsidRDefault="00CC5EAC" w:rsidP="00840E9B">
      <w:pPr>
        <w:pStyle w:val="4"/>
        <w:rPr>
          <w:rFonts w:asciiTheme="minorHAnsi" w:eastAsiaTheme="minorHAnsi" w:hAnsiTheme="minorHAnsi"/>
        </w:rPr>
      </w:pPr>
      <w:bookmarkStart w:id="133" w:name="_Toc464571376"/>
      <w:bookmarkStart w:id="134" w:name="_Toc478394077"/>
      <w:r w:rsidRPr="00C36B66">
        <w:rPr>
          <w:rFonts w:asciiTheme="minorHAnsi" w:eastAsiaTheme="minorHAnsi" w:hAnsiTheme="minorHAnsi" w:hint="eastAsia"/>
        </w:rPr>
        <w:t>주민등록번호 형태</w:t>
      </w:r>
      <w:bookmarkEnd w:id="133"/>
      <w:bookmarkEnd w:id="134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[0-9]{6}-[0-9]{7}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123456-1234567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820420-1234567</w:t>
            </w:r>
          </w:p>
        </w:tc>
      </w:tr>
    </w:tbl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5" w:name="_Toc464571377"/>
      <w:bookmarkStart w:id="136" w:name="_Toc478394078"/>
      <w:r w:rsidRPr="00C36B66">
        <w:rPr>
          <w:rFonts w:asciiTheme="minorHAnsi" w:eastAsiaTheme="minorHAnsi" w:hAnsiTheme="minorHAnsi" w:hint="eastAsia"/>
        </w:rPr>
        <w:t>주민등록번호 확장</w:t>
      </w:r>
      <w:bookmarkEnd w:id="135"/>
      <w:bookmarkEnd w:id="136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([0-9]{2}(0[1-9]|1[0-2])(0[1-9]|[1,2][0-9]|3[0,1]))-[1-4][0-9]{6}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123456-1234567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820420-1234567</w:t>
            </w:r>
          </w:p>
        </w:tc>
      </w:tr>
    </w:tbl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7" w:name="_Toc464571378"/>
      <w:bookmarkStart w:id="138" w:name="_Toc478394079"/>
      <w:r w:rsidRPr="00C36B66">
        <w:rPr>
          <w:rFonts w:asciiTheme="minorHAnsi" w:eastAsiaTheme="minorHAnsi" w:hAnsiTheme="minorHAnsi" w:hint="eastAsia"/>
        </w:rPr>
        <w:t>카드번호 형태</w:t>
      </w:r>
      <w:bookmarkEnd w:id="137"/>
      <w:bookmarkEnd w:id="138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[0-9]{4}-[0-9]{4}-[0-9]{4}-[0-9]{4}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1234-1234-1234-1234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9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5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4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3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</w:tc>
      </w:tr>
    </w:tbl>
    <w:p w:rsidR="00CC5EAC" w:rsidRPr="00C36B66" w:rsidRDefault="00CC5EAC" w:rsidP="00CC5EAC">
      <w:pPr>
        <w:pStyle w:val="4"/>
        <w:rPr>
          <w:rFonts w:asciiTheme="minorHAnsi" w:eastAsiaTheme="minorHAnsi" w:hAnsiTheme="minorHAnsi"/>
        </w:rPr>
      </w:pPr>
      <w:bookmarkStart w:id="139" w:name="_Toc464571379"/>
      <w:bookmarkStart w:id="140" w:name="_Toc478394080"/>
      <w:r w:rsidRPr="00C36B66">
        <w:rPr>
          <w:rFonts w:asciiTheme="minorHAnsi" w:eastAsiaTheme="minorHAnsi" w:hAnsiTheme="minorHAnsi" w:hint="eastAsia"/>
        </w:rPr>
        <w:t>카드번호 확장</w:t>
      </w:r>
      <w:bookmarkEnd w:id="139"/>
      <w:bookmarkEnd w:id="140"/>
    </w:p>
    <w:tbl>
      <w:tblPr>
        <w:tblStyle w:val="aff"/>
        <w:tblW w:w="5000" w:type="pct"/>
        <w:tblLook w:val="04A0"/>
      </w:tblPr>
      <w:tblGrid>
        <w:gridCol w:w="1068"/>
        <w:gridCol w:w="8502"/>
      </w:tblGrid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패턴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[96543][0-9]{3}-[0-9]{4}-[0-9]{4}-[0-9]{4}</w:t>
            </w:r>
          </w:p>
        </w:tc>
      </w:tr>
      <w:tr w:rsidR="00CC5EAC" w:rsidRPr="00C36B66" w:rsidTr="005A6818">
        <w:tc>
          <w:tcPr>
            <w:tcW w:w="558" w:type="pct"/>
            <w:vAlign w:val="center"/>
          </w:tcPr>
          <w:p w:rsidR="00CC5EAC" w:rsidRPr="00C36B66" w:rsidRDefault="00CC5EAC" w:rsidP="005A6818">
            <w:pPr>
              <w:pStyle w:val="-4"/>
              <w:jc w:val="center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</w:rPr>
              <w:t>결과</w:t>
            </w:r>
          </w:p>
        </w:tc>
        <w:tc>
          <w:tcPr>
            <w:tcW w:w="4442" w:type="pct"/>
          </w:tcPr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/>
              </w:rPr>
              <w:t>1234-1234-1234-1234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9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5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4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  <w:p w:rsidR="00CC5EAC" w:rsidRPr="00C36B66" w:rsidRDefault="00CC5EAC" w:rsidP="005A6818">
            <w:pPr>
              <w:pStyle w:val="-4"/>
              <w:rPr>
                <w:rFonts w:asciiTheme="minorHAnsi" w:eastAsiaTheme="minorHAnsi" w:hAnsiTheme="minorHAnsi"/>
              </w:rPr>
            </w:pPr>
            <w:r w:rsidRPr="00C36B66">
              <w:rPr>
                <w:rFonts w:asciiTheme="minorHAnsi" w:eastAsiaTheme="minorHAnsi" w:hAnsiTheme="minorHAnsi" w:hint="eastAsia"/>
                <w:shd w:val="clear" w:color="auto" w:fill="D9D9D9" w:themeFill="background1" w:themeFillShade="D9"/>
              </w:rPr>
              <w:t>3</w:t>
            </w:r>
            <w:r w:rsidRPr="00C36B66">
              <w:rPr>
                <w:rFonts w:asciiTheme="minorHAnsi" w:eastAsiaTheme="minorHAnsi" w:hAnsiTheme="minorHAnsi"/>
                <w:shd w:val="clear" w:color="auto" w:fill="D9D9D9" w:themeFill="background1" w:themeFillShade="D9"/>
              </w:rPr>
              <w:t>234-1234-1234-1234</w:t>
            </w:r>
          </w:p>
        </w:tc>
      </w:tr>
    </w:tbl>
    <w:p w:rsidR="00AD43CA" w:rsidRPr="00C36B66" w:rsidRDefault="00CC5EAC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</w:rPr>
        <w:br w:type="page"/>
      </w:r>
    </w:p>
    <w:p w:rsidR="0093219F" w:rsidRPr="00C36B66" w:rsidRDefault="003B3599" w:rsidP="00840E9B">
      <w:pPr>
        <w:pStyle w:val="3"/>
        <w:rPr>
          <w:rFonts w:asciiTheme="minorHAnsi" w:eastAsiaTheme="minorHAnsi" w:hAnsiTheme="minorHAnsi"/>
        </w:rPr>
      </w:pPr>
      <w:bookmarkStart w:id="141" w:name="_Toc478394081"/>
      <w:r w:rsidRPr="00C36B66">
        <w:rPr>
          <w:rFonts w:asciiTheme="minorHAnsi" w:eastAsiaTheme="minorHAnsi" w:hAnsiTheme="minorHAnsi" w:hint="eastAsia"/>
        </w:rPr>
        <w:lastRenderedPageBreak/>
        <w:t>참고사이트</w:t>
      </w:r>
      <w:bookmarkEnd w:id="141"/>
    </w:p>
    <w:p w:rsidR="003B3599" w:rsidRPr="00C36B66" w:rsidRDefault="003B3599" w:rsidP="008B5A6D">
      <w:pPr>
        <w:pStyle w:val="-4"/>
        <w:jc w:val="left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위키피디아(정규표현식): </w:t>
      </w:r>
      <w:hyperlink r:id="rId30" w:history="1">
        <w:r w:rsidR="003D209E" w:rsidRPr="00C36B66">
          <w:rPr>
            <w:rStyle w:val="ae"/>
            <w:rFonts w:asciiTheme="minorHAnsi" w:eastAsiaTheme="minorHAnsi" w:hAnsiTheme="minorHAnsi"/>
          </w:rPr>
          <w:t>https://ko.wikipedia.org/wiki/%EC%A0%95%EA%B7%9C_%ED%91%9C%ED%98%84%EC%8B%9D</w:t>
        </w:r>
      </w:hyperlink>
    </w:p>
    <w:p w:rsidR="00CC5EAC" w:rsidRPr="00C36B66" w:rsidRDefault="00515C14" w:rsidP="003B3599">
      <w:pPr>
        <w:pStyle w:val="-4"/>
        <w:rPr>
          <w:rStyle w:val="ae"/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정규표현식 테스트 사이트: </w:t>
      </w:r>
      <w:hyperlink r:id="rId31" w:history="1">
        <w:r w:rsidR="008B5A6D" w:rsidRPr="00C36B66">
          <w:rPr>
            <w:rStyle w:val="ae"/>
            <w:rFonts w:asciiTheme="minorHAnsi" w:eastAsiaTheme="minorHAnsi" w:hAnsiTheme="minorHAnsi"/>
          </w:rPr>
          <w:t>http://regexr.com/</w:t>
        </w:r>
      </w:hyperlink>
    </w:p>
    <w:p w:rsidR="00CC5EAC" w:rsidRPr="00C36B66" w:rsidRDefault="00CC5EAC" w:rsidP="003B3599">
      <w:pPr>
        <w:pStyle w:val="-4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CC5EAC" w:rsidRPr="00C36B66" w:rsidRDefault="00CC5EAC">
      <w:pPr>
        <w:adjustRightInd/>
        <w:spacing w:line="240" w:lineRule="auto"/>
        <w:jc w:val="left"/>
        <w:textAlignment w:val="auto"/>
        <w:rPr>
          <w:rStyle w:val="ae"/>
          <w:rFonts w:asciiTheme="minorHAnsi" w:eastAsiaTheme="minorHAnsi" w:hAnsiTheme="minorHAnsi"/>
        </w:rPr>
      </w:pPr>
    </w:p>
    <w:p w:rsidR="00521B71" w:rsidRPr="00C36B66" w:rsidRDefault="00521B71" w:rsidP="00840E9B">
      <w:pPr>
        <w:pStyle w:val="2"/>
        <w:rPr>
          <w:rFonts w:asciiTheme="minorHAnsi" w:eastAsiaTheme="minorHAnsi" w:hAnsiTheme="minorHAnsi"/>
        </w:rPr>
      </w:pPr>
      <w:bookmarkStart w:id="142" w:name="_Toc478394082"/>
      <w:r w:rsidRPr="00C36B66">
        <w:rPr>
          <w:rFonts w:asciiTheme="minorHAnsi" w:eastAsiaTheme="minorHAnsi" w:hAnsiTheme="minorHAnsi" w:hint="eastAsia"/>
        </w:rPr>
        <w:lastRenderedPageBreak/>
        <w:t>SQLite</w:t>
      </w:r>
      <w:r w:rsidR="00ED7D8E" w:rsidRPr="00C36B66">
        <w:rPr>
          <w:rFonts w:asciiTheme="minorHAnsi" w:eastAsiaTheme="minorHAnsi" w:hAnsiTheme="minorHAnsi" w:hint="eastAsia"/>
        </w:rPr>
        <w:t>(에스큐엘라이트)</w:t>
      </w:r>
      <w:bookmarkEnd w:id="142"/>
    </w:p>
    <w:p w:rsidR="00521B71" w:rsidRPr="00C36B66" w:rsidRDefault="00521B71" w:rsidP="00521B71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SQLite는 MySQL나 PostgreSQL와 같은 데이터베이스 관리 시스템이지만, 서버가 아니라 응용 프로그램에 넣어 사용하는 비교적 가벼운 데이터베이스이다. </w:t>
      </w:r>
      <w:bookmarkEnd w:id="0"/>
      <w:bookmarkEnd w:id="1"/>
      <w:bookmarkEnd w:id="2"/>
      <w:bookmarkEnd w:id="3"/>
      <w:bookmarkEnd w:id="4"/>
      <w:bookmarkEnd w:id="5"/>
    </w:p>
    <w:p w:rsidR="00ED7D8E" w:rsidRPr="00C36B66" w:rsidRDefault="00ED7D8E" w:rsidP="00840E9B">
      <w:pPr>
        <w:pStyle w:val="3"/>
        <w:rPr>
          <w:rFonts w:asciiTheme="minorHAnsi" w:eastAsiaTheme="minorHAnsi" w:hAnsiTheme="minorHAnsi"/>
        </w:rPr>
      </w:pPr>
      <w:bookmarkStart w:id="143" w:name="_Toc478394083"/>
      <w:r w:rsidRPr="00C36B66">
        <w:rPr>
          <w:rFonts w:asciiTheme="minorHAnsi" w:eastAsiaTheme="minorHAnsi" w:hAnsiTheme="minorHAnsi" w:hint="eastAsia"/>
        </w:rPr>
        <w:t>기본개념</w:t>
      </w:r>
      <w:bookmarkEnd w:id="143"/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일반적인 RDBMS에 비해 대규모 작업에는 적합하지 않지만, 중소 규모라면 속도에 손색이 없다. 또한 API는 단순히 라이브러리를 호출하는 것만 있으며, 데이터를 저장하는 데 하나의 파일만을 사용하는 것이 특정이다. </w:t>
      </w:r>
    </w:p>
    <w:p w:rsidR="00ED7D8E" w:rsidRPr="00C36B66" w:rsidRDefault="00ED7D8E" w:rsidP="00840E9B">
      <w:pPr>
        <w:pStyle w:val="3"/>
        <w:rPr>
          <w:rFonts w:asciiTheme="minorHAnsi" w:eastAsiaTheme="minorHAnsi" w:hAnsiTheme="minorHAnsi"/>
        </w:rPr>
      </w:pPr>
      <w:bookmarkStart w:id="144" w:name="_Toc478394084"/>
      <w:r w:rsidRPr="00C36B66">
        <w:rPr>
          <w:rFonts w:asciiTheme="minorHAnsi" w:eastAsiaTheme="minorHAnsi" w:hAnsiTheme="minorHAnsi" w:hint="eastAsia"/>
        </w:rPr>
        <w:t>API</w:t>
      </w:r>
      <w:bookmarkEnd w:id="144"/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>CoFile에서 사용한 SQLite Version은 3.14를 사용하고 있으며, C관련 API는 아래 사이트에서 확인 할수 있다. 관련된 내용중 기본 API만 발췌했다.</w:t>
      </w:r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hyperlink r:id="rId32" w:history="1">
        <w:r w:rsidRPr="00C36B66">
          <w:rPr>
            <w:rStyle w:val="ae"/>
            <w:rFonts w:asciiTheme="minorHAnsi" w:eastAsiaTheme="minorHAnsi" w:hAnsiTheme="minorHAnsi"/>
          </w:rPr>
          <w:t>http://sqlite.org/cintro.html</w:t>
        </w:r>
      </w:hyperlink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tbl>
      <w:tblPr>
        <w:tblStyle w:val="aff"/>
        <w:tblW w:w="0" w:type="auto"/>
        <w:tblLook w:val="04A0"/>
      </w:tblPr>
      <w:tblGrid>
        <w:gridCol w:w="1715"/>
        <w:gridCol w:w="7855"/>
      </w:tblGrid>
      <w:tr w:rsidR="00ED7D8E" w:rsidRPr="00C36B66" w:rsidTr="00ED7D8E">
        <w:tc>
          <w:tcPr>
            <w:tcW w:w="0" w:type="auto"/>
            <w:shd w:val="clear" w:color="auto" w:fill="BFBFBF" w:themeFill="background1" w:themeFillShade="BF"/>
            <w:vAlign w:val="center"/>
          </w:tcPr>
          <w:p w:rsidR="00ED7D8E" w:rsidRPr="00C36B66" w:rsidRDefault="00ED7D8E" w:rsidP="00ED7D8E">
            <w:pPr>
              <w:jc w:val="center"/>
              <w:rPr>
                <w:rFonts w:asciiTheme="minorHAnsi" w:eastAsiaTheme="minorHAnsi" w:hAnsiTheme="minorHAnsi"/>
                <w:b/>
                <w:bCs/>
                <w:color w:val="000000"/>
              </w:rPr>
            </w:pPr>
            <w:r w:rsidRPr="00C36B66">
              <w:rPr>
                <w:rFonts w:asciiTheme="minorHAnsi" w:eastAsiaTheme="minorHAnsi" w:hAnsiTheme="minorHAnsi" w:hint="eastAsia"/>
                <w:b/>
                <w:bCs/>
                <w:color w:val="000000"/>
              </w:rPr>
              <w:t>함수명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:rsidR="00ED7D8E" w:rsidRPr="00C36B66" w:rsidRDefault="00ED7D8E" w:rsidP="00ED7D8E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C36B66">
              <w:rPr>
                <w:rFonts w:asciiTheme="minorHAnsi" w:eastAsiaTheme="minorHAnsi" w:hAnsiTheme="minorHAnsi" w:hint="eastAsia"/>
                <w:b/>
                <w:color w:val="000000"/>
              </w:rPr>
              <w:t>함수 설명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33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The database connection object. Created by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34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sqlite3_open()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and destroyed by</w:t>
            </w:r>
            <w:hyperlink r:id="rId35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sqlite3_close()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36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sqlite3_stmt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The prepared statement object. Created by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37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sqlite3_prepare()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and destroyed by</w:t>
            </w:r>
            <w:hyperlink r:id="rId38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sqlite3_finalize()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39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sqlite3_open()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Open a connection to a new or existing SQLite database. The constructor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0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1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sqlite3_prepare()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Compile SQL text into byte-code that will do the work of querying or updating the database. The constructor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2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3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sqlite3_bind()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Store application data into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4" w:anchor="varparam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parameters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of the original SQL.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5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sqlite3_step()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Advance an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6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to the next result row or to completion.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7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sqlite3_column()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Column values in the current result row for an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48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49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sqlite3_finalize()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Destructor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0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sqlite3_stmt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51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sqlite3_close()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Destructor for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2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.</w:t>
            </w:r>
          </w:p>
        </w:tc>
      </w:tr>
      <w:tr w:rsidR="00ED7D8E" w:rsidRPr="00C36B66" w:rsidTr="00ED7D8E">
        <w:tc>
          <w:tcPr>
            <w:tcW w:w="0" w:type="auto"/>
            <w:vAlign w:val="center"/>
            <w:hideMark/>
          </w:tcPr>
          <w:p w:rsidR="00ED7D8E" w:rsidRPr="00C36B66" w:rsidRDefault="00966064" w:rsidP="00ED7D8E">
            <w:pPr>
              <w:jc w:val="center"/>
              <w:rPr>
                <w:rFonts w:asciiTheme="minorHAnsi" w:eastAsiaTheme="minorHAnsi" w:hAnsiTheme="minorHAnsi" w:cs="굴림"/>
                <w:color w:val="000000"/>
              </w:rPr>
            </w:pPr>
            <w:hyperlink r:id="rId53" w:history="1">
              <w:r w:rsidR="00ED7D8E" w:rsidRPr="00C36B66">
                <w:rPr>
                  <w:rStyle w:val="ae"/>
                  <w:rFonts w:asciiTheme="minorHAnsi" w:eastAsiaTheme="minorHAnsi" w:hAnsiTheme="minorHAnsi"/>
                  <w:bCs/>
                  <w:color w:val="734559"/>
                </w:rPr>
                <w:t>sqlite3_exec()</w:t>
              </w:r>
            </w:hyperlink>
          </w:p>
        </w:tc>
        <w:tc>
          <w:tcPr>
            <w:tcW w:w="0" w:type="auto"/>
            <w:hideMark/>
          </w:tcPr>
          <w:p w:rsidR="00ED7D8E" w:rsidRPr="00C36B66" w:rsidRDefault="00ED7D8E">
            <w:pPr>
              <w:rPr>
                <w:rFonts w:asciiTheme="minorHAnsi" w:eastAsiaTheme="minorHAnsi" w:hAnsiTheme="minorHAnsi" w:cs="굴림"/>
                <w:color w:val="000000"/>
              </w:rPr>
            </w:pPr>
            <w:r w:rsidRPr="00C36B66">
              <w:rPr>
                <w:rFonts w:asciiTheme="minorHAnsi" w:eastAsiaTheme="minorHAnsi" w:hAnsiTheme="minorHAnsi"/>
                <w:color w:val="000000"/>
              </w:rPr>
              <w:t>A wrapper function that does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4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sqlite3_prepare()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,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5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sqlite3_step()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,</w:t>
            </w:r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hyperlink r:id="rId56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sqlite3_column()</w:t>
              </w:r>
            </w:hyperlink>
            <w:r w:rsidRPr="00C36B66">
              <w:rPr>
                <w:rFonts w:asciiTheme="minorHAnsi" w:eastAsiaTheme="minorHAnsi" w:hAnsiTheme="minorHAnsi"/>
                <w:color w:val="000000"/>
              </w:rPr>
              <w:t>, and</w:t>
            </w:r>
            <w:hyperlink r:id="rId57" w:history="1">
              <w:r w:rsidRPr="00C36B66">
                <w:rPr>
                  <w:rStyle w:val="ae"/>
                  <w:rFonts w:asciiTheme="minorHAnsi" w:eastAsiaTheme="minorHAnsi" w:hAnsiTheme="minorHAnsi"/>
                  <w:color w:val="734559"/>
                </w:rPr>
                <w:t>sqlite3_finalize()</w:t>
              </w:r>
            </w:hyperlink>
            <w:r w:rsidRPr="00C36B66">
              <w:rPr>
                <w:rStyle w:val="apple-converted-space"/>
                <w:rFonts w:asciiTheme="minorHAnsi" w:eastAsiaTheme="minorHAnsi" w:hAnsiTheme="minorHAnsi"/>
                <w:color w:val="000000"/>
              </w:rPr>
              <w:t> </w:t>
            </w:r>
            <w:r w:rsidRPr="00C36B66">
              <w:rPr>
                <w:rFonts w:asciiTheme="minorHAnsi" w:eastAsiaTheme="minorHAnsi" w:hAnsiTheme="minorHAnsi"/>
                <w:color w:val="000000"/>
              </w:rPr>
              <w:t>for a string of one or more SQL statements.</w:t>
            </w:r>
          </w:p>
        </w:tc>
      </w:tr>
    </w:tbl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p w:rsidR="00ED7D8E" w:rsidRPr="00C36B66" w:rsidRDefault="008B5A6D" w:rsidP="00840E9B">
      <w:pPr>
        <w:pStyle w:val="3"/>
        <w:rPr>
          <w:rFonts w:asciiTheme="minorHAnsi" w:eastAsiaTheme="minorHAnsi" w:hAnsiTheme="minorHAnsi"/>
        </w:rPr>
      </w:pPr>
      <w:bookmarkStart w:id="145" w:name="_Toc478394085"/>
      <w:r w:rsidRPr="00C36B66">
        <w:rPr>
          <w:rFonts w:asciiTheme="minorHAnsi" w:eastAsiaTheme="minorHAnsi" w:hAnsiTheme="minorHAnsi" w:hint="eastAsia"/>
        </w:rPr>
        <w:lastRenderedPageBreak/>
        <w:t>SQL문법</w:t>
      </w:r>
      <w:bookmarkEnd w:id="145"/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SQLite는 표준 SQL언어를 대부분 지원하지만 몇가지 특징을 지니고 있습니다. 아래 공식사이트에서 확인 하시기 바랍니다. </w:t>
      </w:r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hyperlink r:id="rId58" w:history="1">
        <w:r w:rsidRPr="00C36B66">
          <w:rPr>
            <w:rStyle w:val="ae"/>
            <w:rFonts w:asciiTheme="minorHAnsi" w:eastAsiaTheme="minorHAnsi" w:hAnsiTheme="minorHAnsi"/>
          </w:rPr>
          <w:t>http://sqlite.org/lang.html</w:t>
        </w:r>
      </w:hyperlink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</w:p>
    <w:p w:rsidR="008B5A6D" w:rsidRPr="00C36B66" w:rsidRDefault="008B5A6D" w:rsidP="008B5A6D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/>
          <w:noProof/>
        </w:rPr>
        <w:drawing>
          <wp:inline distT="0" distB="0" distL="0" distR="0">
            <wp:extent cx="5939790" cy="6141883"/>
            <wp:effectExtent l="0" t="0" r="0" b="0"/>
            <wp:docPr id="8" name="그림 8" descr="syntax diagram sql-st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syntax diagram sql-stm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D8E" w:rsidRPr="00C36B66" w:rsidRDefault="00ED7D8E" w:rsidP="00840E9B">
      <w:pPr>
        <w:pStyle w:val="3"/>
        <w:rPr>
          <w:rFonts w:asciiTheme="minorHAnsi" w:eastAsiaTheme="minorHAnsi" w:hAnsiTheme="minorHAnsi"/>
        </w:rPr>
      </w:pPr>
      <w:bookmarkStart w:id="146" w:name="_Toc478394086"/>
      <w:r w:rsidRPr="00C36B66">
        <w:rPr>
          <w:rFonts w:asciiTheme="minorHAnsi" w:eastAsiaTheme="minorHAnsi" w:hAnsiTheme="minorHAnsi" w:hint="eastAsia"/>
        </w:rPr>
        <w:lastRenderedPageBreak/>
        <w:t>참고사이트</w:t>
      </w:r>
      <w:bookmarkEnd w:id="146"/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공식사이트: </w:t>
      </w:r>
      <w:hyperlink r:id="rId60" w:history="1">
        <w:r w:rsidRPr="00C36B66">
          <w:rPr>
            <w:rStyle w:val="ae"/>
            <w:rFonts w:asciiTheme="minorHAnsi" w:eastAsiaTheme="minorHAnsi" w:hAnsiTheme="minorHAnsi"/>
          </w:rPr>
          <w:t>http://sqlite.org/</w:t>
        </w:r>
      </w:hyperlink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</w:t>
      </w:r>
      <w:r w:rsidR="008B5A6D" w:rsidRPr="00C36B66">
        <w:rPr>
          <w:rFonts w:asciiTheme="minorHAnsi" w:eastAsiaTheme="minorHAnsi" w:hAnsiTheme="minorHAnsi" w:hint="eastAsia"/>
        </w:rPr>
        <w:t xml:space="preserve">위키피디아(SQLite): </w:t>
      </w:r>
      <w:hyperlink r:id="rId61" w:history="1">
        <w:r w:rsidRPr="00C36B66">
          <w:rPr>
            <w:rStyle w:val="ae"/>
            <w:rFonts w:asciiTheme="minorHAnsi" w:eastAsiaTheme="minorHAnsi" w:hAnsiTheme="minorHAnsi"/>
          </w:rPr>
          <w:t>https://ko.wikipedia.org/wiki/SQLite</w:t>
        </w:r>
      </w:hyperlink>
    </w:p>
    <w:p w:rsidR="008B5A6D" w:rsidRPr="00C36B66" w:rsidRDefault="008B5A6D" w:rsidP="00ED7D8E">
      <w:pPr>
        <w:pStyle w:val="-4"/>
        <w:rPr>
          <w:rFonts w:asciiTheme="minorHAnsi" w:eastAsiaTheme="minorHAnsi" w:hAnsiTheme="minorHAnsi"/>
        </w:rPr>
      </w:pPr>
      <w:r w:rsidRPr="00C36B66">
        <w:rPr>
          <w:rFonts w:asciiTheme="minorHAnsi" w:eastAsiaTheme="minorHAnsi" w:hAnsiTheme="minorHAnsi" w:hint="eastAsia"/>
        </w:rPr>
        <w:t xml:space="preserve">- DB </w:t>
      </w:r>
      <w:r w:rsidR="005452D0" w:rsidRPr="00C36B66">
        <w:rPr>
          <w:rFonts w:asciiTheme="minorHAnsi" w:eastAsiaTheme="minorHAnsi" w:hAnsiTheme="minorHAnsi"/>
        </w:rPr>
        <w:t>Browser (</w:t>
      </w:r>
      <w:r w:rsidRPr="00C36B66">
        <w:rPr>
          <w:rFonts w:asciiTheme="minorHAnsi" w:eastAsiaTheme="minorHAnsi" w:hAnsiTheme="minorHAnsi" w:hint="eastAsia"/>
        </w:rPr>
        <w:t xml:space="preserve">for SQLite): </w:t>
      </w:r>
      <w:r w:rsidRPr="00C36B66">
        <w:rPr>
          <w:rFonts w:asciiTheme="minorHAnsi" w:eastAsiaTheme="minorHAnsi" w:hAnsiTheme="minorHAnsi"/>
        </w:rPr>
        <w:t>http://sqlitebrowser.org/</w:t>
      </w:r>
    </w:p>
    <w:p w:rsidR="00ED7D8E" w:rsidRPr="00C36B66" w:rsidRDefault="00ED7D8E" w:rsidP="00ED7D8E">
      <w:pPr>
        <w:pStyle w:val="-4"/>
        <w:rPr>
          <w:rFonts w:asciiTheme="minorHAnsi" w:eastAsiaTheme="minorHAnsi" w:hAnsiTheme="minorHAnsi"/>
        </w:rPr>
      </w:pPr>
    </w:p>
    <w:p w:rsidR="00A24995" w:rsidRPr="00C36B66" w:rsidRDefault="00A24995">
      <w:pPr>
        <w:pStyle w:val="-4"/>
        <w:rPr>
          <w:rFonts w:asciiTheme="minorHAnsi" w:eastAsiaTheme="minorHAnsi" w:hAnsiTheme="minorHAnsi"/>
        </w:rPr>
      </w:pPr>
    </w:p>
    <w:sectPr w:rsidR="00A24995" w:rsidRPr="00C36B66" w:rsidSect="00F36292">
      <w:headerReference w:type="even" r:id="rId62"/>
      <w:headerReference w:type="default" r:id="rId63"/>
      <w:footerReference w:type="default" r:id="rId64"/>
      <w:headerReference w:type="first" r:id="rId65"/>
      <w:pgSz w:w="11906" w:h="16838" w:code="9"/>
      <w:pgMar w:top="1440" w:right="1418" w:bottom="1440" w:left="1134" w:header="720" w:footer="720" w:gutter="0"/>
      <w:pgNumType w:start="1"/>
      <w:cols w:space="425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0F1A" w:rsidRDefault="005F0F1A">
      <w:pPr>
        <w:spacing w:line="240" w:lineRule="auto"/>
      </w:pPr>
      <w:r>
        <w:separator/>
      </w:r>
    </w:p>
    <w:p w:rsidR="005F0F1A" w:rsidRDefault="005F0F1A"/>
    <w:p w:rsidR="005F0F1A" w:rsidRDefault="005F0F1A"/>
    <w:p w:rsidR="005F0F1A" w:rsidRDefault="005F0F1A" w:rsidP="00A05246">
      <w:pPr>
        <w:ind w:left="1000"/>
      </w:pPr>
    </w:p>
  </w:endnote>
  <w:endnote w:type="continuationSeparator" w:id="1">
    <w:p w:rsidR="005F0F1A" w:rsidRDefault="005F0F1A">
      <w:pPr>
        <w:spacing w:line="240" w:lineRule="auto"/>
      </w:pPr>
      <w:r>
        <w:continuationSeparator/>
      </w:r>
    </w:p>
    <w:p w:rsidR="005F0F1A" w:rsidRDefault="005F0F1A"/>
    <w:p w:rsidR="005F0F1A" w:rsidRDefault="005F0F1A" w:rsidP="00A05246">
      <w:pPr>
        <w:ind w:left="400"/>
      </w:pPr>
    </w:p>
    <w:p w:rsidR="005F0F1A" w:rsidRDefault="005F0F1A" w:rsidP="00A05246">
      <w:pPr>
        <w:ind w:left="100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F1A" w:rsidRPr="00E775B2" w:rsidRDefault="005F0F1A" w:rsidP="00916063">
    <w:pPr>
      <w:tabs>
        <w:tab w:val="right" w:pos="9720"/>
      </w:tabs>
      <w:rPr>
        <w:rFonts w:ascii="Arial" w:hAnsi="Arial" w:cs="Arial"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>
          <wp:extent cx="6143625" cy="66675"/>
          <wp:effectExtent l="19050" t="0" r="9525" b="0"/>
          <wp:docPr id="27" name="그림 27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바닥라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sz w:val="14"/>
        <w:szCs w:val="14"/>
      </w:rPr>
      <w:tab/>
    </w:r>
  </w:p>
  <w:p w:rsidR="005F0F1A" w:rsidRPr="00916063" w:rsidRDefault="005F0F1A" w:rsidP="00916063">
    <w:pPr>
      <w:pStyle w:val="afa"/>
      <w:jc w:val="center"/>
    </w:pPr>
    <w:r w:rsidRPr="00966064">
      <w:fldChar w:fldCharType="begin"/>
    </w:r>
    <w:r>
      <w:instrText xml:space="preserve"> PAGE   \* MERGEFORMAT </w:instrText>
    </w:r>
    <w:r w:rsidRPr="00966064">
      <w:fldChar w:fldCharType="separate"/>
    </w:r>
    <w:r w:rsidR="00C32FF8" w:rsidRPr="00C32FF8">
      <w:rPr>
        <w:noProof/>
        <w:lang w:val="ko-KR"/>
      </w:rPr>
      <w:t>50</w:t>
    </w:r>
    <w:r>
      <w:rPr>
        <w:noProof/>
        <w:lang w:val="ko-K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0F1A" w:rsidRDefault="005F0F1A">
      <w:pPr>
        <w:spacing w:line="240" w:lineRule="auto"/>
      </w:pPr>
      <w:r>
        <w:separator/>
      </w:r>
    </w:p>
    <w:p w:rsidR="005F0F1A" w:rsidRDefault="005F0F1A"/>
    <w:p w:rsidR="005F0F1A" w:rsidRDefault="005F0F1A"/>
    <w:p w:rsidR="005F0F1A" w:rsidRDefault="005F0F1A" w:rsidP="00A05246">
      <w:pPr>
        <w:ind w:left="1000"/>
      </w:pPr>
    </w:p>
  </w:footnote>
  <w:footnote w:type="continuationSeparator" w:id="1">
    <w:p w:rsidR="005F0F1A" w:rsidRDefault="005F0F1A">
      <w:pPr>
        <w:spacing w:line="240" w:lineRule="auto"/>
      </w:pPr>
      <w:r>
        <w:continuationSeparator/>
      </w:r>
    </w:p>
    <w:p w:rsidR="005F0F1A" w:rsidRDefault="005F0F1A"/>
    <w:p w:rsidR="005F0F1A" w:rsidRDefault="005F0F1A"/>
    <w:p w:rsidR="005F0F1A" w:rsidRDefault="005F0F1A" w:rsidP="00A05246">
      <w:pPr>
        <w:ind w:left="100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F1A" w:rsidRDefault="005F0F1A">
    <w:r>
      <w:rPr>
        <w:lang w:val="ko-KR"/>
      </w:rPr>
      <w:t>이</w:t>
    </w:r>
    <w:r>
      <w:rPr>
        <w:rStyle w:val="af"/>
        <w:noProof/>
        <w:sz w:val="18"/>
      </w:rPr>
      <w:t>9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47" w:type="dxa"/>
      <w:tblInd w:w="-43" w:type="dxa"/>
      <w:tblCellMar>
        <w:left w:w="99" w:type="dxa"/>
        <w:right w:w="99" w:type="dxa"/>
      </w:tblCellMar>
      <w:tblLook w:val="0000"/>
    </w:tblPr>
    <w:tblGrid>
      <w:gridCol w:w="9743"/>
      <w:gridCol w:w="204"/>
    </w:tblGrid>
    <w:tr w:rsidR="005F0F1A" w:rsidRPr="00761DD5" w:rsidTr="00916063">
      <w:trPr>
        <w:cantSplit/>
        <w:trHeight w:val="1567"/>
      </w:trPr>
      <w:tc>
        <w:tcPr>
          <w:tcW w:w="9743" w:type="dxa"/>
        </w:tcPr>
        <w:tbl>
          <w:tblPr>
            <w:tblW w:w="949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shd w:val="clear" w:color="auto" w:fill="FFFFFF"/>
            <w:tblLook w:val="04A0"/>
          </w:tblPr>
          <w:tblGrid>
            <w:gridCol w:w="2736"/>
            <w:gridCol w:w="6762"/>
          </w:tblGrid>
          <w:tr w:rsidR="005F0F1A" w:rsidRPr="00063E2F" w:rsidTr="00506079">
            <w:trPr>
              <w:trHeight w:val="1203"/>
            </w:trPr>
            <w:tc>
              <w:tcPr>
                <w:tcW w:w="2241" w:type="dxa"/>
                <w:shd w:val="clear" w:color="auto" w:fill="FFFFFF"/>
                <w:vAlign w:val="center"/>
              </w:tcPr>
              <w:p w:rsidR="005F0F1A" w:rsidRPr="00BE712D" w:rsidRDefault="005F0F1A" w:rsidP="004D23B1">
                <w:pPr>
                  <w:jc w:val="center"/>
                  <w:rPr>
                    <w:noProof/>
                    <w:sz w:val="16"/>
                  </w:rPr>
                </w:pPr>
                <w:r>
                  <w:object w:dxaOrig="2535" w:dyaOrig="9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91" type="#_x0000_t75" style="width:126pt;height:48pt" o:ole="">
                      <v:imagedata r:id="rId1" o:title=""/>
                    </v:shape>
                    <o:OLEObject Type="Embed" ProgID="PBrush" ShapeID="_x0000_i1191" DrawAspect="Content" ObjectID="_1558525288" r:id="rId2"/>
                  </w:object>
                </w:r>
              </w:p>
            </w:tc>
            <w:tc>
              <w:tcPr>
                <w:tcW w:w="7257" w:type="dxa"/>
                <w:shd w:val="clear" w:color="auto" w:fill="FFFFFF"/>
                <w:vAlign w:val="center"/>
              </w:tcPr>
              <w:p w:rsidR="005F0F1A" w:rsidRPr="00EB53A6" w:rsidRDefault="005F0F1A" w:rsidP="00761DD5">
                <w:pPr>
                  <w:ind w:left="400"/>
                  <w:jc w:val="center"/>
                  <w:rPr>
                    <w:rFonts w:ascii="맑은 고딕" w:hAnsi="맑은 고딕"/>
                    <w:b/>
                    <w:kern w:val="2"/>
                    <w:sz w:val="36"/>
                  </w:rPr>
                </w:pPr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CoFile 암/복호화 가이드</w:t>
                </w:r>
              </w:p>
            </w:tc>
          </w:tr>
        </w:tbl>
        <w:p w:rsidR="005F0F1A" w:rsidRPr="004134F0" w:rsidRDefault="005F0F1A" w:rsidP="002066E6">
          <w:pPr>
            <w:ind w:left="400"/>
          </w:pPr>
        </w:p>
      </w:tc>
      <w:tc>
        <w:tcPr>
          <w:tcW w:w="204" w:type="dxa"/>
        </w:tcPr>
        <w:p w:rsidR="005F0F1A" w:rsidRPr="00063E2F" w:rsidRDefault="005F0F1A" w:rsidP="00073DB1">
          <w:pPr>
            <w:spacing w:line="360" w:lineRule="auto"/>
            <w:ind w:rightChars="100" w:right="200"/>
            <w:jc w:val="right"/>
          </w:pPr>
        </w:p>
      </w:tc>
    </w:tr>
  </w:tbl>
  <w:p w:rsidR="005F0F1A" w:rsidRDefault="005F0F1A" w:rsidP="009515AD">
    <w:pPr>
      <w:pStyle w:val="af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F1A" w:rsidRPr="00E775B2" w:rsidRDefault="005F0F1A" w:rsidP="003D17B3">
    <w:pPr>
      <w:tabs>
        <w:tab w:val="right" w:pos="9720"/>
      </w:tabs>
      <w:ind w:left="400"/>
      <w:rPr>
        <w:rFonts w:ascii="Arial" w:hAnsi="Arial" w:cs="Arial"/>
        <w:sz w:val="14"/>
        <w:szCs w:val="14"/>
      </w:rPr>
    </w:pPr>
    <w:r>
      <w:rPr>
        <w:rFonts w:ascii="Arial" w:hAnsi="Arial" w:cs="Arial" w:hint="eastAsia"/>
        <w:sz w:val="14"/>
        <w:szCs w:val="1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97180F7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2">
    <w:nsid w:val="01F12026"/>
    <w:multiLevelType w:val="hybridMultilevel"/>
    <w:tmpl w:val="30742308"/>
    <w:lvl w:ilvl="0" w:tplc="B922C1CA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03DC34C9"/>
    <w:multiLevelType w:val="hybridMultilevel"/>
    <w:tmpl w:val="891C9C9C"/>
    <w:lvl w:ilvl="0" w:tplc="7E087F32">
      <w:start w:val="1"/>
      <w:numFmt w:val="bullet"/>
      <w:pStyle w:val="a0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04EA2ACF"/>
    <w:multiLevelType w:val="hybridMultilevel"/>
    <w:tmpl w:val="E2683564"/>
    <w:lvl w:ilvl="0" w:tplc="4A52A2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103441B2"/>
    <w:multiLevelType w:val="hybridMultilevel"/>
    <w:tmpl w:val="2C18D85C"/>
    <w:lvl w:ilvl="0" w:tplc="21EA8D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49B2C6F"/>
    <w:multiLevelType w:val="hybridMultilevel"/>
    <w:tmpl w:val="D794C68E"/>
    <w:lvl w:ilvl="0" w:tplc="088431A8">
      <w:start w:val="1"/>
      <w:numFmt w:val="bullet"/>
      <w:pStyle w:val="a1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6400F2C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276B0E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CE4E59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61E83E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98C40A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499405B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75E79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F160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1E70688A"/>
    <w:multiLevelType w:val="hybridMultilevel"/>
    <w:tmpl w:val="64F46D8A"/>
    <w:lvl w:ilvl="0" w:tplc="02F26392">
      <w:start w:val="1"/>
      <w:numFmt w:val="decimal"/>
      <w:lvlText w:val="%1.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>
    <w:nsid w:val="2191781B"/>
    <w:multiLevelType w:val="hybridMultilevel"/>
    <w:tmpl w:val="F0FA5758"/>
    <w:lvl w:ilvl="0" w:tplc="B1826802">
      <w:start w:val="1"/>
      <w:numFmt w:val="bullet"/>
      <w:pStyle w:val="a2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87D46BE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4C941ED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39CD0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16CC0E4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23CEDF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268EBF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EDCDAA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502D58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237C05F2"/>
    <w:multiLevelType w:val="hybridMultilevel"/>
    <w:tmpl w:val="913C0C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8C4703A"/>
    <w:multiLevelType w:val="hybridMultilevel"/>
    <w:tmpl w:val="F3A0FB70"/>
    <w:lvl w:ilvl="0" w:tplc="FFFFFFFF">
      <w:start w:val="1"/>
      <w:numFmt w:val="bullet"/>
      <w:pStyle w:val="20"/>
      <w:lvlText w:val="o"/>
      <w:lvlJc w:val="left"/>
      <w:pPr>
        <w:tabs>
          <w:tab w:val="num" w:pos="567"/>
        </w:tabs>
        <w:ind w:left="567" w:hanging="283"/>
      </w:pPr>
      <w:rPr>
        <w:rFonts w:ascii="굴림체" w:eastAsia="굴림체" w:hAnsi="굴림체" w:hint="eastAsia"/>
        <w:color w:val="auto"/>
      </w:rPr>
    </w:lvl>
    <w:lvl w:ilvl="1" w:tplc="FFFFFFFF">
      <w:start w:val="1"/>
      <w:numFmt w:val="upperLetter"/>
      <w:lvlText w:val="%2."/>
      <w:lvlJc w:val="left"/>
      <w:pPr>
        <w:tabs>
          <w:tab w:val="num" w:pos="2080"/>
        </w:tabs>
        <w:ind w:left="2080" w:hanging="40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80"/>
        </w:tabs>
        <w:ind w:left="2480" w:hanging="40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400"/>
      </w:pPr>
    </w:lvl>
    <w:lvl w:ilvl="4" w:tplc="FFFFFFFF" w:tentative="1">
      <w:start w:val="1"/>
      <w:numFmt w:val="upperLetter"/>
      <w:lvlText w:val="%5."/>
      <w:lvlJc w:val="left"/>
      <w:pPr>
        <w:tabs>
          <w:tab w:val="num" w:pos="3280"/>
        </w:tabs>
        <w:ind w:left="3280" w:hanging="40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680"/>
        </w:tabs>
        <w:ind w:left="3680" w:hanging="40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080"/>
        </w:tabs>
        <w:ind w:left="4080" w:hanging="400"/>
      </w:pPr>
    </w:lvl>
    <w:lvl w:ilvl="7" w:tplc="FFFFFFFF" w:tentative="1">
      <w:start w:val="1"/>
      <w:numFmt w:val="upperLetter"/>
      <w:lvlText w:val="%8."/>
      <w:lvlJc w:val="left"/>
      <w:pPr>
        <w:tabs>
          <w:tab w:val="num" w:pos="4480"/>
        </w:tabs>
        <w:ind w:left="4480" w:hanging="40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880"/>
        </w:tabs>
        <w:ind w:left="4880" w:hanging="400"/>
      </w:pPr>
    </w:lvl>
  </w:abstractNum>
  <w:abstractNum w:abstractNumId="12">
    <w:nsid w:val="3A063A11"/>
    <w:multiLevelType w:val="hybridMultilevel"/>
    <w:tmpl w:val="D2163E7A"/>
    <w:lvl w:ilvl="0" w:tplc="D86AFA7A">
      <w:start w:val="1"/>
      <w:numFmt w:val="bullet"/>
      <w:pStyle w:val="a3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D022407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CDE647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F48EBE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15EED2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F269AB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6B034D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C94ED1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CE67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3A842917"/>
    <w:multiLevelType w:val="singleLevel"/>
    <w:tmpl w:val="541C5062"/>
    <w:lvl w:ilvl="0">
      <w:start w:val="1"/>
      <w:numFmt w:val="decimal"/>
      <w:pStyle w:val="a4"/>
      <w:lvlText w:val="그림 %1."/>
      <w:lvlJc w:val="left"/>
      <w:pPr>
        <w:tabs>
          <w:tab w:val="num" w:pos="720"/>
        </w:tabs>
        <w:ind w:left="0" w:firstLine="0"/>
      </w:pPr>
      <w:rPr>
        <w:rFonts w:ascii="돋움체" w:eastAsia="돋움체" w:hint="eastAsia"/>
        <w:b w:val="0"/>
        <w:i w:val="0"/>
        <w:sz w:val="22"/>
      </w:rPr>
    </w:lvl>
  </w:abstractNum>
  <w:abstractNum w:abstractNumId="14">
    <w:nsid w:val="3C5D7A76"/>
    <w:multiLevelType w:val="hybridMultilevel"/>
    <w:tmpl w:val="9DEE3E30"/>
    <w:lvl w:ilvl="0" w:tplc="9B2C4DB4">
      <w:start w:val="1"/>
      <w:numFmt w:val="bullet"/>
      <w:pStyle w:val="a5"/>
      <w:lvlText w:val=""/>
      <w:lvlJc w:val="left"/>
      <w:pPr>
        <w:tabs>
          <w:tab w:val="num" w:pos="964"/>
        </w:tabs>
        <w:ind w:left="964" w:hanging="397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700"/>
        </w:tabs>
        <w:ind w:left="17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00"/>
        </w:tabs>
        <w:ind w:left="2100" w:hanging="400"/>
      </w:pPr>
      <w:rPr>
        <w:rFonts w:ascii="Wingdings" w:hAnsi="Wingdings" w:hint="default"/>
      </w:rPr>
    </w:lvl>
    <w:lvl w:ilvl="3" w:tplc="04090001">
      <w:numFmt w:val="bullet"/>
      <w:lvlText w:val="-"/>
      <w:lvlJc w:val="left"/>
      <w:pPr>
        <w:tabs>
          <w:tab w:val="num" w:pos="2460"/>
        </w:tabs>
        <w:ind w:left="2460" w:hanging="360"/>
      </w:pPr>
      <w:rPr>
        <w:rFonts w:ascii="Times New Roman" w:eastAsia="굴림체" w:hAnsi="Times New Roman" w:cs="Times New Roman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00"/>
        </w:tabs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00"/>
        </w:tabs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00"/>
        </w:tabs>
        <w:ind w:left="4500" w:hanging="400"/>
      </w:pPr>
      <w:rPr>
        <w:rFonts w:ascii="Wingdings" w:hAnsi="Wingdings" w:hint="default"/>
      </w:rPr>
    </w:lvl>
  </w:abstractNum>
  <w:abstractNum w:abstractNumId="15">
    <w:nsid w:val="3D5E7DA0"/>
    <w:multiLevelType w:val="multilevel"/>
    <w:tmpl w:val="DF323A8C"/>
    <w:lvl w:ilvl="0">
      <w:start w:val="1"/>
      <w:numFmt w:val="decimal"/>
      <w:lvlText w:val="%1"/>
      <w:lvlJc w:val="left"/>
      <w:pPr>
        <w:tabs>
          <w:tab w:val="num" w:pos="1651"/>
        </w:tabs>
        <w:ind w:left="10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651"/>
        </w:tabs>
        <w:ind w:left="10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51"/>
        </w:tabs>
        <w:ind w:left="1084" w:hanging="284"/>
      </w:pPr>
      <w:rPr>
        <w:rFonts w:hint="eastAsia"/>
      </w:rPr>
    </w:lvl>
    <w:lvl w:ilvl="3">
      <w:start w:val="1"/>
      <w:numFmt w:val="decimal"/>
      <w:pStyle w:val="442"/>
      <w:lvlText w:val="%1.%2.%3.%4"/>
      <w:lvlJc w:val="left"/>
      <w:pPr>
        <w:tabs>
          <w:tab w:val="num" w:pos="851"/>
        </w:tabs>
        <w:ind w:left="1588" w:hanging="158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21"/>
        </w:tabs>
        <w:ind w:left="39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700"/>
        </w:tabs>
        <w:ind w:left="47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267"/>
        </w:tabs>
        <w:ind w:left="52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834"/>
        </w:tabs>
        <w:ind w:left="58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542"/>
        </w:tabs>
        <w:ind w:left="6542" w:hanging="1700"/>
      </w:pPr>
      <w:rPr>
        <w:rFonts w:hint="eastAsia"/>
      </w:rPr>
    </w:lvl>
  </w:abstractNum>
  <w:abstractNum w:abstractNumId="16">
    <w:nsid w:val="3DA34BD8"/>
    <w:multiLevelType w:val="multilevel"/>
    <w:tmpl w:val="46627B68"/>
    <w:lvl w:ilvl="0">
      <w:start w:val="1"/>
      <w:numFmt w:val="decimal"/>
      <w:pStyle w:val="-1"/>
      <w:suff w:val="space"/>
      <w:lvlText w:val="%1."/>
      <w:lvlJc w:val="left"/>
      <w:pPr>
        <w:ind w:left="227" w:hanging="227"/>
      </w:pPr>
      <w:rPr>
        <w:rFonts w:ascii="Tahoma" w:eastAsia="굴림" w:hAnsi="Tahoma" w:hint="default"/>
        <w:b w:val="0"/>
        <w:i w:val="0"/>
        <w:kern w:val="2"/>
        <w:sz w:val="18"/>
        <w:szCs w:val="18"/>
      </w:rPr>
    </w:lvl>
    <w:lvl w:ilvl="1">
      <w:start w:val="1"/>
      <w:numFmt w:val="decimal"/>
      <w:lvlRestart w:val="0"/>
      <w:pStyle w:val="-2"/>
      <w:suff w:val="space"/>
      <w:lvlText w:val="%1.%2"/>
      <w:lvlJc w:val="left"/>
      <w:pPr>
        <w:ind w:left="567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Tahoma" w:eastAsia="굴림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>
    <w:nsid w:val="424D410A"/>
    <w:multiLevelType w:val="multilevel"/>
    <w:tmpl w:val="8ADEFA5E"/>
    <w:lvl w:ilvl="0">
      <w:start w:val="1"/>
      <w:numFmt w:val="lowerLetter"/>
      <w:pStyle w:val="a6"/>
      <w:lvlText w:val="%1)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27"/>
        </w:tabs>
        <w:ind w:left="359" w:hanging="283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700"/>
        </w:tabs>
        <w:ind w:left="170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497"/>
        </w:tabs>
        <w:ind w:left="22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976"/>
        </w:tabs>
        <w:ind w:left="297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43"/>
        </w:tabs>
        <w:ind w:left="354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110"/>
        </w:tabs>
        <w:ind w:left="411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18"/>
        </w:tabs>
        <w:ind w:left="4818" w:hanging="1700"/>
      </w:pPr>
      <w:rPr>
        <w:rFonts w:hint="eastAsia"/>
      </w:rPr>
    </w:lvl>
  </w:abstractNum>
  <w:abstractNum w:abstractNumId="18">
    <w:nsid w:val="42A31CEF"/>
    <w:multiLevelType w:val="hybridMultilevel"/>
    <w:tmpl w:val="6D862ED2"/>
    <w:lvl w:ilvl="0" w:tplc="0E145086">
      <w:start w:val="1"/>
      <w:numFmt w:val="bullet"/>
      <w:pStyle w:val="a7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>
    <w:nsid w:val="455C274C"/>
    <w:multiLevelType w:val="hybridMultilevel"/>
    <w:tmpl w:val="B67C575E"/>
    <w:lvl w:ilvl="0" w:tplc="8D428722">
      <w:start w:val="1"/>
      <w:numFmt w:val="bullet"/>
      <w:pStyle w:val="a8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>
    <w:nsid w:val="47AF4B7B"/>
    <w:multiLevelType w:val="hybridMultilevel"/>
    <w:tmpl w:val="3CB43748"/>
    <w:lvl w:ilvl="0" w:tplc="5692AB20">
      <w:start w:val="1"/>
      <w:numFmt w:val="bullet"/>
      <w:pStyle w:val="-0"/>
      <w:lvlText w:val=""/>
      <w:lvlJc w:val="left"/>
      <w:pPr>
        <w:tabs>
          <w:tab w:val="num" w:pos="1267"/>
        </w:tabs>
        <w:ind w:left="1191" w:hanging="284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FD024D4"/>
    <w:multiLevelType w:val="hybridMultilevel"/>
    <w:tmpl w:val="4FBE7BB6"/>
    <w:lvl w:ilvl="0" w:tplc="E1703024">
      <w:start w:val="1"/>
      <w:numFmt w:val="lowerRoman"/>
      <w:pStyle w:val="i"/>
      <w:lvlText w:val="%1)"/>
      <w:lvlJc w:val="left"/>
      <w:pPr>
        <w:tabs>
          <w:tab w:val="num" w:pos="1611"/>
        </w:tabs>
        <w:ind w:left="1611" w:hanging="420"/>
      </w:pPr>
      <w:rPr>
        <w:rFonts w:hint="eastAsia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2811"/>
        </w:tabs>
        <w:ind w:left="2811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3211"/>
        </w:tabs>
        <w:ind w:left="3211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611"/>
        </w:tabs>
        <w:ind w:left="3611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4011"/>
        </w:tabs>
        <w:ind w:left="4011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411"/>
        </w:tabs>
        <w:ind w:left="4411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4811"/>
        </w:tabs>
        <w:ind w:left="4811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5211"/>
        </w:tabs>
        <w:ind w:left="5211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5611"/>
        </w:tabs>
        <w:ind w:left="5611" w:hanging="400"/>
      </w:pPr>
    </w:lvl>
  </w:abstractNum>
  <w:abstractNum w:abstractNumId="23">
    <w:nsid w:val="5A7D2F9F"/>
    <w:multiLevelType w:val="hybridMultilevel"/>
    <w:tmpl w:val="160C4F66"/>
    <w:lvl w:ilvl="0" w:tplc="B9CC5E56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45402C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55EA552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5384BB4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128193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DC038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2AD0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D4AC65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C1077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>
    <w:nsid w:val="5CE75F58"/>
    <w:multiLevelType w:val="hybridMultilevel"/>
    <w:tmpl w:val="045CAD78"/>
    <w:lvl w:ilvl="0" w:tplc="8062CD3C">
      <w:start w:val="4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DCC3807"/>
    <w:multiLevelType w:val="hybridMultilevel"/>
    <w:tmpl w:val="8EA844C6"/>
    <w:lvl w:ilvl="0" w:tplc="FCE441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DDE47F8"/>
    <w:multiLevelType w:val="hybridMultilevel"/>
    <w:tmpl w:val="94C6EDA0"/>
    <w:lvl w:ilvl="0" w:tplc="75522C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63987B3A"/>
    <w:multiLevelType w:val="hybridMultilevel"/>
    <w:tmpl w:val="61823ADA"/>
    <w:lvl w:ilvl="0" w:tplc="87FAF470">
      <w:start w:val="1"/>
      <w:numFmt w:val="bullet"/>
      <w:pStyle w:val="21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>
    <w:nsid w:val="6B834071"/>
    <w:multiLevelType w:val="hybridMultilevel"/>
    <w:tmpl w:val="DA30F496"/>
    <w:lvl w:ilvl="0" w:tplc="2AC631A8">
      <w:start w:val="1"/>
      <w:numFmt w:val="bullet"/>
      <w:pStyle w:val="-3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6AD275F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80FCA4D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DB4832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88AD7A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0AC69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756B88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2952930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69BCB25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9">
    <w:nsid w:val="6FA853A7"/>
    <w:multiLevelType w:val="hybridMultilevel"/>
    <w:tmpl w:val="D40C53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737114B4"/>
    <w:multiLevelType w:val="hybridMultilevel"/>
    <w:tmpl w:val="7D3ABEEE"/>
    <w:lvl w:ilvl="0" w:tplc="CA64D574">
      <w:start w:val="1"/>
      <w:numFmt w:val="bullet"/>
      <w:lvlText w:val=""/>
      <w:lvlJc w:val="left"/>
      <w:pPr>
        <w:tabs>
          <w:tab w:val="num" w:pos="5362"/>
        </w:tabs>
        <w:ind w:left="5362" w:hanging="400"/>
      </w:pPr>
      <w:rPr>
        <w:rFonts w:ascii="Wingdings" w:hAnsi="Wingdings" w:hint="default"/>
      </w:rPr>
    </w:lvl>
    <w:lvl w:ilvl="1" w:tplc="1D1E6854">
      <w:start w:val="1"/>
      <w:numFmt w:val="bullet"/>
      <w:pStyle w:val="12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7B8AE8F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1">
    <w:nsid w:val="7731563C"/>
    <w:multiLevelType w:val="hybridMultilevel"/>
    <w:tmpl w:val="E49E40AA"/>
    <w:lvl w:ilvl="0" w:tplc="9F96DAF2">
      <w:start w:val="1"/>
      <w:numFmt w:val="decimal"/>
      <w:pStyle w:val="-10"/>
      <w:lvlText w:val="%1)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7"/>
        </w:tabs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37"/>
        </w:tabs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7"/>
        </w:tabs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37"/>
        </w:tabs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37"/>
        </w:tabs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37"/>
        </w:tabs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37"/>
        </w:tabs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37"/>
        </w:tabs>
        <w:ind w:left="4737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2"/>
  </w:num>
  <w:num w:numId="4">
    <w:abstractNumId w:val="28"/>
  </w:num>
  <w:num w:numId="5">
    <w:abstractNumId w:val="6"/>
  </w:num>
  <w:num w:numId="6">
    <w:abstractNumId w:val="3"/>
  </w:num>
  <w:num w:numId="7">
    <w:abstractNumId w:val="18"/>
  </w:num>
  <w:num w:numId="8">
    <w:abstractNumId w:val="19"/>
  </w:num>
  <w:num w:numId="9">
    <w:abstractNumId w:val="9"/>
  </w:num>
  <w:num w:numId="10">
    <w:abstractNumId w:val="12"/>
  </w:num>
  <w:num w:numId="11">
    <w:abstractNumId w:val="23"/>
  </w:num>
  <w:num w:numId="12">
    <w:abstractNumId w:val="21"/>
  </w:num>
  <w:num w:numId="13">
    <w:abstractNumId w:val="1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14">
    <w:abstractNumId w:val="16"/>
  </w:num>
  <w:num w:numId="15">
    <w:abstractNumId w:val="30"/>
  </w:num>
  <w:num w:numId="16">
    <w:abstractNumId w:val="27"/>
  </w:num>
  <w:num w:numId="17">
    <w:abstractNumId w:val="8"/>
  </w:num>
  <w:num w:numId="18">
    <w:abstractNumId w:val="31"/>
  </w:num>
  <w:num w:numId="19">
    <w:abstractNumId w:val="13"/>
  </w:num>
  <w:num w:numId="20">
    <w:abstractNumId w:val="15"/>
  </w:num>
  <w:num w:numId="21">
    <w:abstractNumId w:val="17"/>
  </w:num>
  <w:num w:numId="22">
    <w:abstractNumId w:val="22"/>
  </w:num>
  <w:num w:numId="23">
    <w:abstractNumId w:val="11"/>
  </w:num>
  <w:num w:numId="24">
    <w:abstractNumId w:val="14"/>
  </w:num>
  <w:num w:numId="25">
    <w:abstractNumId w:val="26"/>
  </w:num>
  <w:num w:numId="26">
    <w:abstractNumId w:val="5"/>
  </w:num>
  <w:num w:numId="27">
    <w:abstractNumId w:val="10"/>
  </w:num>
  <w:num w:numId="28">
    <w:abstractNumId w:val="29"/>
  </w:num>
  <w:num w:numId="29">
    <w:abstractNumId w:val="25"/>
  </w:num>
  <w:num w:numId="30">
    <w:abstractNumId w:val="4"/>
  </w:num>
  <w:num w:numId="31">
    <w:abstractNumId w:val="24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0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6146" style="mso-height-percent:200;mso-width-relative:margin;mso-height-relative:margin" fillcolor="none [3213]" strokecolor="none [3212]">
      <v:fill color="none [3213]"/>
      <v:stroke color="none [3212]"/>
      <v:textbox style="mso-fit-shape-to-text: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useFELayout/>
  </w:compat>
  <w:rsids>
    <w:rsidRoot w:val="00B72ACB"/>
    <w:rsid w:val="00000EAF"/>
    <w:rsid w:val="00001738"/>
    <w:rsid w:val="00002FE4"/>
    <w:rsid w:val="00004093"/>
    <w:rsid w:val="000047B4"/>
    <w:rsid w:val="00004A8F"/>
    <w:rsid w:val="00006C27"/>
    <w:rsid w:val="00007A3F"/>
    <w:rsid w:val="0001150B"/>
    <w:rsid w:val="00011D35"/>
    <w:rsid w:val="000138FF"/>
    <w:rsid w:val="00014167"/>
    <w:rsid w:val="0001578B"/>
    <w:rsid w:val="0001784E"/>
    <w:rsid w:val="00020308"/>
    <w:rsid w:val="00020A12"/>
    <w:rsid w:val="000219A8"/>
    <w:rsid w:val="00030528"/>
    <w:rsid w:val="0003147B"/>
    <w:rsid w:val="00031C87"/>
    <w:rsid w:val="000328F9"/>
    <w:rsid w:val="00032B22"/>
    <w:rsid w:val="00036397"/>
    <w:rsid w:val="0003666D"/>
    <w:rsid w:val="000403B8"/>
    <w:rsid w:val="00040B17"/>
    <w:rsid w:val="00040E83"/>
    <w:rsid w:val="00042203"/>
    <w:rsid w:val="0004341D"/>
    <w:rsid w:val="000438BD"/>
    <w:rsid w:val="000440C5"/>
    <w:rsid w:val="00044224"/>
    <w:rsid w:val="00044CCC"/>
    <w:rsid w:val="000458A8"/>
    <w:rsid w:val="000460E7"/>
    <w:rsid w:val="00046CDD"/>
    <w:rsid w:val="00047CAC"/>
    <w:rsid w:val="0005063C"/>
    <w:rsid w:val="00050D96"/>
    <w:rsid w:val="000515C9"/>
    <w:rsid w:val="000522DF"/>
    <w:rsid w:val="000536B8"/>
    <w:rsid w:val="00054337"/>
    <w:rsid w:val="00054374"/>
    <w:rsid w:val="00054CD2"/>
    <w:rsid w:val="00055651"/>
    <w:rsid w:val="00060A1B"/>
    <w:rsid w:val="00060DD6"/>
    <w:rsid w:val="00060E64"/>
    <w:rsid w:val="000612A4"/>
    <w:rsid w:val="00063E2F"/>
    <w:rsid w:val="000662F1"/>
    <w:rsid w:val="00066824"/>
    <w:rsid w:val="000672DE"/>
    <w:rsid w:val="00067BB7"/>
    <w:rsid w:val="00067D6E"/>
    <w:rsid w:val="0007040A"/>
    <w:rsid w:val="00070425"/>
    <w:rsid w:val="00070DC6"/>
    <w:rsid w:val="00071FBD"/>
    <w:rsid w:val="00072319"/>
    <w:rsid w:val="000725AA"/>
    <w:rsid w:val="000727B1"/>
    <w:rsid w:val="00072B98"/>
    <w:rsid w:val="00073DB1"/>
    <w:rsid w:val="00074667"/>
    <w:rsid w:val="000758E9"/>
    <w:rsid w:val="00075984"/>
    <w:rsid w:val="000763E3"/>
    <w:rsid w:val="00077E5F"/>
    <w:rsid w:val="00080AF0"/>
    <w:rsid w:val="0008118F"/>
    <w:rsid w:val="0008179F"/>
    <w:rsid w:val="00081909"/>
    <w:rsid w:val="00081C31"/>
    <w:rsid w:val="00083F91"/>
    <w:rsid w:val="0008419D"/>
    <w:rsid w:val="000856C9"/>
    <w:rsid w:val="0008586A"/>
    <w:rsid w:val="00085974"/>
    <w:rsid w:val="000860B7"/>
    <w:rsid w:val="000863C0"/>
    <w:rsid w:val="00086C08"/>
    <w:rsid w:val="000873C6"/>
    <w:rsid w:val="000876BC"/>
    <w:rsid w:val="000903EA"/>
    <w:rsid w:val="00091859"/>
    <w:rsid w:val="000924CF"/>
    <w:rsid w:val="00092CF9"/>
    <w:rsid w:val="000937ED"/>
    <w:rsid w:val="0009395C"/>
    <w:rsid w:val="000958B4"/>
    <w:rsid w:val="00095D33"/>
    <w:rsid w:val="000964EF"/>
    <w:rsid w:val="0009672F"/>
    <w:rsid w:val="00097BB3"/>
    <w:rsid w:val="000A0411"/>
    <w:rsid w:val="000A12B0"/>
    <w:rsid w:val="000A1B00"/>
    <w:rsid w:val="000A2551"/>
    <w:rsid w:val="000A2B2C"/>
    <w:rsid w:val="000A2DA2"/>
    <w:rsid w:val="000A3EAB"/>
    <w:rsid w:val="000A4ED1"/>
    <w:rsid w:val="000A582B"/>
    <w:rsid w:val="000A5A2A"/>
    <w:rsid w:val="000A6863"/>
    <w:rsid w:val="000A6AA3"/>
    <w:rsid w:val="000A7FE8"/>
    <w:rsid w:val="000B28FE"/>
    <w:rsid w:val="000B2CB0"/>
    <w:rsid w:val="000B3CF0"/>
    <w:rsid w:val="000B4AE5"/>
    <w:rsid w:val="000B58AE"/>
    <w:rsid w:val="000B5BB1"/>
    <w:rsid w:val="000B66B5"/>
    <w:rsid w:val="000B76A8"/>
    <w:rsid w:val="000B7997"/>
    <w:rsid w:val="000C0D97"/>
    <w:rsid w:val="000C106D"/>
    <w:rsid w:val="000C3148"/>
    <w:rsid w:val="000C3619"/>
    <w:rsid w:val="000C36CA"/>
    <w:rsid w:val="000C3A0F"/>
    <w:rsid w:val="000C46D6"/>
    <w:rsid w:val="000C523C"/>
    <w:rsid w:val="000C5317"/>
    <w:rsid w:val="000C6421"/>
    <w:rsid w:val="000C69C7"/>
    <w:rsid w:val="000C6AEE"/>
    <w:rsid w:val="000C70E1"/>
    <w:rsid w:val="000C791B"/>
    <w:rsid w:val="000D10C4"/>
    <w:rsid w:val="000D1C45"/>
    <w:rsid w:val="000D2048"/>
    <w:rsid w:val="000D3791"/>
    <w:rsid w:val="000D4090"/>
    <w:rsid w:val="000D483F"/>
    <w:rsid w:val="000D4AC1"/>
    <w:rsid w:val="000D4DE0"/>
    <w:rsid w:val="000D58C2"/>
    <w:rsid w:val="000D5EFA"/>
    <w:rsid w:val="000D661C"/>
    <w:rsid w:val="000E0453"/>
    <w:rsid w:val="000E080A"/>
    <w:rsid w:val="000E0AF5"/>
    <w:rsid w:val="000E46B7"/>
    <w:rsid w:val="000E4E4E"/>
    <w:rsid w:val="000E57D4"/>
    <w:rsid w:val="000E6A0D"/>
    <w:rsid w:val="000F1895"/>
    <w:rsid w:val="000F1C74"/>
    <w:rsid w:val="000F2E66"/>
    <w:rsid w:val="000F3106"/>
    <w:rsid w:val="000F4C0F"/>
    <w:rsid w:val="000F4FF2"/>
    <w:rsid w:val="000F51C6"/>
    <w:rsid w:val="000F531C"/>
    <w:rsid w:val="000F6259"/>
    <w:rsid w:val="000F6EB3"/>
    <w:rsid w:val="00100EB2"/>
    <w:rsid w:val="001011E8"/>
    <w:rsid w:val="00101F14"/>
    <w:rsid w:val="001021F1"/>
    <w:rsid w:val="00102A31"/>
    <w:rsid w:val="00102A48"/>
    <w:rsid w:val="00104167"/>
    <w:rsid w:val="001056E0"/>
    <w:rsid w:val="001067C0"/>
    <w:rsid w:val="00107003"/>
    <w:rsid w:val="00107D96"/>
    <w:rsid w:val="0011008F"/>
    <w:rsid w:val="001111B6"/>
    <w:rsid w:val="00113B6D"/>
    <w:rsid w:val="00113DE5"/>
    <w:rsid w:val="001150CF"/>
    <w:rsid w:val="001152B2"/>
    <w:rsid w:val="0011591C"/>
    <w:rsid w:val="0011627E"/>
    <w:rsid w:val="0011682B"/>
    <w:rsid w:val="00116D76"/>
    <w:rsid w:val="001172C5"/>
    <w:rsid w:val="00117517"/>
    <w:rsid w:val="00117CD5"/>
    <w:rsid w:val="00117D26"/>
    <w:rsid w:val="00120216"/>
    <w:rsid w:val="00120D8A"/>
    <w:rsid w:val="001210BA"/>
    <w:rsid w:val="0012385C"/>
    <w:rsid w:val="001239B2"/>
    <w:rsid w:val="00123A2C"/>
    <w:rsid w:val="00123A6C"/>
    <w:rsid w:val="00124D9F"/>
    <w:rsid w:val="00124E5B"/>
    <w:rsid w:val="001258F6"/>
    <w:rsid w:val="00126A5E"/>
    <w:rsid w:val="00126C45"/>
    <w:rsid w:val="00127042"/>
    <w:rsid w:val="00130914"/>
    <w:rsid w:val="00130C9B"/>
    <w:rsid w:val="001326C4"/>
    <w:rsid w:val="001328C2"/>
    <w:rsid w:val="00132BAD"/>
    <w:rsid w:val="00133CE6"/>
    <w:rsid w:val="00133D9F"/>
    <w:rsid w:val="0013593E"/>
    <w:rsid w:val="00135B8D"/>
    <w:rsid w:val="00135B8E"/>
    <w:rsid w:val="00136306"/>
    <w:rsid w:val="00136D49"/>
    <w:rsid w:val="0014075D"/>
    <w:rsid w:val="0014227C"/>
    <w:rsid w:val="00144638"/>
    <w:rsid w:val="00146F1D"/>
    <w:rsid w:val="001476DF"/>
    <w:rsid w:val="00150652"/>
    <w:rsid w:val="0015154F"/>
    <w:rsid w:val="00151D18"/>
    <w:rsid w:val="00152C5E"/>
    <w:rsid w:val="001537F3"/>
    <w:rsid w:val="00153DAE"/>
    <w:rsid w:val="00153E07"/>
    <w:rsid w:val="0015490A"/>
    <w:rsid w:val="00154EBC"/>
    <w:rsid w:val="00156209"/>
    <w:rsid w:val="001562B2"/>
    <w:rsid w:val="00156D5D"/>
    <w:rsid w:val="001603DB"/>
    <w:rsid w:val="001623B0"/>
    <w:rsid w:val="001624FE"/>
    <w:rsid w:val="0016260A"/>
    <w:rsid w:val="00164776"/>
    <w:rsid w:val="0016479D"/>
    <w:rsid w:val="00165708"/>
    <w:rsid w:val="00165AC0"/>
    <w:rsid w:val="00165CC2"/>
    <w:rsid w:val="00165D9A"/>
    <w:rsid w:val="00166A44"/>
    <w:rsid w:val="00167D9B"/>
    <w:rsid w:val="00167FB5"/>
    <w:rsid w:val="001704F5"/>
    <w:rsid w:val="0017081A"/>
    <w:rsid w:val="00170E42"/>
    <w:rsid w:val="001721BA"/>
    <w:rsid w:val="001721EE"/>
    <w:rsid w:val="001736D8"/>
    <w:rsid w:val="0017437F"/>
    <w:rsid w:val="001746B4"/>
    <w:rsid w:val="001760B3"/>
    <w:rsid w:val="00176168"/>
    <w:rsid w:val="00176880"/>
    <w:rsid w:val="0017689F"/>
    <w:rsid w:val="00177049"/>
    <w:rsid w:val="0017716F"/>
    <w:rsid w:val="00177DF9"/>
    <w:rsid w:val="001814A8"/>
    <w:rsid w:val="00181B58"/>
    <w:rsid w:val="00182827"/>
    <w:rsid w:val="001839BD"/>
    <w:rsid w:val="00183DA5"/>
    <w:rsid w:val="00183EDB"/>
    <w:rsid w:val="00184138"/>
    <w:rsid w:val="0018581F"/>
    <w:rsid w:val="0018667B"/>
    <w:rsid w:val="00186F74"/>
    <w:rsid w:val="00187112"/>
    <w:rsid w:val="00190299"/>
    <w:rsid w:val="00191445"/>
    <w:rsid w:val="00192B54"/>
    <w:rsid w:val="0019349F"/>
    <w:rsid w:val="001934D8"/>
    <w:rsid w:val="001935E0"/>
    <w:rsid w:val="00193AE8"/>
    <w:rsid w:val="00194B60"/>
    <w:rsid w:val="00196D0C"/>
    <w:rsid w:val="001975B5"/>
    <w:rsid w:val="001975FE"/>
    <w:rsid w:val="00197ACC"/>
    <w:rsid w:val="001A060D"/>
    <w:rsid w:val="001A079E"/>
    <w:rsid w:val="001A25B6"/>
    <w:rsid w:val="001A260A"/>
    <w:rsid w:val="001A2768"/>
    <w:rsid w:val="001A3FF1"/>
    <w:rsid w:val="001A5328"/>
    <w:rsid w:val="001A62F2"/>
    <w:rsid w:val="001A6FCB"/>
    <w:rsid w:val="001A713C"/>
    <w:rsid w:val="001A76BA"/>
    <w:rsid w:val="001A7D89"/>
    <w:rsid w:val="001B001E"/>
    <w:rsid w:val="001B0054"/>
    <w:rsid w:val="001B2233"/>
    <w:rsid w:val="001B3C2C"/>
    <w:rsid w:val="001B561A"/>
    <w:rsid w:val="001B5859"/>
    <w:rsid w:val="001B5E76"/>
    <w:rsid w:val="001B5F11"/>
    <w:rsid w:val="001B6B10"/>
    <w:rsid w:val="001B7653"/>
    <w:rsid w:val="001B78B0"/>
    <w:rsid w:val="001B7BBB"/>
    <w:rsid w:val="001C01ED"/>
    <w:rsid w:val="001C04E8"/>
    <w:rsid w:val="001C0D96"/>
    <w:rsid w:val="001C5164"/>
    <w:rsid w:val="001C59FD"/>
    <w:rsid w:val="001C6746"/>
    <w:rsid w:val="001C7263"/>
    <w:rsid w:val="001C75B4"/>
    <w:rsid w:val="001C7DB7"/>
    <w:rsid w:val="001D0F31"/>
    <w:rsid w:val="001D15BB"/>
    <w:rsid w:val="001D1F07"/>
    <w:rsid w:val="001D206D"/>
    <w:rsid w:val="001D2095"/>
    <w:rsid w:val="001D4670"/>
    <w:rsid w:val="001D46B2"/>
    <w:rsid w:val="001D5CCB"/>
    <w:rsid w:val="001D5EFE"/>
    <w:rsid w:val="001D6655"/>
    <w:rsid w:val="001D7009"/>
    <w:rsid w:val="001D715E"/>
    <w:rsid w:val="001D74AB"/>
    <w:rsid w:val="001E06E6"/>
    <w:rsid w:val="001E14C3"/>
    <w:rsid w:val="001E1EC0"/>
    <w:rsid w:val="001E261E"/>
    <w:rsid w:val="001E3D89"/>
    <w:rsid w:val="001E5BF5"/>
    <w:rsid w:val="001E6AE0"/>
    <w:rsid w:val="001F04A0"/>
    <w:rsid w:val="001F0824"/>
    <w:rsid w:val="001F0DF4"/>
    <w:rsid w:val="001F1A1D"/>
    <w:rsid w:val="001F2639"/>
    <w:rsid w:val="001F285A"/>
    <w:rsid w:val="001F34CE"/>
    <w:rsid w:val="001F3D44"/>
    <w:rsid w:val="001F4595"/>
    <w:rsid w:val="001F6D7A"/>
    <w:rsid w:val="001F7550"/>
    <w:rsid w:val="001F7B14"/>
    <w:rsid w:val="00201695"/>
    <w:rsid w:val="00201FAB"/>
    <w:rsid w:val="002021B1"/>
    <w:rsid w:val="002066E6"/>
    <w:rsid w:val="0020709F"/>
    <w:rsid w:val="00207618"/>
    <w:rsid w:val="002078EB"/>
    <w:rsid w:val="00207EF6"/>
    <w:rsid w:val="00207F3D"/>
    <w:rsid w:val="0021104D"/>
    <w:rsid w:val="00211281"/>
    <w:rsid w:val="0021187C"/>
    <w:rsid w:val="00211973"/>
    <w:rsid w:val="0021309C"/>
    <w:rsid w:val="002132F0"/>
    <w:rsid w:val="00213DFF"/>
    <w:rsid w:val="00214F80"/>
    <w:rsid w:val="002153F1"/>
    <w:rsid w:val="0021590E"/>
    <w:rsid w:val="00215E47"/>
    <w:rsid w:val="00216094"/>
    <w:rsid w:val="002165D9"/>
    <w:rsid w:val="00216621"/>
    <w:rsid w:val="00220399"/>
    <w:rsid w:val="002218E4"/>
    <w:rsid w:val="00221CC8"/>
    <w:rsid w:val="0022287D"/>
    <w:rsid w:val="00223935"/>
    <w:rsid w:val="00224A9F"/>
    <w:rsid w:val="002266EE"/>
    <w:rsid w:val="00226EB4"/>
    <w:rsid w:val="00227BDD"/>
    <w:rsid w:val="00230CCF"/>
    <w:rsid w:val="0023111A"/>
    <w:rsid w:val="002314BB"/>
    <w:rsid w:val="002316B6"/>
    <w:rsid w:val="00232E5B"/>
    <w:rsid w:val="00233785"/>
    <w:rsid w:val="00233E10"/>
    <w:rsid w:val="002354DA"/>
    <w:rsid w:val="0023630B"/>
    <w:rsid w:val="0023652C"/>
    <w:rsid w:val="002365D3"/>
    <w:rsid w:val="002401E7"/>
    <w:rsid w:val="0024034F"/>
    <w:rsid w:val="00240F8F"/>
    <w:rsid w:val="002410B9"/>
    <w:rsid w:val="00242097"/>
    <w:rsid w:val="002422A1"/>
    <w:rsid w:val="00243EBA"/>
    <w:rsid w:val="00245137"/>
    <w:rsid w:val="00245F98"/>
    <w:rsid w:val="00250339"/>
    <w:rsid w:val="0025065D"/>
    <w:rsid w:val="00252A1C"/>
    <w:rsid w:val="00252CE4"/>
    <w:rsid w:val="00252E55"/>
    <w:rsid w:val="00253AEE"/>
    <w:rsid w:val="00254055"/>
    <w:rsid w:val="00255757"/>
    <w:rsid w:val="0025608F"/>
    <w:rsid w:val="0026037E"/>
    <w:rsid w:val="00260647"/>
    <w:rsid w:val="00261238"/>
    <w:rsid w:val="00262140"/>
    <w:rsid w:val="00265920"/>
    <w:rsid w:val="00266AE1"/>
    <w:rsid w:val="00267486"/>
    <w:rsid w:val="00271489"/>
    <w:rsid w:val="0027149B"/>
    <w:rsid w:val="00272645"/>
    <w:rsid w:val="00272EC4"/>
    <w:rsid w:val="00273968"/>
    <w:rsid w:val="002755B0"/>
    <w:rsid w:val="00275922"/>
    <w:rsid w:val="00276570"/>
    <w:rsid w:val="00276CD5"/>
    <w:rsid w:val="00277E16"/>
    <w:rsid w:val="0028098E"/>
    <w:rsid w:val="00281796"/>
    <w:rsid w:val="00281960"/>
    <w:rsid w:val="00283AFC"/>
    <w:rsid w:val="00292E65"/>
    <w:rsid w:val="002937E7"/>
    <w:rsid w:val="00293973"/>
    <w:rsid w:val="00293D3A"/>
    <w:rsid w:val="002970E3"/>
    <w:rsid w:val="002A1867"/>
    <w:rsid w:val="002A27CA"/>
    <w:rsid w:val="002A2FB0"/>
    <w:rsid w:val="002A307F"/>
    <w:rsid w:val="002A46E9"/>
    <w:rsid w:val="002A51EC"/>
    <w:rsid w:val="002A5412"/>
    <w:rsid w:val="002A7277"/>
    <w:rsid w:val="002A7DCD"/>
    <w:rsid w:val="002B09C9"/>
    <w:rsid w:val="002B230B"/>
    <w:rsid w:val="002B28A9"/>
    <w:rsid w:val="002B5ED7"/>
    <w:rsid w:val="002B6AFC"/>
    <w:rsid w:val="002C068C"/>
    <w:rsid w:val="002C07B4"/>
    <w:rsid w:val="002C0C99"/>
    <w:rsid w:val="002C0DD1"/>
    <w:rsid w:val="002C18DE"/>
    <w:rsid w:val="002C1F34"/>
    <w:rsid w:val="002C2631"/>
    <w:rsid w:val="002C2AC7"/>
    <w:rsid w:val="002C2B64"/>
    <w:rsid w:val="002C33C8"/>
    <w:rsid w:val="002C33CE"/>
    <w:rsid w:val="002C52BD"/>
    <w:rsid w:val="002C5CE0"/>
    <w:rsid w:val="002C6AFD"/>
    <w:rsid w:val="002C7CF6"/>
    <w:rsid w:val="002D1B00"/>
    <w:rsid w:val="002D1BAA"/>
    <w:rsid w:val="002D2C57"/>
    <w:rsid w:val="002D3243"/>
    <w:rsid w:val="002D4526"/>
    <w:rsid w:val="002D5D9F"/>
    <w:rsid w:val="002D6331"/>
    <w:rsid w:val="002D67E2"/>
    <w:rsid w:val="002D711F"/>
    <w:rsid w:val="002D7C6B"/>
    <w:rsid w:val="002E142B"/>
    <w:rsid w:val="002E15B5"/>
    <w:rsid w:val="002E2A16"/>
    <w:rsid w:val="002E30DC"/>
    <w:rsid w:val="002E3228"/>
    <w:rsid w:val="002E5DEA"/>
    <w:rsid w:val="002E73CB"/>
    <w:rsid w:val="002E7EDD"/>
    <w:rsid w:val="002F0320"/>
    <w:rsid w:val="002F07FC"/>
    <w:rsid w:val="002F1957"/>
    <w:rsid w:val="002F2451"/>
    <w:rsid w:val="002F2497"/>
    <w:rsid w:val="002F2698"/>
    <w:rsid w:val="002F317F"/>
    <w:rsid w:val="002F3748"/>
    <w:rsid w:val="002F3893"/>
    <w:rsid w:val="002F62F4"/>
    <w:rsid w:val="002F67E9"/>
    <w:rsid w:val="002F6CE2"/>
    <w:rsid w:val="002F7CF3"/>
    <w:rsid w:val="003011AF"/>
    <w:rsid w:val="0030137C"/>
    <w:rsid w:val="0030220B"/>
    <w:rsid w:val="003028D5"/>
    <w:rsid w:val="0030470E"/>
    <w:rsid w:val="0030585A"/>
    <w:rsid w:val="003078AF"/>
    <w:rsid w:val="003100CD"/>
    <w:rsid w:val="003103DF"/>
    <w:rsid w:val="003109C1"/>
    <w:rsid w:val="00310D83"/>
    <w:rsid w:val="00311DDA"/>
    <w:rsid w:val="00312029"/>
    <w:rsid w:val="00312B7C"/>
    <w:rsid w:val="003132F0"/>
    <w:rsid w:val="00313308"/>
    <w:rsid w:val="003136F5"/>
    <w:rsid w:val="0031391C"/>
    <w:rsid w:val="003139CD"/>
    <w:rsid w:val="00316DC0"/>
    <w:rsid w:val="003171DA"/>
    <w:rsid w:val="0031748A"/>
    <w:rsid w:val="0032115B"/>
    <w:rsid w:val="00321262"/>
    <w:rsid w:val="00321712"/>
    <w:rsid w:val="00326DCE"/>
    <w:rsid w:val="003277FC"/>
    <w:rsid w:val="00330D3E"/>
    <w:rsid w:val="00330F5C"/>
    <w:rsid w:val="0033198B"/>
    <w:rsid w:val="00332C61"/>
    <w:rsid w:val="00332D8A"/>
    <w:rsid w:val="0033322A"/>
    <w:rsid w:val="00334671"/>
    <w:rsid w:val="00335660"/>
    <w:rsid w:val="00340B38"/>
    <w:rsid w:val="00342176"/>
    <w:rsid w:val="00342D34"/>
    <w:rsid w:val="00343E12"/>
    <w:rsid w:val="003443D0"/>
    <w:rsid w:val="0034567D"/>
    <w:rsid w:val="003456D6"/>
    <w:rsid w:val="00345E6A"/>
    <w:rsid w:val="00346BD1"/>
    <w:rsid w:val="00347078"/>
    <w:rsid w:val="00350A34"/>
    <w:rsid w:val="00350F8D"/>
    <w:rsid w:val="003516D4"/>
    <w:rsid w:val="003558AC"/>
    <w:rsid w:val="00357857"/>
    <w:rsid w:val="003613F7"/>
    <w:rsid w:val="00363B4A"/>
    <w:rsid w:val="0036538F"/>
    <w:rsid w:val="00365B60"/>
    <w:rsid w:val="00367B48"/>
    <w:rsid w:val="003709F2"/>
    <w:rsid w:val="00371B5C"/>
    <w:rsid w:val="00371C18"/>
    <w:rsid w:val="00373164"/>
    <w:rsid w:val="003739F2"/>
    <w:rsid w:val="003744AE"/>
    <w:rsid w:val="00375018"/>
    <w:rsid w:val="00376257"/>
    <w:rsid w:val="003762CF"/>
    <w:rsid w:val="003765B2"/>
    <w:rsid w:val="003777EA"/>
    <w:rsid w:val="00377967"/>
    <w:rsid w:val="0038050B"/>
    <w:rsid w:val="003819CA"/>
    <w:rsid w:val="00381D7D"/>
    <w:rsid w:val="00382071"/>
    <w:rsid w:val="00383F59"/>
    <w:rsid w:val="003845FD"/>
    <w:rsid w:val="003874C4"/>
    <w:rsid w:val="00390F7B"/>
    <w:rsid w:val="00392172"/>
    <w:rsid w:val="003926D4"/>
    <w:rsid w:val="00392B63"/>
    <w:rsid w:val="00393ABD"/>
    <w:rsid w:val="00396373"/>
    <w:rsid w:val="00397EE9"/>
    <w:rsid w:val="003A02AC"/>
    <w:rsid w:val="003A1C42"/>
    <w:rsid w:val="003A1CF4"/>
    <w:rsid w:val="003A1DA1"/>
    <w:rsid w:val="003A3745"/>
    <w:rsid w:val="003A37D5"/>
    <w:rsid w:val="003A4118"/>
    <w:rsid w:val="003A4838"/>
    <w:rsid w:val="003A54FA"/>
    <w:rsid w:val="003A5B46"/>
    <w:rsid w:val="003A6178"/>
    <w:rsid w:val="003A64AC"/>
    <w:rsid w:val="003A7D38"/>
    <w:rsid w:val="003B0B0C"/>
    <w:rsid w:val="003B2039"/>
    <w:rsid w:val="003B3599"/>
    <w:rsid w:val="003B40BB"/>
    <w:rsid w:val="003B45D4"/>
    <w:rsid w:val="003B4D68"/>
    <w:rsid w:val="003B59C8"/>
    <w:rsid w:val="003B5A70"/>
    <w:rsid w:val="003B6425"/>
    <w:rsid w:val="003B674A"/>
    <w:rsid w:val="003B6B97"/>
    <w:rsid w:val="003C0E25"/>
    <w:rsid w:val="003C1638"/>
    <w:rsid w:val="003C22A3"/>
    <w:rsid w:val="003C24EA"/>
    <w:rsid w:val="003C2F08"/>
    <w:rsid w:val="003C3803"/>
    <w:rsid w:val="003C5335"/>
    <w:rsid w:val="003C550B"/>
    <w:rsid w:val="003C61B2"/>
    <w:rsid w:val="003C657E"/>
    <w:rsid w:val="003C78B8"/>
    <w:rsid w:val="003D0A73"/>
    <w:rsid w:val="003D17B3"/>
    <w:rsid w:val="003D209E"/>
    <w:rsid w:val="003D2121"/>
    <w:rsid w:val="003D2F19"/>
    <w:rsid w:val="003D3609"/>
    <w:rsid w:val="003D4E56"/>
    <w:rsid w:val="003D57FF"/>
    <w:rsid w:val="003D5A38"/>
    <w:rsid w:val="003D6625"/>
    <w:rsid w:val="003D7242"/>
    <w:rsid w:val="003D754C"/>
    <w:rsid w:val="003D7ABF"/>
    <w:rsid w:val="003E04AF"/>
    <w:rsid w:val="003E1084"/>
    <w:rsid w:val="003E1B35"/>
    <w:rsid w:val="003E2226"/>
    <w:rsid w:val="003E2699"/>
    <w:rsid w:val="003E3E9A"/>
    <w:rsid w:val="003E49A0"/>
    <w:rsid w:val="003E5E83"/>
    <w:rsid w:val="003E6EB8"/>
    <w:rsid w:val="003E7440"/>
    <w:rsid w:val="003E7782"/>
    <w:rsid w:val="003E7ED4"/>
    <w:rsid w:val="003F0903"/>
    <w:rsid w:val="003F0C6D"/>
    <w:rsid w:val="003F178A"/>
    <w:rsid w:val="003F33DB"/>
    <w:rsid w:val="003F4834"/>
    <w:rsid w:val="003F48DE"/>
    <w:rsid w:val="003F537A"/>
    <w:rsid w:val="003F64BC"/>
    <w:rsid w:val="003F69B8"/>
    <w:rsid w:val="003F6DFF"/>
    <w:rsid w:val="003F7011"/>
    <w:rsid w:val="003F7308"/>
    <w:rsid w:val="003F75E1"/>
    <w:rsid w:val="003F784B"/>
    <w:rsid w:val="003F7F0C"/>
    <w:rsid w:val="0040466C"/>
    <w:rsid w:val="00404B46"/>
    <w:rsid w:val="00404CD8"/>
    <w:rsid w:val="0040529E"/>
    <w:rsid w:val="004064C1"/>
    <w:rsid w:val="00410014"/>
    <w:rsid w:val="00411084"/>
    <w:rsid w:val="00412360"/>
    <w:rsid w:val="004126FA"/>
    <w:rsid w:val="00412A99"/>
    <w:rsid w:val="0041314C"/>
    <w:rsid w:val="00413496"/>
    <w:rsid w:val="004134F0"/>
    <w:rsid w:val="00413758"/>
    <w:rsid w:val="0041397B"/>
    <w:rsid w:val="0041400A"/>
    <w:rsid w:val="00414169"/>
    <w:rsid w:val="00414777"/>
    <w:rsid w:val="00415512"/>
    <w:rsid w:val="004160E4"/>
    <w:rsid w:val="00416876"/>
    <w:rsid w:val="00417495"/>
    <w:rsid w:val="004174AC"/>
    <w:rsid w:val="00417E92"/>
    <w:rsid w:val="00421032"/>
    <w:rsid w:val="0042179F"/>
    <w:rsid w:val="00421807"/>
    <w:rsid w:val="00422195"/>
    <w:rsid w:val="00422344"/>
    <w:rsid w:val="00423100"/>
    <w:rsid w:val="0042514B"/>
    <w:rsid w:val="0042525B"/>
    <w:rsid w:val="004255E2"/>
    <w:rsid w:val="00426AD0"/>
    <w:rsid w:val="00427444"/>
    <w:rsid w:val="00427BE2"/>
    <w:rsid w:val="00427DE9"/>
    <w:rsid w:val="004303A3"/>
    <w:rsid w:val="0043046D"/>
    <w:rsid w:val="00430DEB"/>
    <w:rsid w:val="004319F8"/>
    <w:rsid w:val="00431BB7"/>
    <w:rsid w:val="00432292"/>
    <w:rsid w:val="00434446"/>
    <w:rsid w:val="00435648"/>
    <w:rsid w:val="00435B14"/>
    <w:rsid w:val="00437917"/>
    <w:rsid w:val="00437DD2"/>
    <w:rsid w:val="00441BB7"/>
    <w:rsid w:val="00441F4F"/>
    <w:rsid w:val="00443F8F"/>
    <w:rsid w:val="004443FE"/>
    <w:rsid w:val="00444531"/>
    <w:rsid w:val="00445089"/>
    <w:rsid w:val="004450AB"/>
    <w:rsid w:val="00445221"/>
    <w:rsid w:val="0044786F"/>
    <w:rsid w:val="00447FAA"/>
    <w:rsid w:val="0045073F"/>
    <w:rsid w:val="004516E3"/>
    <w:rsid w:val="00453C5A"/>
    <w:rsid w:val="00454295"/>
    <w:rsid w:val="004547E9"/>
    <w:rsid w:val="00454F9E"/>
    <w:rsid w:val="00456132"/>
    <w:rsid w:val="00456319"/>
    <w:rsid w:val="00456A15"/>
    <w:rsid w:val="00456ECE"/>
    <w:rsid w:val="00457C3B"/>
    <w:rsid w:val="00457C52"/>
    <w:rsid w:val="004601FF"/>
    <w:rsid w:val="00460285"/>
    <w:rsid w:val="00460C5C"/>
    <w:rsid w:val="00460D11"/>
    <w:rsid w:val="00461EC2"/>
    <w:rsid w:val="00461F04"/>
    <w:rsid w:val="00466DAB"/>
    <w:rsid w:val="00466F03"/>
    <w:rsid w:val="00470372"/>
    <w:rsid w:val="00472325"/>
    <w:rsid w:val="00473252"/>
    <w:rsid w:val="00473A2C"/>
    <w:rsid w:val="00474807"/>
    <w:rsid w:val="00474CE7"/>
    <w:rsid w:val="004756EF"/>
    <w:rsid w:val="0047586C"/>
    <w:rsid w:val="00475D21"/>
    <w:rsid w:val="00477795"/>
    <w:rsid w:val="00481CCF"/>
    <w:rsid w:val="00481EDD"/>
    <w:rsid w:val="004834A6"/>
    <w:rsid w:val="004862C6"/>
    <w:rsid w:val="004864F1"/>
    <w:rsid w:val="00486D24"/>
    <w:rsid w:val="0048703A"/>
    <w:rsid w:val="00487390"/>
    <w:rsid w:val="004874F5"/>
    <w:rsid w:val="004877F8"/>
    <w:rsid w:val="00490FA3"/>
    <w:rsid w:val="004939FA"/>
    <w:rsid w:val="00495820"/>
    <w:rsid w:val="00496A5C"/>
    <w:rsid w:val="00497B14"/>
    <w:rsid w:val="004A0456"/>
    <w:rsid w:val="004A142B"/>
    <w:rsid w:val="004A21F9"/>
    <w:rsid w:val="004A26EF"/>
    <w:rsid w:val="004A2F9E"/>
    <w:rsid w:val="004A339B"/>
    <w:rsid w:val="004A537D"/>
    <w:rsid w:val="004A56D8"/>
    <w:rsid w:val="004A62DA"/>
    <w:rsid w:val="004A6EB5"/>
    <w:rsid w:val="004B07BC"/>
    <w:rsid w:val="004B0B82"/>
    <w:rsid w:val="004B185B"/>
    <w:rsid w:val="004B4433"/>
    <w:rsid w:val="004B4775"/>
    <w:rsid w:val="004B5F3E"/>
    <w:rsid w:val="004B6A89"/>
    <w:rsid w:val="004C0705"/>
    <w:rsid w:val="004C1047"/>
    <w:rsid w:val="004C2579"/>
    <w:rsid w:val="004C38D4"/>
    <w:rsid w:val="004C7347"/>
    <w:rsid w:val="004C7D63"/>
    <w:rsid w:val="004D0CF5"/>
    <w:rsid w:val="004D16D6"/>
    <w:rsid w:val="004D1F8A"/>
    <w:rsid w:val="004D23B1"/>
    <w:rsid w:val="004D2F1E"/>
    <w:rsid w:val="004D30AC"/>
    <w:rsid w:val="004D4915"/>
    <w:rsid w:val="004D4E40"/>
    <w:rsid w:val="004E01E3"/>
    <w:rsid w:val="004E0274"/>
    <w:rsid w:val="004E09B0"/>
    <w:rsid w:val="004E0CA6"/>
    <w:rsid w:val="004E0DF3"/>
    <w:rsid w:val="004E0E81"/>
    <w:rsid w:val="004E0FA1"/>
    <w:rsid w:val="004E1245"/>
    <w:rsid w:val="004E1C64"/>
    <w:rsid w:val="004E251F"/>
    <w:rsid w:val="004E3281"/>
    <w:rsid w:val="004E35C2"/>
    <w:rsid w:val="004E426A"/>
    <w:rsid w:val="004E4749"/>
    <w:rsid w:val="004E4C1E"/>
    <w:rsid w:val="004E7AA8"/>
    <w:rsid w:val="004F1AD5"/>
    <w:rsid w:val="004F3222"/>
    <w:rsid w:val="004F6EC3"/>
    <w:rsid w:val="004F7FEA"/>
    <w:rsid w:val="005016B8"/>
    <w:rsid w:val="0050230D"/>
    <w:rsid w:val="005024C9"/>
    <w:rsid w:val="00503CAE"/>
    <w:rsid w:val="00504DF9"/>
    <w:rsid w:val="00504E6E"/>
    <w:rsid w:val="00506079"/>
    <w:rsid w:val="00506482"/>
    <w:rsid w:val="00506D49"/>
    <w:rsid w:val="00510344"/>
    <w:rsid w:val="005106D1"/>
    <w:rsid w:val="00511C92"/>
    <w:rsid w:val="00512415"/>
    <w:rsid w:val="0051280E"/>
    <w:rsid w:val="0051298C"/>
    <w:rsid w:val="005131C7"/>
    <w:rsid w:val="00513495"/>
    <w:rsid w:val="005138C8"/>
    <w:rsid w:val="00513DCB"/>
    <w:rsid w:val="00515C14"/>
    <w:rsid w:val="00515C26"/>
    <w:rsid w:val="0051614F"/>
    <w:rsid w:val="005163A3"/>
    <w:rsid w:val="0052010B"/>
    <w:rsid w:val="0052069B"/>
    <w:rsid w:val="00520908"/>
    <w:rsid w:val="005210A2"/>
    <w:rsid w:val="00521220"/>
    <w:rsid w:val="00521924"/>
    <w:rsid w:val="00521B71"/>
    <w:rsid w:val="005223D4"/>
    <w:rsid w:val="005225B3"/>
    <w:rsid w:val="00522BB7"/>
    <w:rsid w:val="00523776"/>
    <w:rsid w:val="00523BF5"/>
    <w:rsid w:val="00524969"/>
    <w:rsid w:val="00525518"/>
    <w:rsid w:val="00525B9B"/>
    <w:rsid w:val="00527A08"/>
    <w:rsid w:val="00527EFE"/>
    <w:rsid w:val="00530FAA"/>
    <w:rsid w:val="00531397"/>
    <w:rsid w:val="00531866"/>
    <w:rsid w:val="005318B4"/>
    <w:rsid w:val="00531A5D"/>
    <w:rsid w:val="00533AF3"/>
    <w:rsid w:val="00534D2D"/>
    <w:rsid w:val="00534ECC"/>
    <w:rsid w:val="00535685"/>
    <w:rsid w:val="00535C86"/>
    <w:rsid w:val="00537B9B"/>
    <w:rsid w:val="00540D38"/>
    <w:rsid w:val="005418AA"/>
    <w:rsid w:val="00542FBE"/>
    <w:rsid w:val="005433CC"/>
    <w:rsid w:val="0054401D"/>
    <w:rsid w:val="0054449A"/>
    <w:rsid w:val="0054487F"/>
    <w:rsid w:val="00544C59"/>
    <w:rsid w:val="005452D0"/>
    <w:rsid w:val="005472F3"/>
    <w:rsid w:val="00550E2A"/>
    <w:rsid w:val="00553E55"/>
    <w:rsid w:val="00554963"/>
    <w:rsid w:val="00554FEC"/>
    <w:rsid w:val="005550BD"/>
    <w:rsid w:val="00555659"/>
    <w:rsid w:val="00555746"/>
    <w:rsid w:val="00555F3B"/>
    <w:rsid w:val="00556A49"/>
    <w:rsid w:val="00556F51"/>
    <w:rsid w:val="00560440"/>
    <w:rsid w:val="00560BD2"/>
    <w:rsid w:val="00561B8A"/>
    <w:rsid w:val="0056217E"/>
    <w:rsid w:val="00562456"/>
    <w:rsid w:val="0056269B"/>
    <w:rsid w:val="005636CB"/>
    <w:rsid w:val="005637DB"/>
    <w:rsid w:val="0056464B"/>
    <w:rsid w:val="00565BFB"/>
    <w:rsid w:val="00566E02"/>
    <w:rsid w:val="0056742E"/>
    <w:rsid w:val="0056764F"/>
    <w:rsid w:val="00567824"/>
    <w:rsid w:val="005707A3"/>
    <w:rsid w:val="00571688"/>
    <w:rsid w:val="00572D52"/>
    <w:rsid w:val="005734C7"/>
    <w:rsid w:val="005735D2"/>
    <w:rsid w:val="00574398"/>
    <w:rsid w:val="005751EB"/>
    <w:rsid w:val="00575B14"/>
    <w:rsid w:val="00575BF4"/>
    <w:rsid w:val="0057763E"/>
    <w:rsid w:val="005777F5"/>
    <w:rsid w:val="00580095"/>
    <w:rsid w:val="005803EB"/>
    <w:rsid w:val="005820F2"/>
    <w:rsid w:val="005828F7"/>
    <w:rsid w:val="00583B2D"/>
    <w:rsid w:val="005857B6"/>
    <w:rsid w:val="00586213"/>
    <w:rsid w:val="005874F2"/>
    <w:rsid w:val="00587F59"/>
    <w:rsid w:val="00591721"/>
    <w:rsid w:val="00591BA5"/>
    <w:rsid w:val="00592CFF"/>
    <w:rsid w:val="00592D21"/>
    <w:rsid w:val="00593197"/>
    <w:rsid w:val="00593AAE"/>
    <w:rsid w:val="00594DD2"/>
    <w:rsid w:val="00595CD5"/>
    <w:rsid w:val="005977C3"/>
    <w:rsid w:val="00597F1E"/>
    <w:rsid w:val="005A1263"/>
    <w:rsid w:val="005A221F"/>
    <w:rsid w:val="005A33B0"/>
    <w:rsid w:val="005A3D98"/>
    <w:rsid w:val="005A6818"/>
    <w:rsid w:val="005A6CAC"/>
    <w:rsid w:val="005A7071"/>
    <w:rsid w:val="005B0141"/>
    <w:rsid w:val="005B01A2"/>
    <w:rsid w:val="005B09B7"/>
    <w:rsid w:val="005B1768"/>
    <w:rsid w:val="005B1E93"/>
    <w:rsid w:val="005B2BAF"/>
    <w:rsid w:val="005B318A"/>
    <w:rsid w:val="005B4953"/>
    <w:rsid w:val="005B6427"/>
    <w:rsid w:val="005B6863"/>
    <w:rsid w:val="005B72DC"/>
    <w:rsid w:val="005B79AC"/>
    <w:rsid w:val="005C238D"/>
    <w:rsid w:val="005C2509"/>
    <w:rsid w:val="005C3255"/>
    <w:rsid w:val="005C3C09"/>
    <w:rsid w:val="005C4031"/>
    <w:rsid w:val="005C4346"/>
    <w:rsid w:val="005C49B5"/>
    <w:rsid w:val="005C55C5"/>
    <w:rsid w:val="005C6B67"/>
    <w:rsid w:val="005C6F46"/>
    <w:rsid w:val="005C7514"/>
    <w:rsid w:val="005D2050"/>
    <w:rsid w:val="005D2721"/>
    <w:rsid w:val="005D2F9F"/>
    <w:rsid w:val="005D373F"/>
    <w:rsid w:val="005D3891"/>
    <w:rsid w:val="005D4EAD"/>
    <w:rsid w:val="005D5264"/>
    <w:rsid w:val="005D5C6A"/>
    <w:rsid w:val="005D6F01"/>
    <w:rsid w:val="005E0526"/>
    <w:rsid w:val="005E24A8"/>
    <w:rsid w:val="005E24C4"/>
    <w:rsid w:val="005E32D4"/>
    <w:rsid w:val="005E336C"/>
    <w:rsid w:val="005E3B5D"/>
    <w:rsid w:val="005E435C"/>
    <w:rsid w:val="005E4D41"/>
    <w:rsid w:val="005E4E42"/>
    <w:rsid w:val="005E686C"/>
    <w:rsid w:val="005E6C1C"/>
    <w:rsid w:val="005E6E6E"/>
    <w:rsid w:val="005E6EA9"/>
    <w:rsid w:val="005E7E4C"/>
    <w:rsid w:val="005F0561"/>
    <w:rsid w:val="005F0808"/>
    <w:rsid w:val="005F0F1A"/>
    <w:rsid w:val="005F1363"/>
    <w:rsid w:val="005F1FC5"/>
    <w:rsid w:val="005F2DBB"/>
    <w:rsid w:val="005F37E7"/>
    <w:rsid w:val="005F3F51"/>
    <w:rsid w:val="005F3F83"/>
    <w:rsid w:val="005F4355"/>
    <w:rsid w:val="005F5686"/>
    <w:rsid w:val="005F5BF0"/>
    <w:rsid w:val="005F72C2"/>
    <w:rsid w:val="005F7A5B"/>
    <w:rsid w:val="005F7DC2"/>
    <w:rsid w:val="00601689"/>
    <w:rsid w:val="006018CB"/>
    <w:rsid w:val="00603A4F"/>
    <w:rsid w:val="00604047"/>
    <w:rsid w:val="006049DD"/>
    <w:rsid w:val="00605E66"/>
    <w:rsid w:val="00605FF3"/>
    <w:rsid w:val="00606675"/>
    <w:rsid w:val="00607871"/>
    <w:rsid w:val="00607AFF"/>
    <w:rsid w:val="00607BBD"/>
    <w:rsid w:val="00607DFC"/>
    <w:rsid w:val="00607EF3"/>
    <w:rsid w:val="00612442"/>
    <w:rsid w:val="006140DF"/>
    <w:rsid w:val="0061456D"/>
    <w:rsid w:val="006147C7"/>
    <w:rsid w:val="00614919"/>
    <w:rsid w:val="00615CDA"/>
    <w:rsid w:val="00616500"/>
    <w:rsid w:val="006167CD"/>
    <w:rsid w:val="00616B65"/>
    <w:rsid w:val="00617A4A"/>
    <w:rsid w:val="00617B8C"/>
    <w:rsid w:val="00617DE9"/>
    <w:rsid w:val="006210AC"/>
    <w:rsid w:val="0062118B"/>
    <w:rsid w:val="006215AD"/>
    <w:rsid w:val="006218DB"/>
    <w:rsid w:val="006225EF"/>
    <w:rsid w:val="006229E9"/>
    <w:rsid w:val="006239F6"/>
    <w:rsid w:val="006239FD"/>
    <w:rsid w:val="00623FDD"/>
    <w:rsid w:val="00625541"/>
    <w:rsid w:val="006257B5"/>
    <w:rsid w:val="0062606A"/>
    <w:rsid w:val="0062659A"/>
    <w:rsid w:val="00626794"/>
    <w:rsid w:val="00626A1D"/>
    <w:rsid w:val="006306CD"/>
    <w:rsid w:val="006327F9"/>
    <w:rsid w:val="00632F59"/>
    <w:rsid w:val="0063462C"/>
    <w:rsid w:val="00635614"/>
    <w:rsid w:val="00636B3E"/>
    <w:rsid w:val="00636ECE"/>
    <w:rsid w:val="00637F1A"/>
    <w:rsid w:val="0064183E"/>
    <w:rsid w:val="006424CD"/>
    <w:rsid w:val="00642A26"/>
    <w:rsid w:val="00643861"/>
    <w:rsid w:val="006440DA"/>
    <w:rsid w:val="00644745"/>
    <w:rsid w:val="0064488C"/>
    <w:rsid w:val="006453BA"/>
    <w:rsid w:val="006458C4"/>
    <w:rsid w:val="006507A8"/>
    <w:rsid w:val="00650A2C"/>
    <w:rsid w:val="00651218"/>
    <w:rsid w:val="00651E9E"/>
    <w:rsid w:val="0065217B"/>
    <w:rsid w:val="00652288"/>
    <w:rsid w:val="00652B8A"/>
    <w:rsid w:val="00656810"/>
    <w:rsid w:val="00660139"/>
    <w:rsid w:val="006602FF"/>
    <w:rsid w:val="0066170F"/>
    <w:rsid w:val="00662ABD"/>
    <w:rsid w:val="00664B34"/>
    <w:rsid w:val="006650A9"/>
    <w:rsid w:val="00665116"/>
    <w:rsid w:val="00665637"/>
    <w:rsid w:val="00665A8C"/>
    <w:rsid w:val="00665BC7"/>
    <w:rsid w:val="00665D01"/>
    <w:rsid w:val="00665DE7"/>
    <w:rsid w:val="00670363"/>
    <w:rsid w:val="00670390"/>
    <w:rsid w:val="00670590"/>
    <w:rsid w:val="0067079A"/>
    <w:rsid w:val="00670CE4"/>
    <w:rsid w:val="0067135F"/>
    <w:rsid w:val="00671428"/>
    <w:rsid w:val="006721BE"/>
    <w:rsid w:val="006723C3"/>
    <w:rsid w:val="0067269E"/>
    <w:rsid w:val="0067327F"/>
    <w:rsid w:val="00673AC3"/>
    <w:rsid w:val="0067439E"/>
    <w:rsid w:val="00675495"/>
    <w:rsid w:val="00677E4C"/>
    <w:rsid w:val="00680D23"/>
    <w:rsid w:val="00680D69"/>
    <w:rsid w:val="00681C22"/>
    <w:rsid w:val="006836BF"/>
    <w:rsid w:val="00684D63"/>
    <w:rsid w:val="0068534C"/>
    <w:rsid w:val="006866B3"/>
    <w:rsid w:val="00686D37"/>
    <w:rsid w:val="00686EAC"/>
    <w:rsid w:val="00691F58"/>
    <w:rsid w:val="00691F8C"/>
    <w:rsid w:val="00692415"/>
    <w:rsid w:val="00692610"/>
    <w:rsid w:val="0069445B"/>
    <w:rsid w:val="00694555"/>
    <w:rsid w:val="006948FA"/>
    <w:rsid w:val="00695A00"/>
    <w:rsid w:val="00695E65"/>
    <w:rsid w:val="006971AA"/>
    <w:rsid w:val="00697D00"/>
    <w:rsid w:val="006A0477"/>
    <w:rsid w:val="006A05D2"/>
    <w:rsid w:val="006A0E35"/>
    <w:rsid w:val="006A30DA"/>
    <w:rsid w:val="006A4461"/>
    <w:rsid w:val="006A46DE"/>
    <w:rsid w:val="006A5566"/>
    <w:rsid w:val="006A6AEE"/>
    <w:rsid w:val="006A7219"/>
    <w:rsid w:val="006B08DD"/>
    <w:rsid w:val="006B1A2C"/>
    <w:rsid w:val="006B26C1"/>
    <w:rsid w:val="006B3F20"/>
    <w:rsid w:val="006B5716"/>
    <w:rsid w:val="006B613A"/>
    <w:rsid w:val="006B6178"/>
    <w:rsid w:val="006B6D06"/>
    <w:rsid w:val="006C0470"/>
    <w:rsid w:val="006C0739"/>
    <w:rsid w:val="006C148F"/>
    <w:rsid w:val="006C18AA"/>
    <w:rsid w:val="006C1B13"/>
    <w:rsid w:val="006C1E3D"/>
    <w:rsid w:val="006C2B82"/>
    <w:rsid w:val="006C38FB"/>
    <w:rsid w:val="006C3941"/>
    <w:rsid w:val="006C4940"/>
    <w:rsid w:val="006C4AD6"/>
    <w:rsid w:val="006C54FB"/>
    <w:rsid w:val="006D1072"/>
    <w:rsid w:val="006D25D7"/>
    <w:rsid w:val="006D46F8"/>
    <w:rsid w:val="006D570A"/>
    <w:rsid w:val="006D607F"/>
    <w:rsid w:val="006D6112"/>
    <w:rsid w:val="006D693F"/>
    <w:rsid w:val="006E0668"/>
    <w:rsid w:val="006E0E63"/>
    <w:rsid w:val="006E1334"/>
    <w:rsid w:val="006E1998"/>
    <w:rsid w:val="006E2966"/>
    <w:rsid w:val="006E2E7A"/>
    <w:rsid w:val="006E328D"/>
    <w:rsid w:val="006E66CB"/>
    <w:rsid w:val="006E68A5"/>
    <w:rsid w:val="006E742D"/>
    <w:rsid w:val="006E7738"/>
    <w:rsid w:val="006F0CC0"/>
    <w:rsid w:val="006F2B65"/>
    <w:rsid w:val="006F33D0"/>
    <w:rsid w:val="006F35A7"/>
    <w:rsid w:val="006F5BA4"/>
    <w:rsid w:val="006F61B8"/>
    <w:rsid w:val="006F6B47"/>
    <w:rsid w:val="006F7072"/>
    <w:rsid w:val="006F70BF"/>
    <w:rsid w:val="006F7E03"/>
    <w:rsid w:val="0070051C"/>
    <w:rsid w:val="00700969"/>
    <w:rsid w:val="00700980"/>
    <w:rsid w:val="00700DAF"/>
    <w:rsid w:val="007015C1"/>
    <w:rsid w:val="00701C0B"/>
    <w:rsid w:val="00702DF0"/>
    <w:rsid w:val="0070467D"/>
    <w:rsid w:val="007053F9"/>
    <w:rsid w:val="00705C76"/>
    <w:rsid w:val="00705D3B"/>
    <w:rsid w:val="00705E69"/>
    <w:rsid w:val="00710185"/>
    <w:rsid w:val="00710DA3"/>
    <w:rsid w:val="007117EC"/>
    <w:rsid w:val="007124A7"/>
    <w:rsid w:val="007130CD"/>
    <w:rsid w:val="00713323"/>
    <w:rsid w:val="007148CE"/>
    <w:rsid w:val="00715284"/>
    <w:rsid w:val="007156F1"/>
    <w:rsid w:val="0072019D"/>
    <w:rsid w:val="00721111"/>
    <w:rsid w:val="0072168D"/>
    <w:rsid w:val="00721C69"/>
    <w:rsid w:val="00724793"/>
    <w:rsid w:val="00724ADF"/>
    <w:rsid w:val="00724B34"/>
    <w:rsid w:val="00724D4D"/>
    <w:rsid w:val="0072590C"/>
    <w:rsid w:val="007269B0"/>
    <w:rsid w:val="00727D40"/>
    <w:rsid w:val="00730303"/>
    <w:rsid w:val="007307C5"/>
    <w:rsid w:val="00734395"/>
    <w:rsid w:val="007358BD"/>
    <w:rsid w:val="00740A84"/>
    <w:rsid w:val="00741E3C"/>
    <w:rsid w:val="00741EB3"/>
    <w:rsid w:val="0074284C"/>
    <w:rsid w:val="0074381F"/>
    <w:rsid w:val="00743E03"/>
    <w:rsid w:val="007453F9"/>
    <w:rsid w:val="007500C1"/>
    <w:rsid w:val="007509F6"/>
    <w:rsid w:val="00750E70"/>
    <w:rsid w:val="007513FA"/>
    <w:rsid w:val="00753F0F"/>
    <w:rsid w:val="00754919"/>
    <w:rsid w:val="00755155"/>
    <w:rsid w:val="007568F2"/>
    <w:rsid w:val="007613EC"/>
    <w:rsid w:val="00761BAA"/>
    <w:rsid w:val="00761DD5"/>
    <w:rsid w:val="00762434"/>
    <w:rsid w:val="00762752"/>
    <w:rsid w:val="007632A9"/>
    <w:rsid w:val="0076392C"/>
    <w:rsid w:val="007642C9"/>
    <w:rsid w:val="007647B5"/>
    <w:rsid w:val="00764C63"/>
    <w:rsid w:val="0076592D"/>
    <w:rsid w:val="00765EAA"/>
    <w:rsid w:val="0076636F"/>
    <w:rsid w:val="007679CC"/>
    <w:rsid w:val="00767A2A"/>
    <w:rsid w:val="00767C8D"/>
    <w:rsid w:val="00770DBD"/>
    <w:rsid w:val="0077161D"/>
    <w:rsid w:val="0077280D"/>
    <w:rsid w:val="00772915"/>
    <w:rsid w:val="00772F13"/>
    <w:rsid w:val="00773835"/>
    <w:rsid w:val="00774648"/>
    <w:rsid w:val="007755B4"/>
    <w:rsid w:val="00775B02"/>
    <w:rsid w:val="00775CEB"/>
    <w:rsid w:val="00776B1F"/>
    <w:rsid w:val="00776EF3"/>
    <w:rsid w:val="00777DC3"/>
    <w:rsid w:val="00780247"/>
    <w:rsid w:val="00782228"/>
    <w:rsid w:val="007846AF"/>
    <w:rsid w:val="00784748"/>
    <w:rsid w:val="00785A38"/>
    <w:rsid w:val="007870FA"/>
    <w:rsid w:val="007876F5"/>
    <w:rsid w:val="0078796D"/>
    <w:rsid w:val="007909B1"/>
    <w:rsid w:val="00790BF6"/>
    <w:rsid w:val="00790FA9"/>
    <w:rsid w:val="0079178C"/>
    <w:rsid w:val="007920A1"/>
    <w:rsid w:val="007921F1"/>
    <w:rsid w:val="0079282B"/>
    <w:rsid w:val="00792B98"/>
    <w:rsid w:val="00793808"/>
    <w:rsid w:val="00795916"/>
    <w:rsid w:val="00795DAA"/>
    <w:rsid w:val="00796194"/>
    <w:rsid w:val="00797DD3"/>
    <w:rsid w:val="007A071B"/>
    <w:rsid w:val="007A1904"/>
    <w:rsid w:val="007A25D9"/>
    <w:rsid w:val="007A2A54"/>
    <w:rsid w:val="007A499E"/>
    <w:rsid w:val="007A4FB7"/>
    <w:rsid w:val="007A622D"/>
    <w:rsid w:val="007A6663"/>
    <w:rsid w:val="007B0E88"/>
    <w:rsid w:val="007B16BF"/>
    <w:rsid w:val="007B1C79"/>
    <w:rsid w:val="007B1CEA"/>
    <w:rsid w:val="007B1E3D"/>
    <w:rsid w:val="007B2FD3"/>
    <w:rsid w:val="007B3AB9"/>
    <w:rsid w:val="007B3CA2"/>
    <w:rsid w:val="007B4692"/>
    <w:rsid w:val="007B48ED"/>
    <w:rsid w:val="007B676E"/>
    <w:rsid w:val="007B6ACE"/>
    <w:rsid w:val="007C00DC"/>
    <w:rsid w:val="007C09E2"/>
    <w:rsid w:val="007C1FC9"/>
    <w:rsid w:val="007C36F7"/>
    <w:rsid w:val="007C38EB"/>
    <w:rsid w:val="007C47C5"/>
    <w:rsid w:val="007C4A3D"/>
    <w:rsid w:val="007C4AAF"/>
    <w:rsid w:val="007C5E4B"/>
    <w:rsid w:val="007C641E"/>
    <w:rsid w:val="007D29DE"/>
    <w:rsid w:val="007D44CB"/>
    <w:rsid w:val="007D6361"/>
    <w:rsid w:val="007D6392"/>
    <w:rsid w:val="007D6901"/>
    <w:rsid w:val="007D795F"/>
    <w:rsid w:val="007D7F35"/>
    <w:rsid w:val="007E0DE4"/>
    <w:rsid w:val="007E1C45"/>
    <w:rsid w:val="007E1E73"/>
    <w:rsid w:val="007E2048"/>
    <w:rsid w:val="007E2BDE"/>
    <w:rsid w:val="007E2E2C"/>
    <w:rsid w:val="007E3950"/>
    <w:rsid w:val="007E3977"/>
    <w:rsid w:val="007E46EB"/>
    <w:rsid w:val="007E62D0"/>
    <w:rsid w:val="007F0873"/>
    <w:rsid w:val="007F0DC5"/>
    <w:rsid w:val="007F1576"/>
    <w:rsid w:val="007F2DBE"/>
    <w:rsid w:val="007F41F7"/>
    <w:rsid w:val="007F4980"/>
    <w:rsid w:val="007F60AF"/>
    <w:rsid w:val="007F7E95"/>
    <w:rsid w:val="0080016D"/>
    <w:rsid w:val="00800B8D"/>
    <w:rsid w:val="0080264E"/>
    <w:rsid w:val="00802BD8"/>
    <w:rsid w:val="0080342A"/>
    <w:rsid w:val="00803DA1"/>
    <w:rsid w:val="008043C1"/>
    <w:rsid w:val="008044A1"/>
    <w:rsid w:val="008049B0"/>
    <w:rsid w:val="00807D45"/>
    <w:rsid w:val="008138B8"/>
    <w:rsid w:val="0081436B"/>
    <w:rsid w:val="00815364"/>
    <w:rsid w:val="00815A2E"/>
    <w:rsid w:val="0081736E"/>
    <w:rsid w:val="00820199"/>
    <w:rsid w:val="00820356"/>
    <w:rsid w:val="00820DB1"/>
    <w:rsid w:val="00821D33"/>
    <w:rsid w:val="008228E6"/>
    <w:rsid w:val="0082504E"/>
    <w:rsid w:val="00825D64"/>
    <w:rsid w:val="008260CE"/>
    <w:rsid w:val="008261D5"/>
    <w:rsid w:val="0083098A"/>
    <w:rsid w:val="0083157D"/>
    <w:rsid w:val="00832037"/>
    <w:rsid w:val="00832C23"/>
    <w:rsid w:val="00832E94"/>
    <w:rsid w:val="00833404"/>
    <w:rsid w:val="00834D1A"/>
    <w:rsid w:val="00835A34"/>
    <w:rsid w:val="00835B35"/>
    <w:rsid w:val="008407CC"/>
    <w:rsid w:val="00840B96"/>
    <w:rsid w:val="00840C1B"/>
    <w:rsid w:val="00840E9B"/>
    <w:rsid w:val="0084172E"/>
    <w:rsid w:val="00842D0D"/>
    <w:rsid w:val="008432D0"/>
    <w:rsid w:val="008434CA"/>
    <w:rsid w:val="00844368"/>
    <w:rsid w:val="0084494C"/>
    <w:rsid w:val="00845241"/>
    <w:rsid w:val="00845C00"/>
    <w:rsid w:val="00847073"/>
    <w:rsid w:val="00847E31"/>
    <w:rsid w:val="0085007C"/>
    <w:rsid w:val="0085015C"/>
    <w:rsid w:val="008507DF"/>
    <w:rsid w:val="00850B5A"/>
    <w:rsid w:val="0085101C"/>
    <w:rsid w:val="00851951"/>
    <w:rsid w:val="00852144"/>
    <w:rsid w:val="008521B9"/>
    <w:rsid w:val="00854395"/>
    <w:rsid w:val="0085485C"/>
    <w:rsid w:val="00854982"/>
    <w:rsid w:val="00854A0A"/>
    <w:rsid w:val="00855E69"/>
    <w:rsid w:val="00856660"/>
    <w:rsid w:val="0085684F"/>
    <w:rsid w:val="0085799A"/>
    <w:rsid w:val="008604D9"/>
    <w:rsid w:val="00860842"/>
    <w:rsid w:val="0086189A"/>
    <w:rsid w:val="00863FD7"/>
    <w:rsid w:val="008640A2"/>
    <w:rsid w:val="008642C0"/>
    <w:rsid w:val="00865514"/>
    <w:rsid w:val="00865776"/>
    <w:rsid w:val="008667E4"/>
    <w:rsid w:val="00867273"/>
    <w:rsid w:val="0086743F"/>
    <w:rsid w:val="00867A63"/>
    <w:rsid w:val="00867E4C"/>
    <w:rsid w:val="00870A2E"/>
    <w:rsid w:val="0087219F"/>
    <w:rsid w:val="00872E9E"/>
    <w:rsid w:val="0087305C"/>
    <w:rsid w:val="00873810"/>
    <w:rsid w:val="00873FED"/>
    <w:rsid w:val="008752A8"/>
    <w:rsid w:val="00875563"/>
    <w:rsid w:val="00875CE5"/>
    <w:rsid w:val="008765C8"/>
    <w:rsid w:val="00877242"/>
    <w:rsid w:val="00880018"/>
    <w:rsid w:val="008806B1"/>
    <w:rsid w:val="0088098F"/>
    <w:rsid w:val="00880B10"/>
    <w:rsid w:val="00880D44"/>
    <w:rsid w:val="00881119"/>
    <w:rsid w:val="00881A0D"/>
    <w:rsid w:val="00881DB1"/>
    <w:rsid w:val="00882EF1"/>
    <w:rsid w:val="00883FBE"/>
    <w:rsid w:val="008849A5"/>
    <w:rsid w:val="00884CBF"/>
    <w:rsid w:val="00886505"/>
    <w:rsid w:val="00886F4D"/>
    <w:rsid w:val="00887805"/>
    <w:rsid w:val="00887965"/>
    <w:rsid w:val="00890333"/>
    <w:rsid w:val="0089101B"/>
    <w:rsid w:val="00891F5D"/>
    <w:rsid w:val="0089233A"/>
    <w:rsid w:val="00892359"/>
    <w:rsid w:val="00892C51"/>
    <w:rsid w:val="00893006"/>
    <w:rsid w:val="00894BAA"/>
    <w:rsid w:val="00894FAF"/>
    <w:rsid w:val="00895072"/>
    <w:rsid w:val="0089524E"/>
    <w:rsid w:val="00895252"/>
    <w:rsid w:val="00896391"/>
    <w:rsid w:val="00896BAC"/>
    <w:rsid w:val="00897CCC"/>
    <w:rsid w:val="008A04B6"/>
    <w:rsid w:val="008A1035"/>
    <w:rsid w:val="008A1704"/>
    <w:rsid w:val="008A27BA"/>
    <w:rsid w:val="008A2A46"/>
    <w:rsid w:val="008A5BD4"/>
    <w:rsid w:val="008A64C3"/>
    <w:rsid w:val="008A652C"/>
    <w:rsid w:val="008A7A76"/>
    <w:rsid w:val="008B2559"/>
    <w:rsid w:val="008B2BBE"/>
    <w:rsid w:val="008B36D7"/>
    <w:rsid w:val="008B371B"/>
    <w:rsid w:val="008B5A6D"/>
    <w:rsid w:val="008B71E4"/>
    <w:rsid w:val="008C2F6C"/>
    <w:rsid w:val="008C3AC2"/>
    <w:rsid w:val="008C3CF9"/>
    <w:rsid w:val="008C3F07"/>
    <w:rsid w:val="008C415A"/>
    <w:rsid w:val="008C4191"/>
    <w:rsid w:val="008C4258"/>
    <w:rsid w:val="008C4B75"/>
    <w:rsid w:val="008C4EB8"/>
    <w:rsid w:val="008C5CC1"/>
    <w:rsid w:val="008C62AB"/>
    <w:rsid w:val="008C6503"/>
    <w:rsid w:val="008C7E7F"/>
    <w:rsid w:val="008D0559"/>
    <w:rsid w:val="008D2DD8"/>
    <w:rsid w:val="008D5246"/>
    <w:rsid w:val="008D59A5"/>
    <w:rsid w:val="008D6BD1"/>
    <w:rsid w:val="008D6DA8"/>
    <w:rsid w:val="008D762D"/>
    <w:rsid w:val="008D79DA"/>
    <w:rsid w:val="008E2D1B"/>
    <w:rsid w:val="008E3DC7"/>
    <w:rsid w:val="008E4494"/>
    <w:rsid w:val="008E5A53"/>
    <w:rsid w:val="008E5B7B"/>
    <w:rsid w:val="008E5D02"/>
    <w:rsid w:val="008E61A0"/>
    <w:rsid w:val="008E62E5"/>
    <w:rsid w:val="008E6F4E"/>
    <w:rsid w:val="008F06CF"/>
    <w:rsid w:val="008F26A9"/>
    <w:rsid w:val="008F26D6"/>
    <w:rsid w:val="008F3C48"/>
    <w:rsid w:val="008F5D7F"/>
    <w:rsid w:val="008F5EF2"/>
    <w:rsid w:val="008F5FE6"/>
    <w:rsid w:val="00901666"/>
    <w:rsid w:val="00901B54"/>
    <w:rsid w:val="00902281"/>
    <w:rsid w:val="00902610"/>
    <w:rsid w:val="00902701"/>
    <w:rsid w:val="0090377A"/>
    <w:rsid w:val="00903A23"/>
    <w:rsid w:val="009052F6"/>
    <w:rsid w:val="00906B32"/>
    <w:rsid w:val="00907CDC"/>
    <w:rsid w:val="00912856"/>
    <w:rsid w:val="00913C04"/>
    <w:rsid w:val="00913FA8"/>
    <w:rsid w:val="0091497E"/>
    <w:rsid w:val="00914EB2"/>
    <w:rsid w:val="00914FBC"/>
    <w:rsid w:val="00916063"/>
    <w:rsid w:val="00916895"/>
    <w:rsid w:val="00916D9F"/>
    <w:rsid w:val="00921087"/>
    <w:rsid w:val="009225AE"/>
    <w:rsid w:val="00922CFA"/>
    <w:rsid w:val="009237EF"/>
    <w:rsid w:val="0092395F"/>
    <w:rsid w:val="00923E1B"/>
    <w:rsid w:val="00924105"/>
    <w:rsid w:val="00926029"/>
    <w:rsid w:val="0092624F"/>
    <w:rsid w:val="009305D3"/>
    <w:rsid w:val="00930DF0"/>
    <w:rsid w:val="00931220"/>
    <w:rsid w:val="0093219F"/>
    <w:rsid w:val="00932AD7"/>
    <w:rsid w:val="00933F8A"/>
    <w:rsid w:val="009343BA"/>
    <w:rsid w:val="00934C0D"/>
    <w:rsid w:val="00936CA9"/>
    <w:rsid w:val="0094021A"/>
    <w:rsid w:val="0094069F"/>
    <w:rsid w:val="00941109"/>
    <w:rsid w:val="009415AA"/>
    <w:rsid w:val="00941868"/>
    <w:rsid w:val="00941C98"/>
    <w:rsid w:val="00943385"/>
    <w:rsid w:val="009441E3"/>
    <w:rsid w:val="009443A6"/>
    <w:rsid w:val="00944CB0"/>
    <w:rsid w:val="009452BA"/>
    <w:rsid w:val="0094693C"/>
    <w:rsid w:val="00950ADE"/>
    <w:rsid w:val="00951361"/>
    <w:rsid w:val="009515AD"/>
    <w:rsid w:val="009515D9"/>
    <w:rsid w:val="0095189A"/>
    <w:rsid w:val="00951F34"/>
    <w:rsid w:val="00952D03"/>
    <w:rsid w:val="00953B0A"/>
    <w:rsid w:val="00956BB8"/>
    <w:rsid w:val="009606EF"/>
    <w:rsid w:val="00960A22"/>
    <w:rsid w:val="0096153A"/>
    <w:rsid w:val="00963C98"/>
    <w:rsid w:val="00965728"/>
    <w:rsid w:val="00966064"/>
    <w:rsid w:val="0096664C"/>
    <w:rsid w:val="00967B00"/>
    <w:rsid w:val="00967F72"/>
    <w:rsid w:val="009701FB"/>
    <w:rsid w:val="009708C2"/>
    <w:rsid w:val="00971C5B"/>
    <w:rsid w:val="00972495"/>
    <w:rsid w:val="009734F0"/>
    <w:rsid w:val="00973867"/>
    <w:rsid w:val="009748E0"/>
    <w:rsid w:val="00975CDE"/>
    <w:rsid w:val="0097622A"/>
    <w:rsid w:val="009763AD"/>
    <w:rsid w:val="0097688E"/>
    <w:rsid w:val="00976C42"/>
    <w:rsid w:val="00977022"/>
    <w:rsid w:val="009779C7"/>
    <w:rsid w:val="009802C7"/>
    <w:rsid w:val="00980338"/>
    <w:rsid w:val="00980950"/>
    <w:rsid w:val="00982924"/>
    <w:rsid w:val="00982F5F"/>
    <w:rsid w:val="0098493A"/>
    <w:rsid w:val="009857D4"/>
    <w:rsid w:val="00986A9B"/>
    <w:rsid w:val="00986EF5"/>
    <w:rsid w:val="00987E2C"/>
    <w:rsid w:val="00987F2C"/>
    <w:rsid w:val="00987F63"/>
    <w:rsid w:val="0099228B"/>
    <w:rsid w:val="00993C68"/>
    <w:rsid w:val="0099452F"/>
    <w:rsid w:val="00994620"/>
    <w:rsid w:val="0099679F"/>
    <w:rsid w:val="0099687F"/>
    <w:rsid w:val="00997785"/>
    <w:rsid w:val="00997791"/>
    <w:rsid w:val="009A0E1A"/>
    <w:rsid w:val="009A1E87"/>
    <w:rsid w:val="009A2451"/>
    <w:rsid w:val="009A3FDD"/>
    <w:rsid w:val="009A5628"/>
    <w:rsid w:val="009A6075"/>
    <w:rsid w:val="009A62F6"/>
    <w:rsid w:val="009B1B83"/>
    <w:rsid w:val="009B2947"/>
    <w:rsid w:val="009B2D28"/>
    <w:rsid w:val="009B3D2D"/>
    <w:rsid w:val="009B3EB1"/>
    <w:rsid w:val="009B4C47"/>
    <w:rsid w:val="009B50C6"/>
    <w:rsid w:val="009B6A6A"/>
    <w:rsid w:val="009B769B"/>
    <w:rsid w:val="009B79F0"/>
    <w:rsid w:val="009C03E2"/>
    <w:rsid w:val="009C1977"/>
    <w:rsid w:val="009C22FF"/>
    <w:rsid w:val="009C26A7"/>
    <w:rsid w:val="009C26C3"/>
    <w:rsid w:val="009C2E00"/>
    <w:rsid w:val="009C5063"/>
    <w:rsid w:val="009C5D33"/>
    <w:rsid w:val="009C6048"/>
    <w:rsid w:val="009C680B"/>
    <w:rsid w:val="009C72D9"/>
    <w:rsid w:val="009D1063"/>
    <w:rsid w:val="009D1898"/>
    <w:rsid w:val="009D1AA6"/>
    <w:rsid w:val="009D27A8"/>
    <w:rsid w:val="009D3DD3"/>
    <w:rsid w:val="009D3E3E"/>
    <w:rsid w:val="009D4CBD"/>
    <w:rsid w:val="009D4F42"/>
    <w:rsid w:val="009D5B2E"/>
    <w:rsid w:val="009D686E"/>
    <w:rsid w:val="009D6FE2"/>
    <w:rsid w:val="009D7B28"/>
    <w:rsid w:val="009E10EC"/>
    <w:rsid w:val="009E149D"/>
    <w:rsid w:val="009E1AF2"/>
    <w:rsid w:val="009E2D27"/>
    <w:rsid w:val="009E385E"/>
    <w:rsid w:val="009E513A"/>
    <w:rsid w:val="009E5A4A"/>
    <w:rsid w:val="009E5D4A"/>
    <w:rsid w:val="009E5F4C"/>
    <w:rsid w:val="009E60E1"/>
    <w:rsid w:val="009E6347"/>
    <w:rsid w:val="009E6F90"/>
    <w:rsid w:val="009F01B1"/>
    <w:rsid w:val="009F0BBB"/>
    <w:rsid w:val="009F0C1F"/>
    <w:rsid w:val="009F2920"/>
    <w:rsid w:val="009F29DD"/>
    <w:rsid w:val="009F2E39"/>
    <w:rsid w:val="009F33D7"/>
    <w:rsid w:val="009F33E1"/>
    <w:rsid w:val="009F3CF8"/>
    <w:rsid w:val="009F610F"/>
    <w:rsid w:val="009F67AB"/>
    <w:rsid w:val="009F7489"/>
    <w:rsid w:val="009F7D45"/>
    <w:rsid w:val="00A00293"/>
    <w:rsid w:val="00A00A4F"/>
    <w:rsid w:val="00A00AED"/>
    <w:rsid w:val="00A00FF8"/>
    <w:rsid w:val="00A0105A"/>
    <w:rsid w:val="00A01198"/>
    <w:rsid w:val="00A01409"/>
    <w:rsid w:val="00A01EA4"/>
    <w:rsid w:val="00A029B1"/>
    <w:rsid w:val="00A02F36"/>
    <w:rsid w:val="00A03D63"/>
    <w:rsid w:val="00A04870"/>
    <w:rsid w:val="00A05175"/>
    <w:rsid w:val="00A05246"/>
    <w:rsid w:val="00A06329"/>
    <w:rsid w:val="00A11857"/>
    <w:rsid w:val="00A12C62"/>
    <w:rsid w:val="00A131D5"/>
    <w:rsid w:val="00A13596"/>
    <w:rsid w:val="00A13BBF"/>
    <w:rsid w:val="00A152E4"/>
    <w:rsid w:val="00A15AD3"/>
    <w:rsid w:val="00A16E53"/>
    <w:rsid w:val="00A16FA9"/>
    <w:rsid w:val="00A178CE"/>
    <w:rsid w:val="00A205F7"/>
    <w:rsid w:val="00A210CE"/>
    <w:rsid w:val="00A21C86"/>
    <w:rsid w:val="00A2303F"/>
    <w:rsid w:val="00A23D85"/>
    <w:rsid w:val="00A24407"/>
    <w:rsid w:val="00A24995"/>
    <w:rsid w:val="00A2534F"/>
    <w:rsid w:val="00A25EB8"/>
    <w:rsid w:val="00A2602A"/>
    <w:rsid w:val="00A26333"/>
    <w:rsid w:val="00A277B4"/>
    <w:rsid w:val="00A27E6A"/>
    <w:rsid w:val="00A30F01"/>
    <w:rsid w:val="00A30F8B"/>
    <w:rsid w:val="00A3128C"/>
    <w:rsid w:val="00A316A9"/>
    <w:rsid w:val="00A31E75"/>
    <w:rsid w:val="00A3278B"/>
    <w:rsid w:val="00A32A6B"/>
    <w:rsid w:val="00A32AD9"/>
    <w:rsid w:val="00A34794"/>
    <w:rsid w:val="00A36851"/>
    <w:rsid w:val="00A375D5"/>
    <w:rsid w:val="00A37C5C"/>
    <w:rsid w:val="00A405D0"/>
    <w:rsid w:val="00A40CE9"/>
    <w:rsid w:val="00A40E58"/>
    <w:rsid w:val="00A41998"/>
    <w:rsid w:val="00A431BB"/>
    <w:rsid w:val="00A45426"/>
    <w:rsid w:val="00A46799"/>
    <w:rsid w:val="00A4739E"/>
    <w:rsid w:val="00A474A2"/>
    <w:rsid w:val="00A50EB4"/>
    <w:rsid w:val="00A518C7"/>
    <w:rsid w:val="00A51D30"/>
    <w:rsid w:val="00A5284A"/>
    <w:rsid w:val="00A52B04"/>
    <w:rsid w:val="00A52EFE"/>
    <w:rsid w:val="00A53678"/>
    <w:rsid w:val="00A5415E"/>
    <w:rsid w:val="00A54DE7"/>
    <w:rsid w:val="00A55398"/>
    <w:rsid w:val="00A57090"/>
    <w:rsid w:val="00A57800"/>
    <w:rsid w:val="00A57CBD"/>
    <w:rsid w:val="00A60007"/>
    <w:rsid w:val="00A6128F"/>
    <w:rsid w:val="00A621DF"/>
    <w:rsid w:val="00A629FF"/>
    <w:rsid w:val="00A63602"/>
    <w:rsid w:val="00A63A76"/>
    <w:rsid w:val="00A63AB8"/>
    <w:rsid w:val="00A65AF8"/>
    <w:rsid w:val="00A676B4"/>
    <w:rsid w:val="00A67CB9"/>
    <w:rsid w:val="00A70D05"/>
    <w:rsid w:val="00A7137D"/>
    <w:rsid w:val="00A71EA3"/>
    <w:rsid w:val="00A7274E"/>
    <w:rsid w:val="00A73F69"/>
    <w:rsid w:val="00A7539A"/>
    <w:rsid w:val="00A768E1"/>
    <w:rsid w:val="00A8062D"/>
    <w:rsid w:val="00A80B30"/>
    <w:rsid w:val="00A81D70"/>
    <w:rsid w:val="00A8330C"/>
    <w:rsid w:val="00A8391A"/>
    <w:rsid w:val="00A850F7"/>
    <w:rsid w:val="00A85188"/>
    <w:rsid w:val="00A858D9"/>
    <w:rsid w:val="00A85B0E"/>
    <w:rsid w:val="00A8634C"/>
    <w:rsid w:val="00A86AA7"/>
    <w:rsid w:val="00A91479"/>
    <w:rsid w:val="00A91822"/>
    <w:rsid w:val="00A92026"/>
    <w:rsid w:val="00A92840"/>
    <w:rsid w:val="00A9718C"/>
    <w:rsid w:val="00A973E7"/>
    <w:rsid w:val="00AA0582"/>
    <w:rsid w:val="00AA0D19"/>
    <w:rsid w:val="00AA0F0A"/>
    <w:rsid w:val="00AA11B8"/>
    <w:rsid w:val="00AA1CFA"/>
    <w:rsid w:val="00AA2090"/>
    <w:rsid w:val="00AA27A0"/>
    <w:rsid w:val="00AA2FEE"/>
    <w:rsid w:val="00AA3DE8"/>
    <w:rsid w:val="00AA4B80"/>
    <w:rsid w:val="00AA4D80"/>
    <w:rsid w:val="00AA6625"/>
    <w:rsid w:val="00AA6693"/>
    <w:rsid w:val="00AA69A0"/>
    <w:rsid w:val="00AA73C9"/>
    <w:rsid w:val="00AB0307"/>
    <w:rsid w:val="00AB19F3"/>
    <w:rsid w:val="00AB1B85"/>
    <w:rsid w:val="00AB1C6C"/>
    <w:rsid w:val="00AB2DD2"/>
    <w:rsid w:val="00AB32E5"/>
    <w:rsid w:val="00AB411B"/>
    <w:rsid w:val="00AB4190"/>
    <w:rsid w:val="00AB4909"/>
    <w:rsid w:val="00AB4B04"/>
    <w:rsid w:val="00AB50D9"/>
    <w:rsid w:val="00AB554E"/>
    <w:rsid w:val="00AB7AC4"/>
    <w:rsid w:val="00AC02A9"/>
    <w:rsid w:val="00AC100D"/>
    <w:rsid w:val="00AC1C21"/>
    <w:rsid w:val="00AC2461"/>
    <w:rsid w:val="00AC3E09"/>
    <w:rsid w:val="00AC4659"/>
    <w:rsid w:val="00AC65D5"/>
    <w:rsid w:val="00AC6CA9"/>
    <w:rsid w:val="00AC6D45"/>
    <w:rsid w:val="00AC73CB"/>
    <w:rsid w:val="00AC7786"/>
    <w:rsid w:val="00AD07EF"/>
    <w:rsid w:val="00AD1596"/>
    <w:rsid w:val="00AD191D"/>
    <w:rsid w:val="00AD2AE0"/>
    <w:rsid w:val="00AD32BE"/>
    <w:rsid w:val="00AD39E8"/>
    <w:rsid w:val="00AD43CA"/>
    <w:rsid w:val="00AD43CE"/>
    <w:rsid w:val="00AD6D8B"/>
    <w:rsid w:val="00AD7B95"/>
    <w:rsid w:val="00AE144B"/>
    <w:rsid w:val="00AE30D1"/>
    <w:rsid w:val="00AE35D1"/>
    <w:rsid w:val="00AE59AA"/>
    <w:rsid w:val="00AF0AC4"/>
    <w:rsid w:val="00AF1791"/>
    <w:rsid w:val="00AF19B9"/>
    <w:rsid w:val="00AF2032"/>
    <w:rsid w:val="00AF316E"/>
    <w:rsid w:val="00AF3172"/>
    <w:rsid w:val="00AF4E9C"/>
    <w:rsid w:val="00AF54AE"/>
    <w:rsid w:val="00AF5B91"/>
    <w:rsid w:val="00AF65FF"/>
    <w:rsid w:val="00AF6B6C"/>
    <w:rsid w:val="00AF6F6B"/>
    <w:rsid w:val="00AF7F4A"/>
    <w:rsid w:val="00B01A45"/>
    <w:rsid w:val="00B02EA3"/>
    <w:rsid w:val="00B04405"/>
    <w:rsid w:val="00B0733E"/>
    <w:rsid w:val="00B0789F"/>
    <w:rsid w:val="00B103BC"/>
    <w:rsid w:val="00B10585"/>
    <w:rsid w:val="00B10D34"/>
    <w:rsid w:val="00B110B8"/>
    <w:rsid w:val="00B11E5D"/>
    <w:rsid w:val="00B123CB"/>
    <w:rsid w:val="00B13A46"/>
    <w:rsid w:val="00B145F7"/>
    <w:rsid w:val="00B15F43"/>
    <w:rsid w:val="00B217A2"/>
    <w:rsid w:val="00B234E8"/>
    <w:rsid w:val="00B23C2B"/>
    <w:rsid w:val="00B2451D"/>
    <w:rsid w:val="00B24D80"/>
    <w:rsid w:val="00B2536C"/>
    <w:rsid w:val="00B25905"/>
    <w:rsid w:val="00B27C41"/>
    <w:rsid w:val="00B30ACC"/>
    <w:rsid w:val="00B3144C"/>
    <w:rsid w:val="00B33B6B"/>
    <w:rsid w:val="00B34270"/>
    <w:rsid w:val="00B34593"/>
    <w:rsid w:val="00B3492F"/>
    <w:rsid w:val="00B35332"/>
    <w:rsid w:val="00B3551E"/>
    <w:rsid w:val="00B35A23"/>
    <w:rsid w:val="00B361D5"/>
    <w:rsid w:val="00B372AA"/>
    <w:rsid w:val="00B4102F"/>
    <w:rsid w:val="00B4170A"/>
    <w:rsid w:val="00B42417"/>
    <w:rsid w:val="00B4321F"/>
    <w:rsid w:val="00B43D6A"/>
    <w:rsid w:val="00B44AB9"/>
    <w:rsid w:val="00B456B8"/>
    <w:rsid w:val="00B4783E"/>
    <w:rsid w:val="00B50F47"/>
    <w:rsid w:val="00B51EC4"/>
    <w:rsid w:val="00B525DB"/>
    <w:rsid w:val="00B53920"/>
    <w:rsid w:val="00B54123"/>
    <w:rsid w:val="00B54A07"/>
    <w:rsid w:val="00B5645A"/>
    <w:rsid w:val="00B565DE"/>
    <w:rsid w:val="00B57D0C"/>
    <w:rsid w:val="00B601F5"/>
    <w:rsid w:val="00B620B1"/>
    <w:rsid w:val="00B62D1B"/>
    <w:rsid w:val="00B6301F"/>
    <w:rsid w:val="00B65AA8"/>
    <w:rsid w:val="00B65FBD"/>
    <w:rsid w:val="00B71349"/>
    <w:rsid w:val="00B720B2"/>
    <w:rsid w:val="00B72358"/>
    <w:rsid w:val="00B7242D"/>
    <w:rsid w:val="00B72ACB"/>
    <w:rsid w:val="00B72F36"/>
    <w:rsid w:val="00B74367"/>
    <w:rsid w:val="00B74628"/>
    <w:rsid w:val="00B74802"/>
    <w:rsid w:val="00B75EA5"/>
    <w:rsid w:val="00B76B8D"/>
    <w:rsid w:val="00B77A39"/>
    <w:rsid w:val="00B8081E"/>
    <w:rsid w:val="00B80CC9"/>
    <w:rsid w:val="00B81CA1"/>
    <w:rsid w:val="00B81D39"/>
    <w:rsid w:val="00B823AE"/>
    <w:rsid w:val="00B82BF4"/>
    <w:rsid w:val="00B82F5C"/>
    <w:rsid w:val="00B82F82"/>
    <w:rsid w:val="00B83D19"/>
    <w:rsid w:val="00B841A1"/>
    <w:rsid w:val="00B84793"/>
    <w:rsid w:val="00B847E0"/>
    <w:rsid w:val="00B84AAF"/>
    <w:rsid w:val="00B857AE"/>
    <w:rsid w:val="00B868FC"/>
    <w:rsid w:val="00B87B97"/>
    <w:rsid w:val="00B900FF"/>
    <w:rsid w:val="00B903BD"/>
    <w:rsid w:val="00B90D31"/>
    <w:rsid w:val="00B90E8D"/>
    <w:rsid w:val="00B91DAA"/>
    <w:rsid w:val="00B927F1"/>
    <w:rsid w:val="00B9304C"/>
    <w:rsid w:val="00B938A0"/>
    <w:rsid w:val="00B93E19"/>
    <w:rsid w:val="00BA0F5A"/>
    <w:rsid w:val="00BA1AA0"/>
    <w:rsid w:val="00BA2650"/>
    <w:rsid w:val="00BA2B15"/>
    <w:rsid w:val="00BA3B56"/>
    <w:rsid w:val="00BA41DD"/>
    <w:rsid w:val="00BA4E43"/>
    <w:rsid w:val="00BA5AD7"/>
    <w:rsid w:val="00BA5EC7"/>
    <w:rsid w:val="00BA6743"/>
    <w:rsid w:val="00BA740C"/>
    <w:rsid w:val="00BB09E5"/>
    <w:rsid w:val="00BB0C0F"/>
    <w:rsid w:val="00BB119E"/>
    <w:rsid w:val="00BB16CF"/>
    <w:rsid w:val="00BB4177"/>
    <w:rsid w:val="00BB504E"/>
    <w:rsid w:val="00BB5393"/>
    <w:rsid w:val="00BB5657"/>
    <w:rsid w:val="00BB64CA"/>
    <w:rsid w:val="00BB7117"/>
    <w:rsid w:val="00BB72AD"/>
    <w:rsid w:val="00BB75AC"/>
    <w:rsid w:val="00BB7AD9"/>
    <w:rsid w:val="00BC00A9"/>
    <w:rsid w:val="00BC1D36"/>
    <w:rsid w:val="00BC2947"/>
    <w:rsid w:val="00BC3BCE"/>
    <w:rsid w:val="00BC4D49"/>
    <w:rsid w:val="00BC601C"/>
    <w:rsid w:val="00BC6716"/>
    <w:rsid w:val="00BC6B10"/>
    <w:rsid w:val="00BC7111"/>
    <w:rsid w:val="00BC7314"/>
    <w:rsid w:val="00BC791A"/>
    <w:rsid w:val="00BD01BE"/>
    <w:rsid w:val="00BD1064"/>
    <w:rsid w:val="00BD238A"/>
    <w:rsid w:val="00BD2C97"/>
    <w:rsid w:val="00BD3E74"/>
    <w:rsid w:val="00BD5B2C"/>
    <w:rsid w:val="00BD6793"/>
    <w:rsid w:val="00BD7044"/>
    <w:rsid w:val="00BE0BE0"/>
    <w:rsid w:val="00BE19CE"/>
    <w:rsid w:val="00BE3577"/>
    <w:rsid w:val="00BE4222"/>
    <w:rsid w:val="00BE4268"/>
    <w:rsid w:val="00BE4874"/>
    <w:rsid w:val="00BE4FE6"/>
    <w:rsid w:val="00BE55C4"/>
    <w:rsid w:val="00BE58E7"/>
    <w:rsid w:val="00BE7010"/>
    <w:rsid w:val="00BE712D"/>
    <w:rsid w:val="00BE72BE"/>
    <w:rsid w:val="00BE73F9"/>
    <w:rsid w:val="00BE7A45"/>
    <w:rsid w:val="00BF0FBA"/>
    <w:rsid w:val="00BF10E4"/>
    <w:rsid w:val="00BF2503"/>
    <w:rsid w:val="00BF33B4"/>
    <w:rsid w:val="00BF352D"/>
    <w:rsid w:val="00BF6916"/>
    <w:rsid w:val="00BF7227"/>
    <w:rsid w:val="00BF7715"/>
    <w:rsid w:val="00C0049F"/>
    <w:rsid w:val="00C00A04"/>
    <w:rsid w:val="00C00D6E"/>
    <w:rsid w:val="00C010DF"/>
    <w:rsid w:val="00C019C3"/>
    <w:rsid w:val="00C021A9"/>
    <w:rsid w:val="00C02BAF"/>
    <w:rsid w:val="00C0405C"/>
    <w:rsid w:val="00C105EF"/>
    <w:rsid w:val="00C10AA9"/>
    <w:rsid w:val="00C10F2B"/>
    <w:rsid w:val="00C1113B"/>
    <w:rsid w:val="00C11250"/>
    <w:rsid w:val="00C11924"/>
    <w:rsid w:val="00C1206E"/>
    <w:rsid w:val="00C14279"/>
    <w:rsid w:val="00C1684A"/>
    <w:rsid w:val="00C17201"/>
    <w:rsid w:val="00C17750"/>
    <w:rsid w:val="00C227E1"/>
    <w:rsid w:val="00C22EF4"/>
    <w:rsid w:val="00C23998"/>
    <w:rsid w:val="00C23F0A"/>
    <w:rsid w:val="00C2556D"/>
    <w:rsid w:val="00C30C7A"/>
    <w:rsid w:val="00C30F89"/>
    <w:rsid w:val="00C30FFB"/>
    <w:rsid w:val="00C31B85"/>
    <w:rsid w:val="00C3211C"/>
    <w:rsid w:val="00C325E3"/>
    <w:rsid w:val="00C32FF8"/>
    <w:rsid w:val="00C3372F"/>
    <w:rsid w:val="00C33AFA"/>
    <w:rsid w:val="00C33B57"/>
    <w:rsid w:val="00C34058"/>
    <w:rsid w:val="00C35D6D"/>
    <w:rsid w:val="00C36267"/>
    <w:rsid w:val="00C36734"/>
    <w:rsid w:val="00C3698B"/>
    <w:rsid w:val="00C36B66"/>
    <w:rsid w:val="00C37119"/>
    <w:rsid w:val="00C373A5"/>
    <w:rsid w:val="00C379F2"/>
    <w:rsid w:val="00C4096F"/>
    <w:rsid w:val="00C411DF"/>
    <w:rsid w:val="00C42026"/>
    <w:rsid w:val="00C429BB"/>
    <w:rsid w:val="00C433A5"/>
    <w:rsid w:val="00C436A0"/>
    <w:rsid w:val="00C43738"/>
    <w:rsid w:val="00C4408B"/>
    <w:rsid w:val="00C44407"/>
    <w:rsid w:val="00C44A27"/>
    <w:rsid w:val="00C45470"/>
    <w:rsid w:val="00C459E6"/>
    <w:rsid w:val="00C47384"/>
    <w:rsid w:val="00C47992"/>
    <w:rsid w:val="00C50689"/>
    <w:rsid w:val="00C51802"/>
    <w:rsid w:val="00C525DF"/>
    <w:rsid w:val="00C541A4"/>
    <w:rsid w:val="00C54932"/>
    <w:rsid w:val="00C55123"/>
    <w:rsid w:val="00C5613D"/>
    <w:rsid w:val="00C576C1"/>
    <w:rsid w:val="00C57B70"/>
    <w:rsid w:val="00C6218E"/>
    <w:rsid w:val="00C64C59"/>
    <w:rsid w:val="00C65B4F"/>
    <w:rsid w:val="00C668E4"/>
    <w:rsid w:val="00C669C5"/>
    <w:rsid w:val="00C67877"/>
    <w:rsid w:val="00C70019"/>
    <w:rsid w:val="00C700BD"/>
    <w:rsid w:val="00C70534"/>
    <w:rsid w:val="00C7062B"/>
    <w:rsid w:val="00C714E9"/>
    <w:rsid w:val="00C716E2"/>
    <w:rsid w:val="00C721F9"/>
    <w:rsid w:val="00C728AD"/>
    <w:rsid w:val="00C72E80"/>
    <w:rsid w:val="00C73254"/>
    <w:rsid w:val="00C75952"/>
    <w:rsid w:val="00C75D2E"/>
    <w:rsid w:val="00C7613C"/>
    <w:rsid w:val="00C768E1"/>
    <w:rsid w:val="00C805D0"/>
    <w:rsid w:val="00C82101"/>
    <w:rsid w:val="00C827DE"/>
    <w:rsid w:val="00C84F04"/>
    <w:rsid w:val="00C85DDC"/>
    <w:rsid w:val="00C85E13"/>
    <w:rsid w:val="00C87144"/>
    <w:rsid w:val="00C900D7"/>
    <w:rsid w:val="00C903A8"/>
    <w:rsid w:val="00C904BA"/>
    <w:rsid w:val="00C94A18"/>
    <w:rsid w:val="00C95C48"/>
    <w:rsid w:val="00C961F4"/>
    <w:rsid w:val="00C966F8"/>
    <w:rsid w:val="00CA02E1"/>
    <w:rsid w:val="00CA03E0"/>
    <w:rsid w:val="00CA1084"/>
    <w:rsid w:val="00CA17B6"/>
    <w:rsid w:val="00CA1EDF"/>
    <w:rsid w:val="00CA38F9"/>
    <w:rsid w:val="00CA42FD"/>
    <w:rsid w:val="00CA46C8"/>
    <w:rsid w:val="00CA5BC7"/>
    <w:rsid w:val="00CA6DA1"/>
    <w:rsid w:val="00CB0047"/>
    <w:rsid w:val="00CB05B0"/>
    <w:rsid w:val="00CB1ED6"/>
    <w:rsid w:val="00CB3601"/>
    <w:rsid w:val="00CB49C4"/>
    <w:rsid w:val="00CB5190"/>
    <w:rsid w:val="00CB585A"/>
    <w:rsid w:val="00CB5BAF"/>
    <w:rsid w:val="00CB7639"/>
    <w:rsid w:val="00CB7E66"/>
    <w:rsid w:val="00CC0012"/>
    <w:rsid w:val="00CC014D"/>
    <w:rsid w:val="00CC245C"/>
    <w:rsid w:val="00CC2CE2"/>
    <w:rsid w:val="00CC38FF"/>
    <w:rsid w:val="00CC3C0D"/>
    <w:rsid w:val="00CC4EA0"/>
    <w:rsid w:val="00CC50F0"/>
    <w:rsid w:val="00CC525A"/>
    <w:rsid w:val="00CC53E3"/>
    <w:rsid w:val="00CC5864"/>
    <w:rsid w:val="00CC5EAC"/>
    <w:rsid w:val="00CD07C8"/>
    <w:rsid w:val="00CD0C65"/>
    <w:rsid w:val="00CD1567"/>
    <w:rsid w:val="00CD1992"/>
    <w:rsid w:val="00CD1ACF"/>
    <w:rsid w:val="00CD1B89"/>
    <w:rsid w:val="00CD1D63"/>
    <w:rsid w:val="00CD39E0"/>
    <w:rsid w:val="00CD3BDD"/>
    <w:rsid w:val="00CD3FF0"/>
    <w:rsid w:val="00CD4D43"/>
    <w:rsid w:val="00CD55E9"/>
    <w:rsid w:val="00CD5CF8"/>
    <w:rsid w:val="00CD5F2B"/>
    <w:rsid w:val="00CD72FB"/>
    <w:rsid w:val="00CE09EE"/>
    <w:rsid w:val="00CE19C2"/>
    <w:rsid w:val="00CE2C56"/>
    <w:rsid w:val="00CE30AA"/>
    <w:rsid w:val="00CE3232"/>
    <w:rsid w:val="00CE3EAE"/>
    <w:rsid w:val="00CE5440"/>
    <w:rsid w:val="00CE5460"/>
    <w:rsid w:val="00CE710A"/>
    <w:rsid w:val="00CE76B3"/>
    <w:rsid w:val="00CF0319"/>
    <w:rsid w:val="00CF23A7"/>
    <w:rsid w:val="00CF2DEE"/>
    <w:rsid w:val="00CF3051"/>
    <w:rsid w:val="00CF34BF"/>
    <w:rsid w:val="00CF48E4"/>
    <w:rsid w:val="00CF5A7C"/>
    <w:rsid w:val="00CF7DF8"/>
    <w:rsid w:val="00D024E0"/>
    <w:rsid w:val="00D046D3"/>
    <w:rsid w:val="00D0579F"/>
    <w:rsid w:val="00D05D98"/>
    <w:rsid w:val="00D063B3"/>
    <w:rsid w:val="00D06D62"/>
    <w:rsid w:val="00D072F3"/>
    <w:rsid w:val="00D07B22"/>
    <w:rsid w:val="00D10217"/>
    <w:rsid w:val="00D1049C"/>
    <w:rsid w:val="00D115C7"/>
    <w:rsid w:val="00D11D32"/>
    <w:rsid w:val="00D125D7"/>
    <w:rsid w:val="00D15158"/>
    <w:rsid w:val="00D1584F"/>
    <w:rsid w:val="00D168BF"/>
    <w:rsid w:val="00D16B29"/>
    <w:rsid w:val="00D17F8D"/>
    <w:rsid w:val="00D21129"/>
    <w:rsid w:val="00D21202"/>
    <w:rsid w:val="00D21FEE"/>
    <w:rsid w:val="00D22165"/>
    <w:rsid w:val="00D232B1"/>
    <w:rsid w:val="00D2337C"/>
    <w:rsid w:val="00D321D9"/>
    <w:rsid w:val="00D334A8"/>
    <w:rsid w:val="00D340D6"/>
    <w:rsid w:val="00D3429A"/>
    <w:rsid w:val="00D34DAD"/>
    <w:rsid w:val="00D356F7"/>
    <w:rsid w:val="00D35CD8"/>
    <w:rsid w:val="00D42C54"/>
    <w:rsid w:val="00D430BD"/>
    <w:rsid w:val="00D43339"/>
    <w:rsid w:val="00D437E3"/>
    <w:rsid w:val="00D44334"/>
    <w:rsid w:val="00D445D7"/>
    <w:rsid w:val="00D46465"/>
    <w:rsid w:val="00D50712"/>
    <w:rsid w:val="00D52322"/>
    <w:rsid w:val="00D52819"/>
    <w:rsid w:val="00D53F9E"/>
    <w:rsid w:val="00D5432C"/>
    <w:rsid w:val="00D54C88"/>
    <w:rsid w:val="00D56886"/>
    <w:rsid w:val="00D60A28"/>
    <w:rsid w:val="00D60F0D"/>
    <w:rsid w:val="00D61033"/>
    <w:rsid w:val="00D634ED"/>
    <w:rsid w:val="00D637A4"/>
    <w:rsid w:val="00D63DA2"/>
    <w:rsid w:val="00D65D11"/>
    <w:rsid w:val="00D6690E"/>
    <w:rsid w:val="00D669E0"/>
    <w:rsid w:val="00D7028E"/>
    <w:rsid w:val="00D70AC9"/>
    <w:rsid w:val="00D72556"/>
    <w:rsid w:val="00D72FD5"/>
    <w:rsid w:val="00D7665D"/>
    <w:rsid w:val="00D778CD"/>
    <w:rsid w:val="00D81DE1"/>
    <w:rsid w:val="00D82673"/>
    <w:rsid w:val="00D83603"/>
    <w:rsid w:val="00D84A9E"/>
    <w:rsid w:val="00D84BE6"/>
    <w:rsid w:val="00D84EE4"/>
    <w:rsid w:val="00D860FD"/>
    <w:rsid w:val="00D86868"/>
    <w:rsid w:val="00D86D02"/>
    <w:rsid w:val="00D8790F"/>
    <w:rsid w:val="00D90914"/>
    <w:rsid w:val="00D922C5"/>
    <w:rsid w:val="00D92AF1"/>
    <w:rsid w:val="00D96D93"/>
    <w:rsid w:val="00DA0381"/>
    <w:rsid w:val="00DA057F"/>
    <w:rsid w:val="00DA0861"/>
    <w:rsid w:val="00DA164D"/>
    <w:rsid w:val="00DA1B20"/>
    <w:rsid w:val="00DA3B89"/>
    <w:rsid w:val="00DA3CA7"/>
    <w:rsid w:val="00DA4010"/>
    <w:rsid w:val="00DA4262"/>
    <w:rsid w:val="00DA4A64"/>
    <w:rsid w:val="00DA60A5"/>
    <w:rsid w:val="00DA62CE"/>
    <w:rsid w:val="00DB00FE"/>
    <w:rsid w:val="00DB0243"/>
    <w:rsid w:val="00DB0800"/>
    <w:rsid w:val="00DB3FBB"/>
    <w:rsid w:val="00DB4539"/>
    <w:rsid w:val="00DB4583"/>
    <w:rsid w:val="00DB59FF"/>
    <w:rsid w:val="00DB6578"/>
    <w:rsid w:val="00DB65DB"/>
    <w:rsid w:val="00DB7E6A"/>
    <w:rsid w:val="00DB7EE1"/>
    <w:rsid w:val="00DC02A8"/>
    <w:rsid w:val="00DC0465"/>
    <w:rsid w:val="00DC0E1D"/>
    <w:rsid w:val="00DC0E67"/>
    <w:rsid w:val="00DC0FFB"/>
    <w:rsid w:val="00DC2CED"/>
    <w:rsid w:val="00DC3A03"/>
    <w:rsid w:val="00DC43AC"/>
    <w:rsid w:val="00DC44B4"/>
    <w:rsid w:val="00DC46B8"/>
    <w:rsid w:val="00DC654C"/>
    <w:rsid w:val="00DC75F7"/>
    <w:rsid w:val="00DD0773"/>
    <w:rsid w:val="00DD0900"/>
    <w:rsid w:val="00DD1272"/>
    <w:rsid w:val="00DD1883"/>
    <w:rsid w:val="00DD245C"/>
    <w:rsid w:val="00DD289E"/>
    <w:rsid w:val="00DD2BCD"/>
    <w:rsid w:val="00DD2BCE"/>
    <w:rsid w:val="00DD2F1B"/>
    <w:rsid w:val="00DD3482"/>
    <w:rsid w:val="00DD353A"/>
    <w:rsid w:val="00DD7B43"/>
    <w:rsid w:val="00DE131A"/>
    <w:rsid w:val="00DE189D"/>
    <w:rsid w:val="00DE29C3"/>
    <w:rsid w:val="00DE3C98"/>
    <w:rsid w:val="00DE3D39"/>
    <w:rsid w:val="00DE62C4"/>
    <w:rsid w:val="00DE6FB4"/>
    <w:rsid w:val="00DE6FC3"/>
    <w:rsid w:val="00DE78E1"/>
    <w:rsid w:val="00DE7FB3"/>
    <w:rsid w:val="00DF0C95"/>
    <w:rsid w:val="00DF1153"/>
    <w:rsid w:val="00DF1191"/>
    <w:rsid w:val="00DF26C7"/>
    <w:rsid w:val="00DF39F8"/>
    <w:rsid w:val="00DF3BCD"/>
    <w:rsid w:val="00DF4204"/>
    <w:rsid w:val="00DF4A6E"/>
    <w:rsid w:val="00DF6570"/>
    <w:rsid w:val="00DF789C"/>
    <w:rsid w:val="00DF7C68"/>
    <w:rsid w:val="00E00097"/>
    <w:rsid w:val="00E003A3"/>
    <w:rsid w:val="00E006B2"/>
    <w:rsid w:val="00E01402"/>
    <w:rsid w:val="00E03AF8"/>
    <w:rsid w:val="00E044DB"/>
    <w:rsid w:val="00E04FDF"/>
    <w:rsid w:val="00E0512C"/>
    <w:rsid w:val="00E05686"/>
    <w:rsid w:val="00E058BE"/>
    <w:rsid w:val="00E0596C"/>
    <w:rsid w:val="00E06946"/>
    <w:rsid w:val="00E1030A"/>
    <w:rsid w:val="00E117F1"/>
    <w:rsid w:val="00E13D20"/>
    <w:rsid w:val="00E142CE"/>
    <w:rsid w:val="00E14B1F"/>
    <w:rsid w:val="00E15D8C"/>
    <w:rsid w:val="00E16958"/>
    <w:rsid w:val="00E20525"/>
    <w:rsid w:val="00E20C6E"/>
    <w:rsid w:val="00E20D91"/>
    <w:rsid w:val="00E21214"/>
    <w:rsid w:val="00E22105"/>
    <w:rsid w:val="00E22986"/>
    <w:rsid w:val="00E22A16"/>
    <w:rsid w:val="00E23594"/>
    <w:rsid w:val="00E257E2"/>
    <w:rsid w:val="00E25803"/>
    <w:rsid w:val="00E265CE"/>
    <w:rsid w:val="00E27087"/>
    <w:rsid w:val="00E271DD"/>
    <w:rsid w:val="00E27899"/>
    <w:rsid w:val="00E278D9"/>
    <w:rsid w:val="00E3096C"/>
    <w:rsid w:val="00E30F38"/>
    <w:rsid w:val="00E317EA"/>
    <w:rsid w:val="00E32C05"/>
    <w:rsid w:val="00E33E8A"/>
    <w:rsid w:val="00E34B5A"/>
    <w:rsid w:val="00E35509"/>
    <w:rsid w:val="00E371BF"/>
    <w:rsid w:val="00E37975"/>
    <w:rsid w:val="00E403D3"/>
    <w:rsid w:val="00E4150B"/>
    <w:rsid w:val="00E41B3F"/>
    <w:rsid w:val="00E41F13"/>
    <w:rsid w:val="00E42B28"/>
    <w:rsid w:val="00E44469"/>
    <w:rsid w:val="00E448B3"/>
    <w:rsid w:val="00E448CB"/>
    <w:rsid w:val="00E45930"/>
    <w:rsid w:val="00E45B16"/>
    <w:rsid w:val="00E46CA2"/>
    <w:rsid w:val="00E47F65"/>
    <w:rsid w:val="00E50D83"/>
    <w:rsid w:val="00E5300D"/>
    <w:rsid w:val="00E53278"/>
    <w:rsid w:val="00E533FB"/>
    <w:rsid w:val="00E54E72"/>
    <w:rsid w:val="00E557BF"/>
    <w:rsid w:val="00E55827"/>
    <w:rsid w:val="00E55A70"/>
    <w:rsid w:val="00E56E6B"/>
    <w:rsid w:val="00E6041F"/>
    <w:rsid w:val="00E608C9"/>
    <w:rsid w:val="00E61B22"/>
    <w:rsid w:val="00E640B4"/>
    <w:rsid w:val="00E64FC5"/>
    <w:rsid w:val="00E65676"/>
    <w:rsid w:val="00E659D5"/>
    <w:rsid w:val="00E65D1F"/>
    <w:rsid w:val="00E66590"/>
    <w:rsid w:val="00E66A6F"/>
    <w:rsid w:val="00E66D69"/>
    <w:rsid w:val="00E66EB2"/>
    <w:rsid w:val="00E671B8"/>
    <w:rsid w:val="00E70A94"/>
    <w:rsid w:val="00E70AFE"/>
    <w:rsid w:val="00E70D69"/>
    <w:rsid w:val="00E735DC"/>
    <w:rsid w:val="00E7377F"/>
    <w:rsid w:val="00E7401E"/>
    <w:rsid w:val="00E747A7"/>
    <w:rsid w:val="00E7561F"/>
    <w:rsid w:val="00E759FB"/>
    <w:rsid w:val="00E763C1"/>
    <w:rsid w:val="00E76AE8"/>
    <w:rsid w:val="00E775B2"/>
    <w:rsid w:val="00E81417"/>
    <w:rsid w:val="00E815CB"/>
    <w:rsid w:val="00E82EFE"/>
    <w:rsid w:val="00E861B9"/>
    <w:rsid w:val="00E86888"/>
    <w:rsid w:val="00E87F7E"/>
    <w:rsid w:val="00E91683"/>
    <w:rsid w:val="00E91FBD"/>
    <w:rsid w:val="00E92049"/>
    <w:rsid w:val="00E921DC"/>
    <w:rsid w:val="00E92B13"/>
    <w:rsid w:val="00E9646B"/>
    <w:rsid w:val="00E977C2"/>
    <w:rsid w:val="00E97DA8"/>
    <w:rsid w:val="00EA07CB"/>
    <w:rsid w:val="00EA1670"/>
    <w:rsid w:val="00EA1EEF"/>
    <w:rsid w:val="00EA41EB"/>
    <w:rsid w:val="00EA5B4C"/>
    <w:rsid w:val="00EA5C8A"/>
    <w:rsid w:val="00EA6B42"/>
    <w:rsid w:val="00EA6B87"/>
    <w:rsid w:val="00EA6DC8"/>
    <w:rsid w:val="00EA7970"/>
    <w:rsid w:val="00EA7F57"/>
    <w:rsid w:val="00EB19F7"/>
    <w:rsid w:val="00EB3A2B"/>
    <w:rsid w:val="00EB410C"/>
    <w:rsid w:val="00EB4CF3"/>
    <w:rsid w:val="00EB5088"/>
    <w:rsid w:val="00EB53A6"/>
    <w:rsid w:val="00EB6E76"/>
    <w:rsid w:val="00EB72D8"/>
    <w:rsid w:val="00EB7545"/>
    <w:rsid w:val="00EC0942"/>
    <w:rsid w:val="00EC11D0"/>
    <w:rsid w:val="00EC155B"/>
    <w:rsid w:val="00EC19A9"/>
    <w:rsid w:val="00EC3198"/>
    <w:rsid w:val="00EC3FD8"/>
    <w:rsid w:val="00EC411C"/>
    <w:rsid w:val="00EC41D8"/>
    <w:rsid w:val="00EC5DEC"/>
    <w:rsid w:val="00EC63C1"/>
    <w:rsid w:val="00EC6FD2"/>
    <w:rsid w:val="00EC78F2"/>
    <w:rsid w:val="00ED0405"/>
    <w:rsid w:val="00ED0ABB"/>
    <w:rsid w:val="00ED0BC9"/>
    <w:rsid w:val="00ED1968"/>
    <w:rsid w:val="00ED1CA7"/>
    <w:rsid w:val="00ED252D"/>
    <w:rsid w:val="00ED2EF4"/>
    <w:rsid w:val="00ED396E"/>
    <w:rsid w:val="00ED5638"/>
    <w:rsid w:val="00ED5EDC"/>
    <w:rsid w:val="00ED60C8"/>
    <w:rsid w:val="00ED61DE"/>
    <w:rsid w:val="00ED620A"/>
    <w:rsid w:val="00ED7538"/>
    <w:rsid w:val="00ED7AC8"/>
    <w:rsid w:val="00ED7D8E"/>
    <w:rsid w:val="00EE01B8"/>
    <w:rsid w:val="00EE03D5"/>
    <w:rsid w:val="00EE08DD"/>
    <w:rsid w:val="00EE1440"/>
    <w:rsid w:val="00EE151C"/>
    <w:rsid w:val="00EE2F0D"/>
    <w:rsid w:val="00EE3E6C"/>
    <w:rsid w:val="00EE6C0C"/>
    <w:rsid w:val="00EF1988"/>
    <w:rsid w:val="00EF2182"/>
    <w:rsid w:val="00EF2BF6"/>
    <w:rsid w:val="00EF3923"/>
    <w:rsid w:val="00EF3C13"/>
    <w:rsid w:val="00EF49AC"/>
    <w:rsid w:val="00EF4B80"/>
    <w:rsid w:val="00EF52A8"/>
    <w:rsid w:val="00EF5730"/>
    <w:rsid w:val="00EF5CE1"/>
    <w:rsid w:val="00EF6736"/>
    <w:rsid w:val="00EF6743"/>
    <w:rsid w:val="00F002BA"/>
    <w:rsid w:val="00F00775"/>
    <w:rsid w:val="00F009A2"/>
    <w:rsid w:val="00F02B0C"/>
    <w:rsid w:val="00F02D12"/>
    <w:rsid w:val="00F03184"/>
    <w:rsid w:val="00F06704"/>
    <w:rsid w:val="00F06FF1"/>
    <w:rsid w:val="00F07C12"/>
    <w:rsid w:val="00F1021F"/>
    <w:rsid w:val="00F10539"/>
    <w:rsid w:val="00F132CB"/>
    <w:rsid w:val="00F14B6B"/>
    <w:rsid w:val="00F1575F"/>
    <w:rsid w:val="00F16CB3"/>
    <w:rsid w:val="00F16FDB"/>
    <w:rsid w:val="00F20CCE"/>
    <w:rsid w:val="00F23A19"/>
    <w:rsid w:val="00F257B9"/>
    <w:rsid w:val="00F25B11"/>
    <w:rsid w:val="00F312BA"/>
    <w:rsid w:val="00F3142F"/>
    <w:rsid w:val="00F31C79"/>
    <w:rsid w:val="00F325B8"/>
    <w:rsid w:val="00F34258"/>
    <w:rsid w:val="00F36292"/>
    <w:rsid w:val="00F374FB"/>
    <w:rsid w:val="00F41DDD"/>
    <w:rsid w:val="00F41EF9"/>
    <w:rsid w:val="00F431E9"/>
    <w:rsid w:val="00F44AA7"/>
    <w:rsid w:val="00F466B3"/>
    <w:rsid w:val="00F500E1"/>
    <w:rsid w:val="00F50585"/>
    <w:rsid w:val="00F51FE3"/>
    <w:rsid w:val="00F553B8"/>
    <w:rsid w:val="00F56722"/>
    <w:rsid w:val="00F56A27"/>
    <w:rsid w:val="00F56FA7"/>
    <w:rsid w:val="00F57C4E"/>
    <w:rsid w:val="00F60860"/>
    <w:rsid w:val="00F61758"/>
    <w:rsid w:val="00F61B06"/>
    <w:rsid w:val="00F61B82"/>
    <w:rsid w:val="00F61DD3"/>
    <w:rsid w:val="00F62DC4"/>
    <w:rsid w:val="00F6358C"/>
    <w:rsid w:val="00F66498"/>
    <w:rsid w:val="00F6662B"/>
    <w:rsid w:val="00F666F6"/>
    <w:rsid w:val="00F6761E"/>
    <w:rsid w:val="00F67FCF"/>
    <w:rsid w:val="00F707DB"/>
    <w:rsid w:val="00F71F6D"/>
    <w:rsid w:val="00F722E7"/>
    <w:rsid w:val="00F723AB"/>
    <w:rsid w:val="00F72BF4"/>
    <w:rsid w:val="00F730B7"/>
    <w:rsid w:val="00F73E5E"/>
    <w:rsid w:val="00F74007"/>
    <w:rsid w:val="00F74562"/>
    <w:rsid w:val="00F748D0"/>
    <w:rsid w:val="00F74E59"/>
    <w:rsid w:val="00F75AF6"/>
    <w:rsid w:val="00F75AFE"/>
    <w:rsid w:val="00F76486"/>
    <w:rsid w:val="00F76C90"/>
    <w:rsid w:val="00F76E9A"/>
    <w:rsid w:val="00F773DA"/>
    <w:rsid w:val="00F806A9"/>
    <w:rsid w:val="00F80C73"/>
    <w:rsid w:val="00F816AB"/>
    <w:rsid w:val="00F819D0"/>
    <w:rsid w:val="00F81EEF"/>
    <w:rsid w:val="00F82DCD"/>
    <w:rsid w:val="00F84337"/>
    <w:rsid w:val="00F84482"/>
    <w:rsid w:val="00F84B55"/>
    <w:rsid w:val="00F8548F"/>
    <w:rsid w:val="00F872BD"/>
    <w:rsid w:val="00F90BFB"/>
    <w:rsid w:val="00F914C9"/>
    <w:rsid w:val="00F91E8E"/>
    <w:rsid w:val="00F940D8"/>
    <w:rsid w:val="00F941D4"/>
    <w:rsid w:val="00F947E4"/>
    <w:rsid w:val="00F953C3"/>
    <w:rsid w:val="00F95463"/>
    <w:rsid w:val="00F95F66"/>
    <w:rsid w:val="00F962DB"/>
    <w:rsid w:val="00FA03D5"/>
    <w:rsid w:val="00FA27C7"/>
    <w:rsid w:val="00FA2E1C"/>
    <w:rsid w:val="00FA2E5A"/>
    <w:rsid w:val="00FA3271"/>
    <w:rsid w:val="00FA3883"/>
    <w:rsid w:val="00FA632E"/>
    <w:rsid w:val="00FA67D3"/>
    <w:rsid w:val="00FA6AD7"/>
    <w:rsid w:val="00FA6DA7"/>
    <w:rsid w:val="00FB05BF"/>
    <w:rsid w:val="00FB16E4"/>
    <w:rsid w:val="00FB18A3"/>
    <w:rsid w:val="00FB3556"/>
    <w:rsid w:val="00FB38F4"/>
    <w:rsid w:val="00FB3E0A"/>
    <w:rsid w:val="00FB5C52"/>
    <w:rsid w:val="00FB5E02"/>
    <w:rsid w:val="00FB799F"/>
    <w:rsid w:val="00FC0FF2"/>
    <w:rsid w:val="00FC19DF"/>
    <w:rsid w:val="00FC24F0"/>
    <w:rsid w:val="00FC2BAA"/>
    <w:rsid w:val="00FC36FC"/>
    <w:rsid w:val="00FC613C"/>
    <w:rsid w:val="00FC631E"/>
    <w:rsid w:val="00FC6D88"/>
    <w:rsid w:val="00FC7600"/>
    <w:rsid w:val="00FC78B2"/>
    <w:rsid w:val="00FD1A6D"/>
    <w:rsid w:val="00FD1E19"/>
    <w:rsid w:val="00FD2510"/>
    <w:rsid w:val="00FD2FBD"/>
    <w:rsid w:val="00FD3DAD"/>
    <w:rsid w:val="00FD4833"/>
    <w:rsid w:val="00FD4E1F"/>
    <w:rsid w:val="00FD6718"/>
    <w:rsid w:val="00FD68CA"/>
    <w:rsid w:val="00FD702C"/>
    <w:rsid w:val="00FE148A"/>
    <w:rsid w:val="00FE3550"/>
    <w:rsid w:val="00FE5F00"/>
    <w:rsid w:val="00FE5FAA"/>
    <w:rsid w:val="00FE665D"/>
    <w:rsid w:val="00FE7644"/>
    <w:rsid w:val="00FE7CBC"/>
    <w:rsid w:val="00FF0329"/>
    <w:rsid w:val="00FF3FD9"/>
    <w:rsid w:val="00FF4115"/>
    <w:rsid w:val="00FF477C"/>
    <w:rsid w:val="00FF4BB5"/>
    <w:rsid w:val="00FF5BED"/>
    <w:rsid w:val="00FF5FDD"/>
    <w:rsid w:val="00FF6089"/>
    <w:rsid w:val="00FF64AF"/>
    <w:rsid w:val="00FF7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style="mso-height-percent:200;mso-width-relative:margin;mso-height-relative:margin" fillcolor="none [3213]" strokecolor="none [3212]">
      <v:fill color="none [3213]"/>
      <v:stroke color="none [3212]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10" w:unhideWhenUsed="0" w:qFormat="1"/>
    <w:lsdException w:name="Closing" w:uiPriority="0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Body Text First Indent 2" w:uiPriority="0"/>
    <w:lsdException w:name="Note Heading" w:uiPriority="0"/>
    <w:lsdException w:name="Body Text 2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Plain Text" w:uiPriority="0"/>
    <w:lsdException w:name="Normal (Web)" w:uiPriority="0"/>
    <w:lsdException w:name="HTML Keyboar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9">
    <w:name w:val="Normal"/>
    <w:qFormat/>
    <w:rsid w:val="004516E3"/>
    <w:pPr>
      <w:adjustRightInd w:val="0"/>
      <w:spacing w:line="280" w:lineRule="atLeast"/>
      <w:jc w:val="both"/>
      <w:textAlignment w:val="baseline"/>
    </w:pPr>
    <w:rPr>
      <w:rFonts w:eastAsia="맑은 고딕"/>
    </w:rPr>
  </w:style>
  <w:style w:type="paragraph" w:styleId="1">
    <w:name w:val="heading 1"/>
    <w:aliases w:val="제목1"/>
    <w:basedOn w:val="a9"/>
    <w:next w:val="-4"/>
    <w:link w:val="1Char"/>
    <w:qFormat/>
    <w:rsid w:val="00560440"/>
    <w:pPr>
      <w:keepNext/>
      <w:widowControl w:val="0"/>
      <w:numPr>
        <w:numId w:val="38"/>
      </w:numPr>
      <w:wordWrap w:val="0"/>
      <w:spacing w:before="240" w:after="240" w:line="240" w:lineRule="atLeast"/>
      <w:outlineLvl w:val="0"/>
    </w:pPr>
    <w:rPr>
      <w:rFonts w:ascii="맑은 고딕" w:hAnsi="맑은 고딕"/>
      <w:b/>
      <w:kern w:val="28"/>
      <w:sz w:val="32"/>
      <w:szCs w:val="24"/>
    </w:rPr>
  </w:style>
  <w:style w:type="paragraph" w:styleId="2">
    <w:name w:val="heading 2"/>
    <w:aliases w:val="제목2"/>
    <w:basedOn w:val="a9"/>
    <w:next w:val="-4"/>
    <w:link w:val="2Char"/>
    <w:autoRedefine/>
    <w:qFormat/>
    <w:rsid w:val="004C38D4"/>
    <w:pPr>
      <w:keepNext/>
      <w:keepLines/>
      <w:numPr>
        <w:ilvl w:val="1"/>
        <w:numId w:val="38"/>
      </w:numPr>
      <w:overflowPunct w:val="0"/>
      <w:autoSpaceDE w:val="0"/>
      <w:autoSpaceDN w:val="0"/>
      <w:spacing w:before="240" w:after="120" w:line="240" w:lineRule="auto"/>
      <w:ind w:rightChars="100" w:right="200"/>
      <w:jc w:val="left"/>
      <w:outlineLvl w:val="1"/>
    </w:pPr>
    <w:rPr>
      <w:rFonts w:ascii="맑은 고딕" w:hAnsi="맑은 고딕"/>
      <w:b/>
      <w:sz w:val="28"/>
    </w:rPr>
  </w:style>
  <w:style w:type="paragraph" w:styleId="3">
    <w:name w:val="heading 3"/>
    <w:aliases w:val="제목3"/>
    <w:basedOn w:val="a9"/>
    <w:next w:val="-4"/>
    <w:link w:val="3Char"/>
    <w:autoRedefine/>
    <w:qFormat/>
    <w:rsid w:val="00941109"/>
    <w:pPr>
      <w:keepNext/>
      <w:widowControl w:val="0"/>
      <w:numPr>
        <w:ilvl w:val="2"/>
        <w:numId w:val="38"/>
      </w:numPr>
      <w:spacing w:before="240" w:after="240" w:line="240" w:lineRule="atLeast"/>
      <w:jc w:val="left"/>
      <w:outlineLvl w:val="2"/>
    </w:pPr>
    <w:rPr>
      <w:rFonts w:ascii="맑은 고딕" w:hAnsi="맑은 고딕"/>
      <w:b/>
      <w:sz w:val="24"/>
    </w:rPr>
  </w:style>
  <w:style w:type="paragraph" w:styleId="4">
    <w:name w:val="heading 4"/>
    <w:aliases w:val="제목4"/>
    <w:basedOn w:val="a9"/>
    <w:next w:val="-4"/>
    <w:link w:val="4Char"/>
    <w:autoRedefine/>
    <w:qFormat/>
    <w:rsid w:val="004C38D4"/>
    <w:pPr>
      <w:keepNext/>
      <w:widowControl w:val="0"/>
      <w:numPr>
        <w:ilvl w:val="3"/>
        <w:numId w:val="38"/>
      </w:numPr>
      <w:wordWrap w:val="0"/>
      <w:spacing w:before="240" w:after="240" w:line="240" w:lineRule="atLeast"/>
      <w:ind w:rightChars="100" w:right="200"/>
      <w:jc w:val="left"/>
      <w:outlineLvl w:val="3"/>
    </w:pPr>
    <w:rPr>
      <w:rFonts w:ascii="맑은 고딕" w:hAnsi="맑은 고딕" w:cs="맑은 고딕"/>
      <w:b/>
      <w:sz w:val="22"/>
    </w:rPr>
  </w:style>
  <w:style w:type="paragraph" w:styleId="5">
    <w:name w:val="heading 5"/>
    <w:aliases w:val="L5,가),제목5,h5,H5,가) 제목,제목 5수정"/>
    <w:basedOn w:val="a9"/>
    <w:link w:val="5Char"/>
    <w:qFormat/>
    <w:rsid w:val="00FA03D5"/>
    <w:pPr>
      <w:keepNext/>
      <w:widowControl w:val="0"/>
      <w:numPr>
        <w:ilvl w:val="4"/>
        <w:numId w:val="38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9"/>
    <w:next w:val="-4"/>
    <w:link w:val="6Char"/>
    <w:qFormat/>
    <w:rsid w:val="00E557BF"/>
    <w:pPr>
      <w:keepNext/>
      <w:widowControl w:val="0"/>
      <w:numPr>
        <w:ilvl w:val="5"/>
        <w:numId w:val="38"/>
      </w:numPr>
      <w:wordWrap w:val="0"/>
      <w:outlineLvl w:val="5"/>
    </w:pPr>
    <w:rPr>
      <w:sz w:val="22"/>
    </w:rPr>
  </w:style>
  <w:style w:type="paragraph" w:styleId="7">
    <w:name w:val="heading 7"/>
    <w:aliases w:val="7"/>
    <w:basedOn w:val="a9"/>
    <w:rsid w:val="00FA03D5"/>
    <w:pPr>
      <w:keepNext/>
      <w:widowControl w:val="0"/>
      <w:numPr>
        <w:ilvl w:val="6"/>
        <w:numId w:val="38"/>
      </w:numPr>
      <w:wordWrap w:val="0"/>
      <w:outlineLvl w:val="6"/>
    </w:pPr>
    <w:rPr>
      <w:rFonts w:ascii="굴림체"/>
    </w:rPr>
  </w:style>
  <w:style w:type="paragraph" w:styleId="8">
    <w:name w:val="heading 8"/>
    <w:aliases w:val="8"/>
    <w:basedOn w:val="aa"/>
    <w:next w:val="10"/>
    <w:link w:val="8Char"/>
    <w:rsid w:val="00C55123"/>
    <w:pPr>
      <w:keepNext/>
      <w:widowControl w:val="0"/>
      <w:numPr>
        <w:ilvl w:val="7"/>
        <w:numId w:val="38"/>
      </w:numPr>
      <w:wordWrap w:val="0"/>
      <w:ind w:leftChars="0" w:left="0"/>
      <w:jc w:val="left"/>
      <w:outlineLvl w:val="7"/>
    </w:pPr>
    <w:rPr>
      <w:rFonts w:ascii="굴림체"/>
    </w:rPr>
  </w:style>
  <w:style w:type="paragraph" w:styleId="9">
    <w:name w:val="heading 9"/>
    <w:aliases w:val="9,Level 9,Prelim"/>
    <w:basedOn w:val="a9"/>
    <w:rsid w:val="00FA03D5"/>
    <w:pPr>
      <w:keepNext/>
      <w:widowControl w:val="0"/>
      <w:numPr>
        <w:ilvl w:val="8"/>
        <w:numId w:val="38"/>
      </w:numPr>
      <w:wordWrap w:val="0"/>
      <w:outlineLvl w:val="8"/>
    </w:pPr>
    <w:rPr>
      <w:rFonts w:ascii="굴림체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-4">
    <w:name w:val="본문-텍스트"/>
    <w:basedOn w:val="a9"/>
    <w:rsid w:val="001603DB"/>
    <w:rPr>
      <w:rFonts w:ascii="맑은 고딕" w:hAnsi="맑은 고딕"/>
    </w:rPr>
  </w:style>
  <w:style w:type="character" w:styleId="ae">
    <w:name w:val="Hyperlink"/>
    <w:basedOn w:val="ab"/>
    <w:uiPriority w:val="99"/>
    <w:rsid w:val="00FA03D5"/>
    <w:rPr>
      <w:color w:val="0000FF"/>
      <w:u w:val="single"/>
    </w:rPr>
  </w:style>
  <w:style w:type="character" w:styleId="af">
    <w:name w:val="page number"/>
    <w:basedOn w:val="ab"/>
    <w:rsid w:val="00FA03D5"/>
  </w:style>
  <w:style w:type="paragraph" w:styleId="13">
    <w:name w:val="toc 1"/>
    <w:basedOn w:val="a9"/>
    <w:next w:val="a9"/>
    <w:uiPriority w:val="39"/>
    <w:qFormat/>
    <w:rsid w:val="0063462C"/>
    <w:pPr>
      <w:tabs>
        <w:tab w:val="right" w:leader="dot" w:pos="9240"/>
      </w:tabs>
      <w:spacing w:before="120"/>
      <w:ind w:leftChars="50" w:left="50"/>
      <w:jc w:val="left"/>
    </w:pPr>
    <w:rPr>
      <w:rFonts w:hAnsi="Arial"/>
      <w:b/>
      <w:caps/>
      <w:sz w:val="24"/>
    </w:rPr>
  </w:style>
  <w:style w:type="paragraph" w:styleId="22">
    <w:name w:val="toc 2"/>
    <w:basedOn w:val="a9"/>
    <w:next w:val="a9"/>
    <w:uiPriority w:val="39"/>
    <w:qFormat/>
    <w:rsid w:val="0063462C"/>
    <w:pPr>
      <w:tabs>
        <w:tab w:val="right" w:leader="dot" w:pos="9240"/>
      </w:tabs>
      <w:ind w:leftChars="200" w:left="200"/>
      <w:jc w:val="left"/>
    </w:pPr>
    <w:rPr>
      <w:b/>
      <w:sz w:val="24"/>
    </w:rPr>
  </w:style>
  <w:style w:type="paragraph" w:styleId="30">
    <w:name w:val="toc 3"/>
    <w:basedOn w:val="a9"/>
    <w:next w:val="a9"/>
    <w:autoRedefine/>
    <w:uiPriority w:val="39"/>
    <w:qFormat/>
    <w:rsid w:val="00C55123"/>
    <w:pPr>
      <w:tabs>
        <w:tab w:val="right" w:leader="dot" w:pos="9240"/>
      </w:tabs>
      <w:ind w:leftChars="200" w:left="400"/>
      <w:jc w:val="left"/>
    </w:pPr>
    <w:rPr>
      <w:sz w:val="24"/>
    </w:rPr>
  </w:style>
  <w:style w:type="paragraph" w:customStyle="1" w:styleId="af0">
    <w:name w:val="표머리"/>
    <w:basedOn w:val="a9"/>
    <w:link w:val="Char"/>
    <w:rsid w:val="00FA03D5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9"/>
    <w:next w:val="a9"/>
    <w:autoRedefine/>
    <w:uiPriority w:val="39"/>
    <w:rsid w:val="00095D33"/>
    <w:pPr>
      <w:tabs>
        <w:tab w:val="right" w:leader="dot" w:pos="9240"/>
      </w:tabs>
      <w:adjustRightInd/>
      <w:ind w:leftChars="100" w:left="404" w:rightChars="100" w:right="100" w:firstLineChars="200" w:firstLine="440"/>
    </w:pPr>
    <w:rPr>
      <w:sz w:val="22"/>
    </w:rPr>
  </w:style>
  <w:style w:type="paragraph" w:styleId="af1">
    <w:name w:val="table of figures"/>
    <w:basedOn w:val="a9"/>
    <w:uiPriority w:val="99"/>
    <w:rsid w:val="00FA03D5"/>
    <w:pPr>
      <w:tabs>
        <w:tab w:val="right" w:leader="dot" w:pos="9240"/>
      </w:tabs>
      <w:ind w:left="850" w:hanging="850"/>
    </w:pPr>
  </w:style>
  <w:style w:type="paragraph" w:styleId="af2">
    <w:name w:val="caption"/>
    <w:basedOn w:val="a9"/>
    <w:next w:val="a9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3">
    <w:name w:val="부록2"/>
    <w:basedOn w:val="a9"/>
    <w:rsid w:val="00FA03D5"/>
    <w:p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9"/>
    <w:rsid w:val="00FA03D5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9"/>
    <w:next w:val="a9"/>
    <w:autoRedefine/>
    <w:uiPriority w:val="39"/>
    <w:rsid w:val="00FA03D5"/>
    <w:pPr>
      <w:ind w:leftChars="800" w:left="800"/>
    </w:pPr>
  </w:style>
  <w:style w:type="paragraph" w:styleId="60">
    <w:name w:val="toc 6"/>
    <w:basedOn w:val="a9"/>
    <w:next w:val="a9"/>
    <w:autoRedefine/>
    <w:uiPriority w:val="39"/>
    <w:rsid w:val="00FA03D5"/>
    <w:pPr>
      <w:ind w:leftChars="1000" w:left="2125"/>
    </w:pPr>
  </w:style>
  <w:style w:type="paragraph" w:styleId="70">
    <w:name w:val="toc 7"/>
    <w:basedOn w:val="a9"/>
    <w:next w:val="a9"/>
    <w:autoRedefine/>
    <w:uiPriority w:val="39"/>
    <w:rsid w:val="00FA03D5"/>
    <w:pPr>
      <w:ind w:leftChars="1200" w:left="2550"/>
    </w:pPr>
  </w:style>
  <w:style w:type="paragraph" w:styleId="80">
    <w:name w:val="toc 8"/>
    <w:basedOn w:val="a9"/>
    <w:next w:val="a9"/>
    <w:autoRedefine/>
    <w:uiPriority w:val="39"/>
    <w:rsid w:val="00FA03D5"/>
    <w:pPr>
      <w:ind w:leftChars="1400" w:left="2975"/>
    </w:pPr>
  </w:style>
  <w:style w:type="paragraph" w:styleId="90">
    <w:name w:val="toc 9"/>
    <w:basedOn w:val="a9"/>
    <w:next w:val="a9"/>
    <w:autoRedefine/>
    <w:uiPriority w:val="39"/>
    <w:rsid w:val="00FA03D5"/>
    <w:pPr>
      <w:ind w:leftChars="1600" w:left="3400"/>
    </w:pPr>
  </w:style>
  <w:style w:type="paragraph" w:styleId="af3">
    <w:name w:val="No Spacing"/>
    <w:link w:val="Char0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4">
    <w:name w:val="footnote text"/>
    <w:basedOn w:val="a9"/>
    <w:link w:val="Char1"/>
    <w:semiHidden/>
    <w:rsid w:val="00FA03D5"/>
    <w:pPr>
      <w:snapToGrid w:val="0"/>
      <w:jc w:val="left"/>
    </w:pPr>
  </w:style>
  <w:style w:type="character" w:styleId="af5">
    <w:name w:val="footnote reference"/>
    <w:basedOn w:val="ab"/>
    <w:semiHidden/>
    <w:rsid w:val="00FA03D5"/>
    <w:rPr>
      <w:vertAlign w:val="superscript"/>
    </w:rPr>
  </w:style>
  <w:style w:type="paragraph" w:styleId="af6">
    <w:name w:val="Document Map"/>
    <w:basedOn w:val="a9"/>
    <w:link w:val="Char2"/>
    <w:semiHidden/>
    <w:rsid w:val="00FA03D5"/>
    <w:pPr>
      <w:shd w:val="clear" w:color="auto" w:fill="000080"/>
    </w:pPr>
    <w:rPr>
      <w:rFonts w:ascii="Arial" w:eastAsia="돋움" w:hAnsi="Arial"/>
    </w:rPr>
  </w:style>
  <w:style w:type="paragraph" w:styleId="af7">
    <w:name w:val="Body Text"/>
    <w:basedOn w:val="a9"/>
    <w:link w:val="Char3"/>
    <w:rsid w:val="00FA03D5"/>
    <w:pPr>
      <w:spacing w:after="180"/>
    </w:pPr>
  </w:style>
  <w:style w:type="character" w:customStyle="1" w:styleId="Char0">
    <w:name w:val="간격 없음 Char"/>
    <w:basedOn w:val="ab"/>
    <w:link w:val="af3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9"/>
    <w:rsid w:val="00FA03D5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9"/>
    <w:link w:val="--Char"/>
    <w:autoRedefine/>
    <w:rsid w:val="00776B1F"/>
    <w:pPr>
      <w:jc w:val="center"/>
    </w:pPr>
    <w:rPr>
      <w:rFonts w:ascii="맑은 고딕" w:hAnsi="맑은 고딕"/>
      <w:b/>
      <w:bCs/>
      <w:sz w:val="36"/>
    </w:rPr>
  </w:style>
  <w:style w:type="paragraph" w:styleId="af8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9"/>
    <w:link w:val="Char4"/>
    <w:rsid w:val="00FA03D5"/>
    <w:pPr>
      <w:tabs>
        <w:tab w:val="center" w:pos="4252"/>
        <w:tab w:val="right" w:pos="8504"/>
      </w:tabs>
      <w:snapToGrid w:val="0"/>
    </w:pPr>
  </w:style>
  <w:style w:type="paragraph" w:customStyle="1" w:styleId="af9">
    <w:name w:val="표내부"/>
    <w:basedOn w:val="a9"/>
    <w:rsid w:val="00FA03D5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</w:rPr>
  </w:style>
  <w:style w:type="paragraph" w:styleId="afa">
    <w:name w:val="footer"/>
    <w:basedOn w:val="a9"/>
    <w:link w:val="Char5"/>
    <w:rsid w:val="00FA03D5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b">
    <w:name w:val="Balloon Text"/>
    <w:basedOn w:val="a9"/>
    <w:link w:val="Char6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c">
    <w:name w:val="List Bullet"/>
    <w:basedOn w:val="a9"/>
    <w:autoRedefine/>
    <w:rsid w:val="00432292"/>
    <w:pPr>
      <w:widowControl w:val="0"/>
      <w:tabs>
        <w:tab w:val="num" w:pos="1304"/>
      </w:tabs>
      <w:wordWrap w:val="0"/>
      <w:adjustRightInd/>
      <w:spacing w:line="240" w:lineRule="auto"/>
      <w:jc w:val="center"/>
      <w:textAlignment w:val="auto"/>
    </w:pPr>
    <w:rPr>
      <w:kern w:val="2"/>
    </w:rPr>
  </w:style>
  <w:style w:type="paragraph" w:customStyle="1" w:styleId="Char7">
    <w:name w:val="표내부 Char"/>
    <w:basedOn w:val="a9"/>
    <w:rsid w:val="00FA03D5"/>
    <w:pPr>
      <w:spacing w:line="360" w:lineRule="atLeast"/>
      <w:jc w:val="left"/>
    </w:pPr>
  </w:style>
  <w:style w:type="paragraph" w:customStyle="1" w:styleId="afd">
    <w:name w:val="글머리"/>
    <w:basedOn w:val="afc"/>
    <w:rsid w:val="00FA03D5"/>
    <w:pPr>
      <w:tabs>
        <w:tab w:val="clear" w:pos="1304"/>
      </w:tabs>
    </w:pPr>
    <w:rPr>
      <w:rFonts w:hAnsi="바탕체"/>
    </w:rPr>
  </w:style>
  <w:style w:type="paragraph" w:customStyle="1" w:styleId="afe">
    <w:name w:val="질문"/>
    <w:basedOn w:val="a9"/>
    <w:rsid w:val="00FA03D5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</w:rPr>
  </w:style>
  <w:style w:type="paragraph" w:customStyle="1" w:styleId="-10">
    <w:name w:val="본문-1)"/>
    <w:aliases w:val="2),3)"/>
    <w:basedOn w:val="afd"/>
    <w:rsid w:val="00FA03D5"/>
    <w:pPr>
      <w:numPr>
        <w:numId w:val="18"/>
      </w:numPr>
    </w:pPr>
    <w:rPr>
      <w:rFonts w:hAnsi="Times New Roman"/>
    </w:rPr>
  </w:style>
  <w:style w:type="character" w:customStyle="1" w:styleId="Char6">
    <w:name w:val="풍선 도움말 텍스트 Char"/>
    <w:basedOn w:val="ab"/>
    <w:link w:val="afb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9"/>
    <w:rsid w:val="00FA03D5"/>
    <w:pPr>
      <w:numPr>
        <w:numId w:val="3"/>
      </w:numPr>
    </w:pPr>
  </w:style>
  <w:style w:type="paragraph" w:customStyle="1" w:styleId="-3">
    <w:name w:val="본문-글머리표②"/>
    <w:basedOn w:val="-"/>
    <w:rsid w:val="00FA03D5"/>
    <w:pPr>
      <w:numPr>
        <w:numId w:val="4"/>
      </w:numPr>
    </w:pPr>
  </w:style>
  <w:style w:type="paragraph" w:customStyle="1" w:styleId="-0">
    <w:name w:val="본문-글머리표③"/>
    <w:basedOn w:val="-3"/>
    <w:rsid w:val="00FA03D5"/>
    <w:pPr>
      <w:numPr>
        <w:numId w:val="2"/>
      </w:numPr>
    </w:pPr>
  </w:style>
  <w:style w:type="paragraph" w:customStyle="1" w:styleId="a1">
    <w:name w:val="들여쓴 글머리표①"/>
    <w:basedOn w:val="-10"/>
    <w:rsid w:val="00FA03D5"/>
    <w:pPr>
      <w:numPr>
        <w:numId w:val="5"/>
      </w:numPr>
    </w:pPr>
  </w:style>
  <w:style w:type="paragraph" w:customStyle="1" w:styleId="a0">
    <w:name w:val="들여쓴 글머리표②"/>
    <w:basedOn w:val="a1"/>
    <w:rsid w:val="00FA03D5"/>
    <w:pPr>
      <w:numPr>
        <w:numId w:val="6"/>
      </w:numPr>
    </w:pPr>
  </w:style>
  <w:style w:type="paragraph" w:customStyle="1" w:styleId="a7">
    <w:name w:val="들여쓴 글머리표③"/>
    <w:basedOn w:val="a0"/>
    <w:rsid w:val="00FA03D5"/>
    <w:pPr>
      <w:numPr>
        <w:numId w:val="7"/>
      </w:numPr>
    </w:pPr>
  </w:style>
  <w:style w:type="paragraph" w:customStyle="1" w:styleId="a8">
    <w:name w:val="표내부 글머리표①"/>
    <w:basedOn w:val="a9"/>
    <w:rsid w:val="00FA03D5"/>
    <w:pPr>
      <w:numPr>
        <w:numId w:val="8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2">
    <w:name w:val="표내부 글머리표②"/>
    <w:basedOn w:val="a8"/>
    <w:rsid w:val="00FA03D5"/>
    <w:pPr>
      <w:numPr>
        <w:numId w:val="9"/>
      </w:numPr>
    </w:pPr>
  </w:style>
  <w:style w:type="paragraph" w:customStyle="1" w:styleId="a3">
    <w:name w:val="표내부 글머리표③"/>
    <w:basedOn w:val="a2"/>
    <w:rsid w:val="00FA03D5"/>
    <w:pPr>
      <w:numPr>
        <w:numId w:val="10"/>
      </w:numPr>
    </w:pPr>
  </w:style>
  <w:style w:type="table" w:styleId="aff">
    <w:name w:val="Table Grid"/>
    <w:basedOn w:val="ac"/>
    <w:rsid w:val="007A666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9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</w:rPr>
  </w:style>
  <w:style w:type="paragraph" w:customStyle="1" w:styleId="PE1">
    <w:name w:val="PE 제목1"/>
    <w:basedOn w:val="1"/>
    <w:next w:val="a9"/>
    <w:rsid w:val="004877F8"/>
    <w:pPr>
      <w:keepNext w:val="0"/>
      <w:keepLines/>
      <w:widowControl/>
      <w:numPr>
        <w:numId w:val="11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9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7"/>
    <w:link w:val="1Char0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lang w:val="en-GB"/>
    </w:rPr>
  </w:style>
  <w:style w:type="character" w:customStyle="1" w:styleId="Char5">
    <w:name w:val="바닥글 Char"/>
    <w:basedOn w:val="ab"/>
    <w:link w:val="afa"/>
    <w:rsid w:val="009052F6"/>
    <w:rPr>
      <w:rFonts w:eastAsia="굴림체"/>
      <w:sz w:val="18"/>
    </w:rPr>
  </w:style>
  <w:style w:type="paragraph" w:customStyle="1" w:styleId="blankpage">
    <w:name w:val="blank page"/>
    <w:basedOn w:val="a9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</w:rPr>
  </w:style>
  <w:style w:type="paragraph" w:styleId="aff0">
    <w:name w:val="Body Text Indent"/>
    <w:basedOn w:val="a9"/>
    <w:link w:val="Char8"/>
    <w:uiPriority w:val="99"/>
    <w:unhideWhenUsed/>
    <w:rsid w:val="0021104D"/>
    <w:pPr>
      <w:spacing w:after="180"/>
      <w:ind w:leftChars="400" w:left="851"/>
    </w:pPr>
  </w:style>
  <w:style w:type="character" w:customStyle="1" w:styleId="Char8">
    <w:name w:val="본문 들여쓰기 Char"/>
    <w:basedOn w:val="ab"/>
    <w:link w:val="aff0"/>
    <w:uiPriority w:val="99"/>
    <w:semiHidden/>
    <w:rsid w:val="0021104D"/>
    <w:rPr>
      <w:rFonts w:eastAsia="굴림체"/>
      <w:sz w:val="22"/>
    </w:rPr>
  </w:style>
  <w:style w:type="paragraph" w:styleId="24">
    <w:name w:val="Body Text First Indent 2"/>
    <w:basedOn w:val="aff0"/>
    <w:link w:val="2Char0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</w:rPr>
  </w:style>
  <w:style w:type="character" w:customStyle="1" w:styleId="2Char0">
    <w:name w:val="본문 첫 줄 들여쓰기 2 Char"/>
    <w:basedOn w:val="Char8"/>
    <w:link w:val="24"/>
    <w:rsid w:val="0021104D"/>
    <w:rPr>
      <w:rFonts w:ascii="Book Antiqua" w:eastAsia="굴림체" w:hAnsi="Book Antiqua"/>
      <w:sz w:val="22"/>
    </w:rPr>
  </w:style>
  <w:style w:type="paragraph" w:customStyle="1" w:styleId="25">
    <w:name w:val="본문2"/>
    <w:basedOn w:val="a9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customStyle="1" w:styleId="TableText">
    <w:name w:val="Table Text"/>
    <w:basedOn w:val="a9"/>
    <w:rsid w:val="00D42C54"/>
    <w:pPr>
      <w:overflowPunct w:val="0"/>
      <w:autoSpaceDE w:val="0"/>
      <w:autoSpaceDN w:val="0"/>
      <w:spacing w:after="60" w:line="240" w:lineRule="auto"/>
      <w:jc w:val="left"/>
    </w:pPr>
    <w:rPr>
      <w:rFonts w:ascii="Book Antiqua" w:eastAsia="바탕체" w:hAnsi="Book Antiqua"/>
    </w:rPr>
  </w:style>
  <w:style w:type="paragraph" w:customStyle="1" w:styleId="11">
    <w:name w:val="스타일1"/>
    <w:basedOn w:val="a9"/>
    <w:link w:val="1Char1"/>
    <w:rsid w:val="0079282B"/>
    <w:pPr>
      <w:numPr>
        <w:numId w:val="12"/>
      </w:numPr>
      <w:spacing w:before="240" w:after="240"/>
      <w:ind w:left="403" w:hanging="403"/>
    </w:pPr>
    <w:rPr>
      <w:rFonts w:ascii="맑은 고딕" w:hAnsi="맑은 고딕"/>
      <w:b/>
      <w:szCs w:val="24"/>
    </w:rPr>
  </w:style>
  <w:style w:type="paragraph" w:styleId="26">
    <w:name w:val="Body Text 2"/>
    <w:basedOn w:val="a9"/>
    <w:link w:val="2Char1"/>
    <w:unhideWhenUsed/>
    <w:rsid w:val="00DB7EE1"/>
    <w:pPr>
      <w:spacing w:after="180" w:line="480" w:lineRule="auto"/>
    </w:pPr>
  </w:style>
  <w:style w:type="character" w:customStyle="1" w:styleId="2Char1">
    <w:name w:val="본문 2 Char"/>
    <w:basedOn w:val="ab"/>
    <w:link w:val="26"/>
    <w:uiPriority w:val="99"/>
    <w:semiHidden/>
    <w:rsid w:val="00DB7EE1"/>
    <w:rPr>
      <w:rFonts w:eastAsia="맑은 고딕"/>
      <w:sz w:val="22"/>
    </w:rPr>
  </w:style>
  <w:style w:type="paragraph" w:styleId="TOC">
    <w:name w:val="TOC Heading"/>
    <w:basedOn w:val="1"/>
    <w:next w:val="a9"/>
    <w:uiPriority w:val="39"/>
    <w:qFormat/>
    <w:rsid w:val="00D778CD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b w:val="0"/>
      <w:bCs/>
      <w:color w:val="365F91"/>
      <w:kern w:val="0"/>
      <w:szCs w:val="28"/>
    </w:rPr>
  </w:style>
  <w:style w:type="character" w:styleId="aff1">
    <w:name w:val="annotation reference"/>
    <w:basedOn w:val="ab"/>
    <w:semiHidden/>
    <w:rsid w:val="0026037E"/>
    <w:rPr>
      <w:sz w:val="18"/>
      <w:szCs w:val="18"/>
    </w:rPr>
  </w:style>
  <w:style w:type="paragraph" w:styleId="aff2">
    <w:name w:val="annotation text"/>
    <w:basedOn w:val="a9"/>
    <w:link w:val="Char9"/>
    <w:semiHidden/>
    <w:rsid w:val="0026037E"/>
    <w:pPr>
      <w:widowControl w:val="0"/>
      <w:adjustRightInd/>
      <w:spacing w:line="240" w:lineRule="atLeast"/>
      <w:jc w:val="left"/>
      <w:textAlignment w:val="auto"/>
    </w:pPr>
    <w:rPr>
      <w:rFonts w:eastAsia="바탕"/>
      <w:lang w:eastAsia="en-US"/>
    </w:rPr>
  </w:style>
  <w:style w:type="character" w:customStyle="1" w:styleId="Char9">
    <w:name w:val="메모 텍스트 Char"/>
    <w:basedOn w:val="ab"/>
    <w:link w:val="aff2"/>
    <w:semiHidden/>
    <w:rsid w:val="0026037E"/>
    <w:rPr>
      <w:rFonts w:eastAsia="바탕"/>
      <w:lang w:eastAsia="en-US"/>
    </w:rPr>
  </w:style>
  <w:style w:type="paragraph" w:customStyle="1" w:styleId="CBD1">
    <w:name w:val="CBD 제목 1"/>
    <w:basedOn w:val="1"/>
    <w:next w:val="a9"/>
    <w:rsid w:val="0026037E"/>
    <w:pPr>
      <w:keepLines/>
      <w:numPr>
        <w:numId w:val="0"/>
      </w:numPr>
      <w:tabs>
        <w:tab w:val="num" w:pos="0"/>
      </w:tabs>
      <w:spacing w:after="0" w:line="260" w:lineRule="atLeast"/>
      <w:ind w:left="794" w:hanging="794"/>
      <w:jc w:val="left"/>
      <w:textAlignment w:val="auto"/>
    </w:pPr>
    <w:rPr>
      <w:rFonts w:ascii="Arial" w:eastAsia="굴림"/>
      <w:kern w:val="2"/>
      <w:szCs w:val="28"/>
      <w:lang w:val="en-GB"/>
    </w:rPr>
  </w:style>
  <w:style w:type="paragraph" w:customStyle="1" w:styleId="CBD2">
    <w:name w:val="CBD 제목 2"/>
    <w:basedOn w:val="2"/>
    <w:next w:val="a9"/>
    <w:rsid w:val="0026037E"/>
    <w:pPr>
      <w:numPr>
        <w:ilvl w:val="0"/>
        <w:numId w:val="0"/>
      </w:numPr>
      <w:tabs>
        <w:tab w:val="num" w:pos="0"/>
      </w:tabs>
      <w:spacing w:after="240"/>
      <w:ind w:left="1117" w:hanging="397"/>
    </w:pPr>
    <w:rPr>
      <w:rFonts w:ascii="Arial" w:eastAsia="굴림" w:hAnsi="Arial"/>
      <w:szCs w:val="24"/>
    </w:rPr>
  </w:style>
  <w:style w:type="paragraph" w:customStyle="1" w:styleId="Indent">
    <w:name w:val="Indent"/>
    <w:basedOn w:val="a9"/>
    <w:rsid w:val="00ED252D"/>
    <w:pPr>
      <w:keepNext/>
      <w:overflowPunct w:val="0"/>
      <w:autoSpaceDE w:val="0"/>
      <w:autoSpaceDN w:val="0"/>
      <w:spacing w:before="120" w:line="240" w:lineRule="auto"/>
      <w:ind w:left="720"/>
      <w:jc w:val="left"/>
    </w:pPr>
    <w:rPr>
      <w:rFonts w:ascii="Book Antiqua" w:eastAsia="바탕체" w:hAnsi="Book Antiqua"/>
    </w:rPr>
  </w:style>
  <w:style w:type="paragraph" w:customStyle="1" w:styleId="Indent2">
    <w:name w:val="Indent2"/>
    <w:basedOn w:val="a9"/>
    <w:rsid w:val="00252CE4"/>
    <w:pPr>
      <w:overflowPunct w:val="0"/>
      <w:autoSpaceDE w:val="0"/>
      <w:autoSpaceDN w:val="0"/>
      <w:spacing w:before="120" w:line="240" w:lineRule="auto"/>
      <w:ind w:left="1440"/>
      <w:jc w:val="left"/>
    </w:pPr>
    <w:rPr>
      <w:rFonts w:ascii="Book Antiqua" w:eastAsia="바탕체" w:hAnsi="Book Antiqua"/>
      <w:color w:val="000000"/>
    </w:rPr>
  </w:style>
  <w:style w:type="paragraph" w:customStyle="1" w:styleId="CBD10">
    <w:name w:val="CBD 제목 1 본문"/>
    <w:basedOn w:val="a9"/>
    <w:rsid w:val="00252CE4"/>
    <w:pPr>
      <w:tabs>
        <w:tab w:val="left" w:pos="3240"/>
      </w:tabs>
      <w:overflowPunct w:val="0"/>
      <w:autoSpaceDE w:val="0"/>
      <w:autoSpaceDN w:val="0"/>
      <w:spacing w:line="240" w:lineRule="auto"/>
      <w:ind w:left="397"/>
      <w:jc w:val="left"/>
    </w:pPr>
    <w:rPr>
      <w:rFonts w:ascii="Arial" w:eastAsia="굴림" w:hAnsi="Arial"/>
    </w:rPr>
  </w:style>
  <w:style w:type="paragraph" w:customStyle="1" w:styleId="a">
    <w:name w:val="중제목"/>
    <w:basedOn w:val="a9"/>
    <w:next w:val="a9"/>
    <w:rsid w:val="00574398"/>
    <w:pPr>
      <w:numPr>
        <w:numId w:val="13"/>
      </w:numPr>
      <w:tabs>
        <w:tab w:val="left" w:pos="1134"/>
      </w:tabs>
      <w:overflowPunct w:val="0"/>
      <w:spacing w:line="260" w:lineRule="atLeast"/>
      <w:ind w:left="720" w:hanging="720"/>
      <w:jc w:val="left"/>
    </w:pPr>
    <w:rPr>
      <w:rFonts w:ascii="Arial" w:eastAsia="돋움체" w:hAnsi="Book Antiqua"/>
      <w:sz w:val="32"/>
    </w:rPr>
  </w:style>
  <w:style w:type="paragraph" w:customStyle="1" w:styleId="-5">
    <w:name w:val="기본흐름 - 표준"/>
    <w:basedOn w:val="a9"/>
    <w:rsid w:val="00B76B8D"/>
    <w:pPr>
      <w:widowControl w:val="0"/>
      <w:wordWrap w:val="0"/>
      <w:autoSpaceDE w:val="0"/>
      <w:autoSpaceDN w:val="0"/>
      <w:adjustRightInd/>
      <w:spacing w:line="240" w:lineRule="auto"/>
      <w:ind w:left="5" w:hangingChars="3" w:hanging="5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IF-1">
    <w:name w:val="기본흐름 IF - 단계1"/>
    <w:basedOn w:val="a9"/>
    <w:link w:val="IF-1Char"/>
    <w:rsid w:val="00B76B8D"/>
    <w:pPr>
      <w:widowControl w:val="0"/>
      <w:wordWrap w:val="0"/>
      <w:adjustRightInd/>
      <w:spacing w:line="240" w:lineRule="auto"/>
      <w:ind w:left="250" w:hangingChars="139" w:hanging="250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-1">
    <w:name w:val="기본흐름-단계1"/>
    <w:link w:val="-1Char"/>
    <w:rsid w:val="00B76B8D"/>
    <w:pPr>
      <w:numPr>
        <w:numId w:val="14"/>
      </w:numPr>
    </w:pPr>
    <w:rPr>
      <w:rFonts w:ascii="Tahoma" w:eastAsia="굴림" w:hAnsi="Tahoma" w:cs="굴림"/>
      <w:bCs/>
      <w:kern w:val="2"/>
      <w:sz w:val="18"/>
      <w:szCs w:val="18"/>
    </w:rPr>
  </w:style>
  <w:style w:type="paragraph" w:customStyle="1" w:styleId="-2">
    <w:name w:val="기본흐름-단계2"/>
    <w:basedOn w:val="-1"/>
    <w:rsid w:val="00B76B8D"/>
    <w:pPr>
      <w:widowControl w:val="0"/>
      <w:numPr>
        <w:ilvl w:val="1"/>
      </w:numPr>
      <w:tabs>
        <w:tab w:val="num" w:pos="992"/>
        <w:tab w:val="num" w:pos="1200"/>
      </w:tabs>
      <w:wordWrap w:val="0"/>
      <w:autoSpaceDE w:val="0"/>
      <w:autoSpaceDN w:val="0"/>
      <w:ind w:left="851" w:hanging="425"/>
      <w:jc w:val="both"/>
    </w:pPr>
  </w:style>
  <w:style w:type="character" w:customStyle="1" w:styleId="-1Char">
    <w:name w:val="기본흐름-단계1 Char"/>
    <w:basedOn w:val="ab"/>
    <w:link w:val="-1"/>
    <w:rsid w:val="00B76B8D"/>
    <w:rPr>
      <w:rFonts w:ascii="Tahoma" w:eastAsia="굴림" w:hAnsi="Tahoma" w:cs="굴림"/>
      <w:bCs/>
      <w:kern w:val="2"/>
      <w:sz w:val="18"/>
      <w:szCs w:val="18"/>
    </w:rPr>
  </w:style>
  <w:style w:type="character" w:customStyle="1" w:styleId="IF-1Char">
    <w:name w:val="기본흐름 IF - 단계1 Char"/>
    <w:basedOn w:val="ab"/>
    <w:link w:val="IF-1"/>
    <w:rsid w:val="00B76B8D"/>
    <w:rPr>
      <w:rFonts w:ascii="Tahoma" w:eastAsia="굴림" w:hAnsi="Tahoma" w:cs="굴림"/>
      <w:kern w:val="2"/>
      <w:sz w:val="18"/>
      <w:szCs w:val="18"/>
    </w:rPr>
  </w:style>
  <w:style w:type="character" w:customStyle="1" w:styleId="2Char">
    <w:name w:val="제목 2 Char"/>
    <w:aliases w:val="제목2 Char"/>
    <w:basedOn w:val="ab"/>
    <w:link w:val="2"/>
    <w:rsid w:val="004C38D4"/>
    <w:rPr>
      <w:rFonts w:ascii="맑은 고딕" w:eastAsia="맑은 고딕" w:hAnsi="맑은 고딕"/>
      <w:b/>
      <w:sz w:val="28"/>
    </w:rPr>
  </w:style>
  <w:style w:type="paragraph" w:styleId="aff3">
    <w:name w:val="Title"/>
    <w:basedOn w:val="a9"/>
    <w:next w:val="a9"/>
    <w:link w:val="Chara"/>
    <w:uiPriority w:val="10"/>
    <w:qFormat/>
    <w:rsid w:val="00D52322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a">
    <w:name w:val="제목 Char"/>
    <w:basedOn w:val="ab"/>
    <w:link w:val="aff3"/>
    <w:uiPriority w:val="10"/>
    <w:rsid w:val="00D52322"/>
    <w:rPr>
      <w:rFonts w:ascii="맑은 고딕" w:eastAsia="돋움" w:hAnsi="맑은 고딕" w:cs="Times New Roman"/>
      <w:b/>
      <w:bCs/>
      <w:sz w:val="32"/>
      <w:szCs w:val="32"/>
    </w:rPr>
  </w:style>
  <w:style w:type="paragraph" w:styleId="aff4">
    <w:name w:val="List Paragraph"/>
    <w:basedOn w:val="a9"/>
    <w:uiPriority w:val="34"/>
    <w:qFormat/>
    <w:rsid w:val="00D52322"/>
    <w:pPr>
      <w:ind w:leftChars="400" w:left="800"/>
    </w:pPr>
    <w:rPr>
      <w:sz w:val="22"/>
    </w:rPr>
  </w:style>
  <w:style w:type="paragraph" w:customStyle="1" w:styleId="Indent4">
    <w:name w:val="Indent4"/>
    <w:basedOn w:val="a9"/>
    <w:rsid w:val="00D52322"/>
    <w:pPr>
      <w:overflowPunct w:val="0"/>
      <w:autoSpaceDE w:val="0"/>
      <w:autoSpaceDN w:val="0"/>
      <w:spacing w:before="120" w:line="240" w:lineRule="auto"/>
      <w:ind w:left="2520"/>
      <w:jc w:val="left"/>
    </w:pPr>
    <w:rPr>
      <w:rFonts w:ascii="Book Antiqua" w:eastAsia="바탕체" w:hAnsi="Book Antiqua"/>
      <w:color w:val="000000"/>
    </w:rPr>
  </w:style>
  <w:style w:type="paragraph" w:customStyle="1" w:styleId="aff5">
    <w:name w:val="본문내용"/>
    <w:basedOn w:val="a9"/>
    <w:autoRedefine/>
    <w:rsid w:val="00D52322"/>
    <w:pPr>
      <w:widowControl w:val="0"/>
      <w:autoSpaceDE w:val="0"/>
      <w:autoSpaceDN w:val="0"/>
      <w:adjustRightInd/>
      <w:spacing w:line="240" w:lineRule="auto"/>
      <w:ind w:rightChars="-55" w:right="-110"/>
      <w:jc w:val="left"/>
      <w:textAlignment w:val="auto"/>
    </w:pPr>
    <w:rPr>
      <w:rFonts w:ascii="굴림" w:eastAsia="굴림" w:hAnsi="굴림" w:cs="Arial"/>
      <w:kern w:val="2"/>
    </w:rPr>
  </w:style>
  <w:style w:type="paragraph" w:customStyle="1" w:styleId="16">
    <w:name w:val="1 본문"/>
    <w:basedOn w:val="24"/>
    <w:rsid w:val="00D52322"/>
    <w:pPr>
      <w:ind w:left="800" w:firstLineChars="0" w:firstLine="0"/>
    </w:pPr>
  </w:style>
  <w:style w:type="paragraph" w:customStyle="1" w:styleId="12">
    <w:name w:val="유형1"/>
    <w:basedOn w:val="a9"/>
    <w:rsid w:val="00D52322"/>
    <w:pPr>
      <w:numPr>
        <w:ilvl w:val="1"/>
        <w:numId w:val="15"/>
      </w:numPr>
      <w:overflowPunct w:val="0"/>
      <w:autoSpaceDE w:val="0"/>
      <w:autoSpaceDN w:val="0"/>
      <w:spacing w:before="120" w:line="240" w:lineRule="auto"/>
      <w:jc w:val="left"/>
    </w:pPr>
    <w:rPr>
      <w:rFonts w:eastAsia="굴림"/>
    </w:rPr>
  </w:style>
  <w:style w:type="paragraph" w:customStyle="1" w:styleId="Indent3">
    <w:name w:val="Indent3"/>
    <w:basedOn w:val="a9"/>
    <w:rsid w:val="00D52322"/>
    <w:pPr>
      <w:overflowPunct w:val="0"/>
      <w:autoSpaceDE w:val="0"/>
      <w:autoSpaceDN w:val="0"/>
      <w:spacing w:before="120" w:line="240" w:lineRule="auto"/>
      <w:ind w:left="2160"/>
      <w:jc w:val="left"/>
    </w:pPr>
    <w:rPr>
      <w:rFonts w:ascii="Book Antiqua" w:eastAsia="바탕체" w:hAnsi="Book Antiqua"/>
    </w:rPr>
  </w:style>
  <w:style w:type="paragraph" w:customStyle="1" w:styleId="aff6">
    <w:name w:val="바탕글"/>
    <w:rsid w:val="00D52322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ff7">
    <w:name w:val="Strong"/>
    <w:basedOn w:val="ab"/>
    <w:rsid w:val="00D52322"/>
    <w:rPr>
      <w:b/>
      <w:bCs/>
    </w:rPr>
  </w:style>
  <w:style w:type="paragraph" w:customStyle="1" w:styleId="aff8">
    <w:name w:val="본문 가이드"/>
    <w:basedOn w:val="a9"/>
    <w:rsid w:val="00D52322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i/>
      <w:iCs/>
      <w:color w:val="0000FF"/>
      <w:kern w:val="2"/>
      <w:szCs w:val="24"/>
    </w:rPr>
  </w:style>
  <w:style w:type="paragraph" w:customStyle="1" w:styleId="aff9">
    <w:name w:val="코드 소스"/>
    <w:basedOn w:val="a9"/>
    <w:rsid w:val="00D52322"/>
    <w:pPr>
      <w:widowControl w:val="0"/>
      <w:wordWrap w:val="0"/>
      <w:autoSpaceDE w:val="0"/>
      <w:autoSpaceDN w:val="0"/>
      <w:adjustRightInd/>
      <w:snapToGrid w:val="0"/>
      <w:spacing w:line="240" w:lineRule="atLeast"/>
      <w:jc w:val="left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customStyle="1" w:styleId="affa">
    <w:name w:val="표준내용"/>
    <w:basedOn w:val="a9"/>
    <w:rsid w:val="00D52322"/>
    <w:pPr>
      <w:overflowPunct w:val="0"/>
      <w:autoSpaceDE w:val="0"/>
      <w:autoSpaceDN w:val="0"/>
      <w:spacing w:line="240" w:lineRule="auto"/>
      <w:ind w:left="709"/>
      <w:jc w:val="left"/>
    </w:pPr>
    <w:rPr>
      <w:rFonts w:ascii="Book Antiqua" w:eastAsia="바탕체" w:hAnsi="Book Antiqua"/>
    </w:rPr>
  </w:style>
  <w:style w:type="paragraph" w:customStyle="1" w:styleId="21">
    <w:name w:val="자료 나열 2"/>
    <w:basedOn w:val="a9"/>
    <w:rsid w:val="00D52322"/>
    <w:pPr>
      <w:widowControl w:val="0"/>
      <w:numPr>
        <w:numId w:val="16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customStyle="1" w:styleId="10">
    <w:name w:val="자료 나열 1"/>
    <w:basedOn w:val="a9"/>
    <w:rsid w:val="00D52322"/>
    <w:pPr>
      <w:widowControl w:val="0"/>
      <w:numPr>
        <w:numId w:val="17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styleId="affb">
    <w:name w:val="Normal (Web)"/>
    <w:basedOn w:val="a9"/>
    <w:unhideWhenUsed/>
    <w:rsid w:val="00D52322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syntax">
    <w:name w:val="syntax"/>
    <w:basedOn w:val="a9"/>
    <w:rsid w:val="005C55C5"/>
    <w:pPr>
      <w:adjustRightInd/>
      <w:spacing w:before="120" w:after="120" w:line="240" w:lineRule="atLeast"/>
      <w:jc w:val="left"/>
      <w:textAlignment w:val="auto"/>
    </w:pPr>
    <w:rPr>
      <w:rFonts w:ascii="Courier New" w:eastAsia="Times New Roman" w:hAnsi="Courier New"/>
      <w:sz w:val="22"/>
      <w:lang w:eastAsia="en-US"/>
    </w:rPr>
  </w:style>
  <w:style w:type="paragraph" w:customStyle="1" w:styleId="17">
    <w:name w:val="1.표제목"/>
    <w:basedOn w:val="a9"/>
    <w:rsid w:val="00EB410C"/>
    <w:pPr>
      <w:keepNext/>
      <w:numPr>
        <w:ilvl w:val="12"/>
      </w:numPr>
      <w:overflowPunct w:val="0"/>
      <w:autoSpaceDE w:val="0"/>
      <w:autoSpaceDN w:val="0"/>
      <w:snapToGrid w:val="0"/>
      <w:spacing w:before="100" w:beforeAutospacing="1" w:after="100" w:afterAutospacing="1" w:line="240" w:lineRule="auto"/>
      <w:jc w:val="center"/>
    </w:pPr>
    <w:rPr>
      <w:rFonts w:ascii="바탕" w:eastAsia="바탕" w:hAnsi="바탕"/>
      <w:b/>
      <w:kern w:val="2"/>
    </w:rPr>
  </w:style>
  <w:style w:type="character" w:customStyle="1" w:styleId="exam">
    <w:name w:val="exam"/>
    <w:basedOn w:val="ab"/>
    <w:rsid w:val="004F3222"/>
  </w:style>
  <w:style w:type="character" w:customStyle="1" w:styleId="3Char">
    <w:name w:val="제목 3 Char"/>
    <w:aliases w:val="제목3 Char"/>
    <w:basedOn w:val="ab"/>
    <w:link w:val="3"/>
    <w:rsid w:val="00941109"/>
    <w:rPr>
      <w:rFonts w:ascii="맑은 고딕" w:eastAsia="맑은 고딕" w:hAnsi="맑은 고딕"/>
      <w:b/>
      <w:sz w:val="24"/>
    </w:rPr>
  </w:style>
  <w:style w:type="character" w:customStyle="1" w:styleId="3Ctrl3Char">
    <w:name w:val="본수준3_Ctrl+3 Char"/>
    <w:basedOn w:val="ab"/>
    <w:link w:val="3Ctrl3"/>
    <w:rsid w:val="00710DA3"/>
    <w:rPr>
      <w:rFonts w:ascii="바탕체" w:hAnsi="바탕체" w:cs="Arial"/>
      <w:b/>
      <w:bCs/>
      <w:kern w:val="2"/>
      <w:sz w:val="22"/>
      <w:szCs w:val="22"/>
      <w:shd w:val="clear" w:color="auto" w:fill="DDE5E2"/>
    </w:rPr>
  </w:style>
  <w:style w:type="paragraph" w:customStyle="1" w:styleId="3Ctrl3">
    <w:name w:val="본수준3_Ctrl+3"/>
    <w:basedOn w:val="a9"/>
    <w:next w:val="15"/>
    <w:link w:val="3Ctrl3Char"/>
    <w:rsid w:val="00710DA3"/>
    <w:pPr>
      <w:widowControl w:val="0"/>
      <w:shd w:val="clear" w:color="auto" w:fill="DDE5E2"/>
      <w:tabs>
        <w:tab w:val="num" w:pos="1069"/>
      </w:tabs>
      <w:wordWrap w:val="0"/>
      <w:autoSpaceDE w:val="0"/>
      <w:autoSpaceDN w:val="0"/>
      <w:snapToGrid w:val="0"/>
      <w:spacing w:before="120" w:after="240" w:line="240" w:lineRule="auto"/>
      <w:ind w:left="1069" w:hanging="709"/>
      <w:outlineLvl w:val="2"/>
    </w:pPr>
    <w:rPr>
      <w:rFonts w:ascii="바탕체" w:eastAsia="바탕체" w:hAnsi="바탕체" w:cs="Arial"/>
      <w:b/>
      <w:bCs/>
      <w:kern w:val="2"/>
      <w:sz w:val="22"/>
      <w:szCs w:val="22"/>
    </w:rPr>
  </w:style>
  <w:style w:type="character" w:customStyle="1" w:styleId="1Char0">
    <w:name w:val="본문1 Char"/>
    <w:basedOn w:val="ab"/>
    <w:link w:val="15"/>
    <w:rsid w:val="00710DA3"/>
    <w:rPr>
      <w:rFonts w:ascii="Arial" w:eastAsia="HY그래픽M" w:hAnsi="Arial" w:cs="Arial"/>
      <w:bCs/>
      <w:lang w:val="en-GB"/>
    </w:rPr>
  </w:style>
  <w:style w:type="paragraph" w:customStyle="1" w:styleId="affc">
    <w:name w:val="스타일 그림 목차"/>
    <w:basedOn w:val="af1"/>
    <w:rsid w:val="00460285"/>
    <w:pPr>
      <w:widowControl w:val="0"/>
      <w:tabs>
        <w:tab w:val="clear" w:pos="9240"/>
      </w:tabs>
      <w:wordWrap w:val="0"/>
      <w:autoSpaceDE w:val="0"/>
      <w:autoSpaceDN w:val="0"/>
      <w:snapToGrid w:val="0"/>
      <w:spacing w:line="300" w:lineRule="auto"/>
      <w:ind w:left="1200" w:hanging="400"/>
    </w:pPr>
    <w:rPr>
      <w:rFonts w:eastAsia="바탕체"/>
      <w:b/>
      <w:kern w:val="2"/>
      <w:sz w:val="22"/>
    </w:rPr>
  </w:style>
  <w:style w:type="character" w:customStyle="1" w:styleId="4Char">
    <w:name w:val="제목 4 Char"/>
    <w:aliases w:val="제목4 Char"/>
    <w:basedOn w:val="ab"/>
    <w:link w:val="4"/>
    <w:rsid w:val="004C38D4"/>
    <w:rPr>
      <w:rFonts w:ascii="맑은 고딕" w:eastAsia="맑은 고딕" w:hAnsi="맑은 고딕" w:cs="맑은 고딕"/>
      <w:b/>
      <w:sz w:val="22"/>
    </w:rPr>
  </w:style>
  <w:style w:type="character" w:customStyle="1" w:styleId="8Char">
    <w:name w:val="제목 8 Char"/>
    <w:aliases w:val="8 Char"/>
    <w:basedOn w:val="ab"/>
    <w:link w:val="8"/>
    <w:rsid w:val="00C55123"/>
    <w:rPr>
      <w:rFonts w:ascii="굴림체" w:eastAsia="맑은 고딕"/>
    </w:rPr>
  </w:style>
  <w:style w:type="paragraph" w:styleId="affd">
    <w:name w:val="Date"/>
    <w:basedOn w:val="a9"/>
    <w:next w:val="a9"/>
    <w:link w:val="Charb"/>
    <w:unhideWhenUsed/>
    <w:rsid w:val="00997791"/>
  </w:style>
  <w:style w:type="character" w:customStyle="1" w:styleId="Charb">
    <w:name w:val="날짜 Char"/>
    <w:basedOn w:val="ab"/>
    <w:link w:val="affd"/>
    <w:rsid w:val="00997791"/>
    <w:rPr>
      <w:rFonts w:eastAsia="맑은 고딕"/>
    </w:rPr>
  </w:style>
  <w:style w:type="paragraph" w:customStyle="1" w:styleId="122pt">
    <w:name w:val="스타일 제목 1 + 22 pt"/>
    <w:basedOn w:val="1"/>
    <w:link w:val="122ptChar"/>
    <w:rsid w:val="00E41F13"/>
    <w:pPr>
      <w:widowControl/>
      <w:numPr>
        <w:numId w:val="0"/>
      </w:numPr>
      <w:wordWrap/>
      <w:adjustRightInd/>
      <w:spacing w:after="120" w:line="240" w:lineRule="auto"/>
      <w:ind w:left="900" w:hangingChars="225" w:hanging="900"/>
      <w:jc w:val="left"/>
      <w:textAlignment w:val="auto"/>
    </w:pPr>
    <w:rPr>
      <w:rFonts w:ascii="Arial Black" w:eastAsia="굴림" w:hAnsi="Arial Black"/>
      <w:color w:val="808080"/>
      <w:spacing w:val="-25"/>
      <w:sz w:val="44"/>
      <w:szCs w:val="20"/>
      <w:lang w:eastAsia="en-US"/>
    </w:rPr>
  </w:style>
  <w:style w:type="character" w:customStyle="1" w:styleId="122ptChar">
    <w:name w:val="스타일 제목 1 + 22 pt Char"/>
    <w:basedOn w:val="ab"/>
    <w:link w:val="122pt"/>
    <w:rsid w:val="00E41F13"/>
    <w:rPr>
      <w:rFonts w:ascii="Arial Black" w:eastAsia="굴림" w:hAnsi="Arial Black"/>
      <w:b/>
      <w:color w:val="808080"/>
      <w:spacing w:val="-25"/>
      <w:kern w:val="28"/>
      <w:sz w:val="44"/>
      <w:lang w:eastAsia="en-US"/>
    </w:rPr>
  </w:style>
  <w:style w:type="paragraph" w:customStyle="1" w:styleId="affe">
    <w:name w:val="표제목"/>
    <w:basedOn w:val="af0"/>
    <w:link w:val="Charc"/>
    <w:qFormat/>
    <w:rsid w:val="00776B1F"/>
    <w:pPr>
      <w:jc w:val="left"/>
    </w:pPr>
  </w:style>
  <w:style w:type="paragraph" w:styleId="aa">
    <w:name w:val="Normal Indent"/>
    <w:basedOn w:val="a9"/>
    <w:unhideWhenUsed/>
    <w:rsid w:val="00C55123"/>
    <w:pPr>
      <w:ind w:leftChars="400" w:left="800"/>
    </w:pPr>
  </w:style>
  <w:style w:type="paragraph" w:customStyle="1" w:styleId="-6">
    <w:name w:val="그림-표"/>
    <w:basedOn w:val="--"/>
    <w:next w:val="16"/>
    <w:link w:val="-Char"/>
    <w:rsid w:val="00030528"/>
    <w:pPr>
      <w:spacing w:after="100" w:afterAutospacing="1"/>
    </w:pPr>
    <w:rPr>
      <w:b w:val="0"/>
      <w:sz w:val="20"/>
    </w:rPr>
  </w:style>
  <w:style w:type="character" w:customStyle="1" w:styleId="Char">
    <w:name w:val="표머리 Char"/>
    <w:basedOn w:val="ab"/>
    <w:link w:val="af0"/>
    <w:rsid w:val="00776B1F"/>
    <w:rPr>
      <w:rFonts w:ascii="굴림체" w:eastAsia="굴림체"/>
      <w:b/>
    </w:rPr>
  </w:style>
  <w:style w:type="character" w:customStyle="1" w:styleId="Charc">
    <w:name w:val="표제목 Char"/>
    <w:basedOn w:val="Char"/>
    <w:link w:val="affe"/>
    <w:rsid w:val="00776B1F"/>
    <w:rPr>
      <w:rFonts w:ascii="굴림체" w:eastAsia="굴림체"/>
      <w:b/>
    </w:rPr>
  </w:style>
  <w:style w:type="character" w:customStyle="1" w:styleId="--Char">
    <w:name w:val="목차-표-그림 Char"/>
    <w:basedOn w:val="ab"/>
    <w:link w:val="--"/>
    <w:rsid w:val="00776B1F"/>
    <w:rPr>
      <w:rFonts w:ascii="맑은 고딕" w:eastAsia="맑은 고딕" w:hAnsi="맑은 고딕"/>
      <w:b/>
      <w:bCs/>
      <w:sz w:val="36"/>
    </w:rPr>
  </w:style>
  <w:style w:type="character" w:customStyle="1" w:styleId="-Char">
    <w:name w:val="그림-표 Char"/>
    <w:basedOn w:val="--Char"/>
    <w:link w:val="-6"/>
    <w:rsid w:val="00030528"/>
    <w:rPr>
      <w:rFonts w:ascii="맑은 고딕" w:eastAsia="맑은 고딕" w:hAnsi="맑은 고딕"/>
      <w:b/>
      <w:bCs/>
      <w:sz w:val="36"/>
    </w:rPr>
  </w:style>
  <w:style w:type="character" w:styleId="afff">
    <w:name w:val="Placeholder Text"/>
    <w:basedOn w:val="ab"/>
    <w:uiPriority w:val="99"/>
    <w:semiHidden/>
    <w:rsid w:val="00A029B1"/>
    <w:rPr>
      <w:color w:val="808080"/>
    </w:rPr>
  </w:style>
  <w:style w:type="paragraph" w:customStyle="1" w:styleId="afff0">
    <w:name w:val="표글"/>
    <w:basedOn w:val="a9"/>
    <w:autoRedefine/>
    <w:rsid w:val="008F3C48"/>
    <w:pPr>
      <w:widowControl w:val="0"/>
      <w:wordWrap w:val="0"/>
      <w:adjustRightInd/>
      <w:spacing w:before="60" w:after="60" w:line="320" w:lineRule="exact"/>
      <w:textAlignment w:val="center"/>
    </w:pPr>
    <w:rPr>
      <w:rFonts w:asciiTheme="minorHAnsi" w:eastAsiaTheme="minorHAnsi" w:hAnsiTheme="minorHAnsi"/>
      <w:kern w:val="2"/>
    </w:rPr>
  </w:style>
  <w:style w:type="paragraph" w:customStyle="1" w:styleId="9pt">
    <w:name w:val="표글 + 9 pt"/>
    <w:basedOn w:val="afff0"/>
    <w:rsid w:val="004D30AC"/>
    <w:rPr>
      <w:sz w:val="18"/>
    </w:rPr>
  </w:style>
  <w:style w:type="character" w:customStyle="1" w:styleId="1Char">
    <w:name w:val="제목 1 Char"/>
    <w:aliases w:val="제목1 Char"/>
    <w:basedOn w:val="ab"/>
    <w:link w:val="1"/>
    <w:rsid w:val="004D30AC"/>
    <w:rPr>
      <w:rFonts w:ascii="맑은 고딕" w:eastAsia="맑은 고딕" w:hAnsi="맑은 고딕"/>
      <w:b/>
      <w:kern w:val="28"/>
      <w:sz w:val="32"/>
      <w:szCs w:val="24"/>
    </w:rPr>
  </w:style>
  <w:style w:type="character" w:customStyle="1" w:styleId="5Char">
    <w:name w:val="제목 5 Char"/>
    <w:aliases w:val="L5 Char,가) Char,제목5 Char,h5 Char,H5 Char,가) 제목 Char,제목 5수정 Char"/>
    <w:basedOn w:val="ab"/>
    <w:link w:val="5"/>
    <w:rsid w:val="004D30AC"/>
    <w:rPr>
      <w:rFonts w:ascii="굴림체" w:eastAsia="굴림체" w:hAnsi="Arial"/>
      <w:b/>
      <w:sz w:val="24"/>
    </w:rPr>
  </w:style>
  <w:style w:type="paragraph" w:customStyle="1" w:styleId="0cm72">
    <w:name w:val="스타일 왼쪽:  0 cm 내어쓰기:  7.2 글자"/>
    <w:basedOn w:val="a9"/>
    <w:autoRedefine/>
    <w:rsid w:val="004D30AC"/>
    <w:pPr>
      <w:widowControl w:val="0"/>
      <w:autoSpaceDE w:val="0"/>
      <w:autoSpaceDN w:val="0"/>
      <w:adjustRightInd/>
      <w:spacing w:before="100" w:after="60" w:line="320" w:lineRule="atLeast"/>
      <w:ind w:leftChars="200" w:left="200"/>
      <w:textAlignment w:val="auto"/>
    </w:pPr>
    <w:rPr>
      <w:rFonts w:ascii="바탕체" w:eastAsia="바탕체" w:hAnsi="바탕체" w:cs="Arial"/>
      <w:sz w:val="22"/>
      <w:szCs w:val="22"/>
    </w:rPr>
  </w:style>
  <w:style w:type="character" w:customStyle="1" w:styleId="1Char1">
    <w:name w:val="스타일1 Char"/>
    <w:basedOn w:val="ab"/>
    <w:link w:val="11"/>
    <w:rsid w:val="004D30AC"/>
    <w:rPr>
      <w:rFonts w:ascii="맑은 고딕" w:eastAsia="맑은 고딕" w:hAnsi="맑은 고딕"/>
      <w:b/>
      <w:szCs w:val="24"/>
    </w:rPr>
  </w:style>
  <w:style w:type="paragraph" w:customStyle="1" w:styleId="1127cm001">
    <w:name w:val="스타일 스타일1 + 왼쪽:  1.27 cm 내어쓰기:  0.01 글자"/>
    <w:basedOn w:val="11"/>
    <w:link w:val="1127cm001Char"/>
    <w:autoRedefine/>
    <w:rsid w:val="004D30AC"/>
    <w:pPr>
      <w:widowControl w:val="0"/>
      <w:numPr>
        <w:numId w:val="0"/>
      </w:numPr>
      <w:autoSpaceDE w:val="0"/>
      <w:autoSpaceDN w:val="0"/>
      <w:adjustRightInd/>
      <w:spacing w:before="200" w:after="60" w:line="320" w:lineRule="atLeast"/>
      <w:ind w:leftChars="539" w:left="1078"/>
      <w:textAlignment w:val="auto"/>
    </w:pPr>
    <w:rPr>
      <w:rFonts w:ascii="Arial" w:hAnsi="Arial" w:cs="바탕"/>
      <w:bCs/>
      <w:i/>
      <w:sz w:val="22"/>
      <w:szCs w:val="22"/>
    </w:rPr>
  </w:style>
  <w:style w:type="character" w:customStyle="1" w:styleId="1127cm001Char">
    <w:name w:val="스타일 스타일1 + 왼쪽:  1.27 cm 내어쓰기:  0.01 글자 Char"/>
    <w:basedOn w:val="1Char1"/>
    <w:link w:val="1127cm001"/>
    <w:rsid w:val="004D30AC"/>
    <w:rPr>
      <w:rFonts w:ascii="Arial" w:eastAsia="맑은 고딕" w:hAnsi="Arial" w:cs="바탕"/>
      <w:b/>
      <w:bCs/>
      <w:i/>
      <w:sz w:val="22"/>
      <w:szCs w:val="22"/>
    </w:rPr>
  </w:style>
  <w:style w:type="paragraph" w:customStyle="1" w:styleId="36">
    <w:name w:val="스타일 왼쪽 3.6 글자"/>
    <w:basedOn w:val="a9"/>
    <w:autoRedefine/>
    <w:rsid w:val="004D30AC"/>
    <w:pPr>
      <w:widowControl w:val="0"/>
      <w:wordWrap w:val="0"/>
      <w:autoSpaceDE w:val="0"/>
      <w:autoSpaceDN w:val="0"/>
      <w:adjustRightInd/>
      <w:spacing w:afterLines="-20" w:afterAutospacing="1" w:line="240" w:lineRule="auto"/>
      <w:ind w:leftChars="360" w:left="360"/>
      <w:textAlignment w:val="auto"/>
    </w:pPr>
    <w:rPr>
      <w:rFonts w:ascii="Arial" w:eastAsia="바탕체" w:hAnsi="Arial" w:cs="바탕"/>
    </w:rPr>
  </w:style>
  <w:style w:type="paragraph" w:customStyle="1" w:styleId="1127cm0011">
    <w:name w:val="스타일 스타일1 + 왼쪽:  1.27 cm 내어쓰기:  0.01 글자1"/>
    <w:basedOn w:val="11"/>
    <w:autoRedefine/>
    <w:rsid w:val="004D30AC"/>
    <w:pPr>
      <w:widowControl w:val="0"/>
      <w:numPr>
        <w:numId w:val="0"/>
      </w:numPr>
      <w:autoSpaceDE w:val="0"/>
      <w:autoSpaceDN w:val="0"/>
      <w:adjustRightInd/>
      <w:spacing w:before="300" w:after="60" w:line="320" w:lineRule="atLeast"/>
      <w:ind w:leftChars="160" w:left="1041" w:hanging="721"/>
      <w:textAlignment w:val="auto"/>
    </w:pPr>
    <w:rPr>
      <w:rFonts w:ascii="Arial" w:eastAsia="바탕체" w:hAnsi="Arial" w:cs="Arial"/>
      <w:bCs/>
      <w:sz w:val="22"/>
      <w:szCs w:val="22"/>
    </w:rPr>
  </w:style>
  <w:style w:type="character" w:customStyle="1" w:styleId="Char4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b"/>
    <w:link w:val="af8"/>
    <w:rsid w:val="004D30AC"/>
    <w:rPr>
      <w:rFonts w:eastAsia="맑은 고딕"/>
    </w:rPr>
  </w:style>
  <w:style w:type="paragraph" w:customStyle="1" w:styleId="Body-noindentCharCharCharCharCharCharCharCharCharChar">
    <w:name w:val="Body-no indent Char Char Char Char Char Char Char Char Char Char"/>
    <w:rsid w:val="004D30AC"/>
    <w:pPr>
      <w:widowControl w:val="0"/>
      <w:tabs>
        <w:tab w:val="left" w:pos="7920"/>
      </w:tabs>
      <w:spacing w:line="280" w:lineRule="exact"/>
      <w:ind w:right="-14"/>
    </w:pPr>
    <w:rPr>
      <w:rFonts w:ascii="Arial" w:eastAsia="돋움체" w:hAnsi="Arial"/>
      <w:sz w:val="19"/>
    </w:rPr>
  </w:style>
  <w:style w:type="paragraph" w:customStyle="1" w:styleId="Body-noindentCharCharCharCharCharCharCharCharCharCharChar">
    <w:name w:val="Body-no indent Char Char Char Char Char Char Char Char Char Char Char"/>
    <w:rsid w:val="004D30AC"/>
    <w:pPr>
      <w:widowControl w:val="0"/>
      <w:tabs>
        <w:tab w:val="left" w:pos="7920"/>
      </w:tabs>
      <w:spacing w:line="280" w:lineRule="exact"/>
      <w:ind w:right="-14"/>
    </w:pPr>
    <w:rPr>
      <w:rFonts w:ascii="Arial" w:eastAsia="돋움체" w:hAnsi="Arial"/>
      <w:kern w:val="2"/>
      <w:sz w:val="19"/>
      <w:szCs w:val="24"/>
    </w:rPr>
  </w:style>
  <w:style w:type="paragraph" w:customStyle="1" w:styleId="afff1">
    <w:name w:val="표글 + 가운데"/>
    <w:basedOn w:val="afff0"/>
    <w:rsid w:val="004D30AC"/>
  </w:style>
  <w:style w:type="paragraph" w:customStyle="1" w:styleId="a5">
    <w:name w:val="글머리양식"/>
    <w:basedOn w:val="a9"/>
    <w:link w:val="Chard"/>
    <w:autoRedefine/>
    <w:rsid w:val="004D30AC"/>
    <w:pPr>
      <w:widowControl w:val="0"/>
      <w:numPr>
        <w:numId w:val="24"/>
      </w:numPr>
      <w:wordWrap w:val="0"/>
      <w:spacing w:before="120" w:after="120" w:line="240" w:lineRule="auto"/>
    </w:pPr>
    <w:rPr>
      <w:rFonts w:eastAsia="굴림체"/>
      <w:sz w:val="22"/>
    </w:rPr>
  </w:style>
  <w:style w:type="character" w:customStyle="1" w:styleId="Char2">
    <w:name w:val="문서 구조 Char"/>
    <w:basedOn w:val="ab"/>
    <w:link w:val="af6"/>
    <w:semiHidden/>
    <w:rsid w:val="004D30AC"/>
    <w:rPr>
      <w:rFonts w:ascii="Arial" w:eastAsia="돋움" w:hAnsi="Arial"/>
      <w:shd w:val="clear" w:color="auto" w:fill="000080"/>
    </w:rPr>
  </w:style>
  <w:style w:type="character" w:customStyle="1" w:styleId="Char3">
    <w:name w:val="본문 Char"/>
    <w:basedOn w:val="ab"/>
    <w:link w:val="af7"/>
    <w:rsid w:val="004D30AC"/>
    <w:rPr>
      <w:rFonts w:eastAsia="맑은 고딕"/>
    </w:rPr>
  </w:style>
  <w:style w:type="character" w:styleId="HTML">
    <w:name w:val="HTML Keyboard"/>
    <w:basedOn w:val="ab"/>
    <w:rsid w:val="004D30AC"/>
    <w:rPr>
      <w:rFonts w:ascii="Courier" w:eastAsia="굴림체" w:hAnsi="Courier" w:cs="굴림체" w:hint="default"/>
      <w:color w:val="666666"/>
      <w:sz w:val="20"/>
      <w:szCs w:val="20"/>
    </w:rPr>
  </w:style>
  <w:style w:type="paragraph" w:customStyle="1" w:styleId="a4">
    <w:name w:val="그림"/>
    <w:basedOn w:val="af2"/>
    <w:autoRedefine/>
    <w:rsid w:val="004D30AC"/>
    <w:pPr>
      <w:numPr>
        <w:numId w:val="19"/>
      </w:numPr>
      <w:spacing w:line="240" w:lineRule="auto"/>
      <w:textAlignment w:val="auto"/>
    </w:pPr>
    <w:rPr>
      <w:rFonts w:ascii="Arial" w:eastAsia="돋움" w:hAnsi="Arial"/>
      <w:kern w:val="2"/>
      <w:sz w:val="22"/>
    </w:rPr>
  </w:style>
  <w:style w:type="paragraph" w:customStyle="1" w:styleId="071cm">
    <w:name w:val="스타일 왼쪽:  0.71 cm"/>
    <w:basedOn w:val="a9"/>
    <w:autoRedefine/>
    <w:rsid w:val="004D30AC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 w:cs="바탕"/>
    </w:rPr>
  </w:style>
  <w:style w:type="paragraph" w:customStyle="1" w:styleId="afff2">
    <w:name w:val="평가문서본문"/>
    <w:basedOn w:val="a9"/>
    <w:link w:val="Chare"/>
    <w:autoRedefine/>
    <w:rsid w:val="00B4783E"/>
    <w:pPr>
      <w:adjustRightInd/>
      <w:spacing w:before="120" w:after="120" w:line="240" w:lineRule="auto"/>
      <w:ind w:leftChars="150" w:left="300"/>
      <w:jc w:val="center"/>
      <w:textAlignment w:val="auto"/>
    </w:pPr>
    <w:rPr>
      <w:rFonts w:ascii="굴림체" w:eastAsia="굴림체" w:hAnsi="Arial" w:cs="바탕"/>
      <w:sz w:val="22"/>
      <w:szCs w:val="22"/>
    </w:rPr>
  </w:style>
  <w:style w:type="paragraph" w:customStyle="1" w:styleId="afff3">
    <w:name w:val="스타일본문굵게"/>
    <w:next w:val="afff2"/>
    <w:rsid w:val="004D30AC"/>
    <w:pPr>
      <w:spacing w:before="240"/>
      <w:ind w:leftChars="200" w:left="200"/>
    </w:pPr>
    <w:rPr>
      <w:rFonts w:ascii="Arial" w:eastAsia="굴림체" w:hAnsi="Arial" w:cs="바탕"/>
      <w:b/>
      <w:bCs/>
      <w:sz w:val="22"/>
    </w:rPr>
  </w:style>
  <w:style w:type="paragraph" w:customStyle="1" w:styleId="afff4">
    <w:name w:val="문서제목"/>
    <w:basedOn w:val="a9"/>
    <w:rsid w:val="004D30AC"/>
    <w:pPr>
      <w:widowControl w:val="0"/>
      <w:wordWrap w:val="0"/>
      <w:autoSpaceDE w:val="0"/>
      <w:autoSpaceDN w:val="0"/>
      <w:adjustRightInd/>
      <w:spacing w:line="240" w:lineRule="auto"/>
      <w:jc w:val="center"/>
      <w:textAlignment w:val="auto"/>
    </w:pPr>
    <w:rPr>
      <w:rFonts w:ascii="Arial" w:eastAsia="바탕체" w:hAnsi="Arial"/>
      <w:b/>
      <w:sz w:val="56"/>
      <w:szCs w:val="19"/>
    </w:rPr>
  </w:style>
  <w:style w:type="paragraph" w:customStyle="1" w:styleId="442">
    <w:name w:val="스타일 제목 4 + 왼쪽:  4 글자 내어쓰기:  2 글자"/>
    <w:basedOn w:val="4"/>
    <w:rsid w:val="004D30AC"/>
    <w:pPr>
      <w:numPr>
        <w:numId w:val="20"/>
      </w:numPr>
      <w:autoSpaceDE w:val="0"/>
      <w:autoSpaceDN w:val="0"/>
      <w:adjustRightInd/>
      <w:spacing w:before="288" w:after="288" w:line="240" w:lineRule="auto"/>
      <w:ind w:rightChars="0" w:right="0"/>
      <w:jc w:val="both"/>
      <w:textAlignment w:val="auto"/>
    </w:pPr>
    <w:rPr>
      <w:rFonts w:ascii="Arial" w:eastAsia="굴림체" w:hAnsi="Arial" w:cs="바탕"/>
      <w:b w:val="0"/>
      <w:bCs/>
    </w:rPr>
  </w:style>
  <w:style w:type="paragraph" w:customStyle="1" w:styleId="071cm1">
    <w:name w:val="스타일 왼쪽:  0.71 cm1"/>
    <w:basedOn w:val="a9"/>
    <w:autoRedefine/>
    <w:rsid w:val="004D30AC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 w:cs="바탕"/>
    </w:rPr>
  </w:style>
  <w:style w:type="paragraph" w:customStyle="1" w:styleId="afff5">
    <w:name w:val="본문글"/>
    <w:basedOn w:val="a9"/>
    <w:autoRedefine/>
    <w:rsid w:val="004D30AC"/>
    <w:pPr>
      <w:widowControl w:val="0"/>
      <w:wordWrap w:val="0"/>
      <w:adjustRightInd/>
      <w:spacing w:before="120" w:after="120" w:line="240" w:lineRule="auto"/>
      <w:ind w:leftChars="100" w:left="220" w:firstLineChars="100" w:firstLine="220"/>
      <w:textAlignment w:val="auto"/>
    </w:pPr>
    <w:rPr>
      <w:rFonts w:eastAsia="굴림체"/>
      <w:kern w:val="2"/>
      <w:sz w:val="22"/>
    </w:rPr>
  </w:style>
  <w:style w:type="paragraph" w:styleId="32">
    <w:name w:val="List Bullet 3"/>
    <w:basedOn w:val="a9"/>
    <w:rsid w:val="004D30AC"/>
    <w:pPr>
      <w:widowControl w:val="0"/>
      <w:tabs>
        <w:tab w:val="num" w:pos="1212"/>
      </w:tabs>
      <w:wordWrap w:val="0"/>
      <w:autoSpaceDE w:val="0"/>
      <w:autoSpaceDN w:val="0"/>
      <w:adjustRightInd/>
      <w:spacing w:line="240" w:lineRule="auto"/>
      <w:ind w:leftChars="600" w:left="1212" w:hangingChars="200" w:hanging="360"/>
      <w:textAlignment w:val="auto"/>
    </w:pPr>
    <w:rPr>
      <w:rFonts w:ascii="Arial" w:eastAsia="굴림체" w:hAnsi="Arial"/>
      <w:szCs w:val="19"/>
    </w:rPr>
  </w:style>
  <w:style w:type="paragraph" w:styleId="18">
    <w:name w:val="index 1"/>
    <w:basedOn w:val="a9"/>
    <w:next w:val="a9"/>
    <w:autoRedefine/>
    <w:semiHidden/>
    <w:rsid w:val="004D30AC"/>
    <w:pPr>
      <w:widowControl w:val="0"/>
      <w:wordWrap w:val="0"/>
      <w:autoSpaceDE w:val="0"/>
      <w:autoSpaceDN w:val="0"/>
      <w:adjustRightInd/>
      <w:spacing w:line="240" w:lineRule="auto"/>
      <w:ind w:leftChars="200" w:left="200" w:hangingChars="200" w:hanging="2000"/>
      <w:textAlignment w:val="auto"/>
    </w:pPr>
    <w:rPr>
      <w:rFonts w:ascii="Arial" w:eastAsia="굴림체" w:hAnsi="Arial"/>
      <w:szCs w:val="19"/>
    </w:rPr>
  </w:style>
  <w:style w:type="paragraph" w:styleId="afff6">
    <w:name w:val="Plain Text"/>
    <w:basedOn w:val="a9"/>
    <w:link w:val="Charf"/>
    <w:rsid w:val="004D30AC"/>
    <w:pPr>
      <w:widowControl w:val="0"/>
      <w:wordWrap w:val="0"/>
      <w:adjustRightInd/>
      <w:spacing w:line="240" w:lineRule="auto"/>
      <w:textAlignment w:val="auto"/>
    </w:pPr>
    <w:rPr>
      <w:rFonts w:ascii="바탕" w:eastAsia="바탕" w:hAnsi="Courier New" w:cs="Courier New"/>
      <w:kern w:val="2"/>
    </w:rPr>
  </w:style>
  <w:style w:type="character" w:customStyle="1" w:styleId="Charf">
    <w:name w:val="글자만 Char"/>
    <w:basedOn w:val="ab"/>
    <w:link w:val="afff6"/>
    <w:rsid w:val="004D30AC"/>
    <w:rPr>
      <w:rFonts w:ascii="바탕" w:eastAsia="바탕" w:hAnsi="Courier New" w:cs="Courier New"/>
      <w:kern w:val="2"/>
    </w:rPr>
  </w:style>
  <w:style w:type="paragraph" w:customStyle="1" w:styleId="1127cm0010">
    <w:name w:val="스타일 스타일 스타일1 + 왼쪽:  1.27 cm 내어쓰기:  0.01 글자 + 바탕체"/>
    <w:basedOn w:val="1127cm001"/>
    <w:autoRedefine/>
    <w:rsid w:val="004D30AC"/>
    <w:pPr>
      <w:spacing w:before="360" w:line="240" w:lineRule="auto"/>
      <w:ind w:leftChars="200" w:left="200"/>
    </w:pPr>
    <w:rPr>
      <w:rFonts w:ascii="바탕체" w:hAnsi="바탕체"/>
      <w:iCs/>
    </w:rPr>
  </w:style>
  <w:style w:type="paragraph" w:customStyle="1" w:styleId="afff7">
    <w:name w:val="부제목"/>
    <w:basedOn w:val="a9"/>
    <w:next w:val="a9"/>
    <w:rsid w:val="004D30AC"/>
    <w:pPr>
      <w:widowControl w:val="0"/>
      <w:wordWrap w:val="0"/>
      <w:autoSpaceDE w:val="0"/>
      <w:autoSpaceDN w:val="0"/>
      <w:adjustRightInd/>
      <w:spacing w:line="240" w:lineRule="auto"/>
      <w:jc w:val="center"/>
      <w:textAlignment w:val="auto"/>
    </w:pPr>
    <w:rPr>
      <w:rFonts w:ascii="Arial" w:eastAsia="굴림체" w:hAnsi="Arial"/>
      <w:b/>
      <w:sz w:val="28"/>
      <w:szCs w:val="19"/>
    </w:rPr>
  </w:style>
  <w:style w:type="paragraph" w:customStyle="1" w:styleId="afff8">
    <w:name w:val="스타일 캡션 + 가운데"/>
    <w:basedOn w:val="af2"/>
    <w:autoRedefine/>
    <w:rsid w:val="004D30AC"/>
    <w:pPr>
      <w:autoSpaceDE w:val="0"/>
      <w:autoSpaceDN w:val="0"/>
      <w:adjustRightInd/>
      <w:spacing w:before="120" w:after="120" w:line="240" w:lineRule="auto"/>
      <w:textAlignment w:val="auto"/>
    </w:pPr>
    <w:rPr>
      <w:rFonts w:ascii="Arial" w:eastAsia="굴림체" w:hAnsi="Arial" w:cs="바탕"/>
      <w:b/>
      <w:bCs/>
    </w:rPr>
  </w:style>
  <w:style w:type="paragraph" w:customStyle="1" w:styleId="9pt0">
    <w:name w:val="스타일 표글 + 9 pt"/>
    <w:basedOn w:val="a9"/>
    <w:autoRedefine/>
    <w:rsid w:val="004D30AC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/>
      <w:sz w:val="18"/>
      <w:szCs w:val="19"/>
    </w:rPr>
  </w:style>
  <w:style w:type="paragraph" w:customStyle="1" w:styleId="0cm7225">
    <w:name w:val="스타일 스타일 왼쪽:  0 cm 내어쓰기:  7.2 글자 + 왼쪽:  2.5 글자"/>
    <w:basedOn w:val="0cm72"/>
    <w:autoRedefine/>
    <w:rsid w:val="004D30AC"/>
    <w:pPr>
      <w:ind w:leftChars="300" w:left="600"/>
    </w:pPr>
    <w:rPr>
      <w:rFonts w:cs="바탕"/>
      <w:szCs w:val="20"/>
    </w:rPr>
  </w:style>
  <w:style w:type="paragraph" w:customStyle="1" w:styleId="0cm72253">
    <w:name w:val="스타일 스타일 스타일 왼쪽:  0 cm 내어쓰기:  7.2 글자 + 왼쪽:  2.5 글자 + 왼쪽:  3 글자"/>
    <w:basedOn w:val="0cm7225"/>
    <w:rsid w:val="004D30AC"/>
    <w:pPr>
      <w:ind w:leftChars="200" w:left="200"/>
    </w:pPr>
  </w:style>
  <w:style w:type="paragraph" w:customStyle="1" w:styleId="27">
    <w:name w:val="스타일2"/>
    <w:basedOn w:val="0cm72"/>
    <w:rsid w:val="004D30AC"/>
  </w:style>
  <w:style w:type="paragraph" w:customStyle="1" w:styleId="0cm721">
    <w:name w:val="스타일 스타일 왼쪽:  0 cm 내어쓰기:  7.2 글자 + 왼쪽:  1 글자"/>
    <w:basedOn w:val="0cm72"/>
    <w:autoRedefine/>
    <w:rsid w:val="004D30AC"/>
    <w:rPr>
      <w:rFonts w:cs="바탕"/>
      <w:szCs w:val="20"/>
    </w:rPr>
  </w:style>
  <w:style w:type="paragraph" w:customStyle="1" w:styleId="afff9">
    <w:name w:val="캡션 스타일"/>
    <w:basedOn w:val="af2"/>
    <w:next w:val="a9"/>
    <w:autoRedefine/>
    <w:rsid w:val="004D30AC"/>
    <w:pPr>
      <w:autoSpaceDE w:val="0"/>
      <w:autoSpaceDN w:val="0"/>
      <w:adjustRightInd/>
      <w:spacing w:before="240" w:line="240" w:lineRule="auto"/>
      <w:ind w:leftChars="200" w:left="800" w:hanging="400"/>
      <w:textAlignment w:val="auto"/>
      <w:outlineLvl w:val="0"/>
    </w:pPr>
    <w:rPr>
      <w:rFonts w:ascii="Arial" w:eastAsia="굴림체" w:hAnsi="Arial"/>
      <w:b/>
    </w:rPr>
  </w:style>
  <w:style w:type="paragraph" w:customStyle="1" w:styleId="i">
    <w:name w:val="i 번호매기기"/>
    <w:basedOn w:val="a9"/>
    <w:autoRedefine/>
    <w:rsid w:val="004D30AC"/>
    <w:pPr>
      <w:widowControl w:val="0"/>
      <w:numPr>
        <w:numId w:val="22"/>
      </w:numPr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체" w:hAnsi="Arial"/>
      <w:sz w:val="22"/>
      <w:szCs w:val="22"/>
    </w:rPr>
  </w:style>
  <w:style w:type="paragraph" w:customStyle="1" w:styleId="-7">
    <w:name w:val="굵은제목-평가문서본문"/>
    <w:basedOn w:val="afff2"/>
    <w:next w:val="afff2"/>
    <w:link w:val="-Char0"/>
    <w:autoRedefine/>
    <w:rsid w:val="004D30AC"/>
    <w:pPr>
      <w:autoSpaceDE w:val="0"/>
      <w:autoSpaceDN w:val="0"/>
      <w:spacing w:before="480"/>
    </w:pPr>
    <w:rPr>
      <w:rFonts w:ascii="Arial"/>
      <w:b/>
      <w:bCs/>
      <w:kern w:val="2"/>
    </w:rPr>
  </w:style>
  <w:style w:type="paragraph" w:customStyle="1" w:styleId="19">
    <w:name w:val="글머리스타일 1"/>
    <w:next w:val="a9"/>
    <w:autoRedefine/>
    <w:rsid w:val="004D30AC"/>
    <w:pPr>
      <w:wordWrap w:val="0"/>
      <w:autoSpaceDE w:val="0"/>
      <w:autoSpaceDN w:val="0"/>
      <w:spacing w:before="120" w:after="120"/>
      <w:ind w:left="-197"/>
      <w:jc w:val="both"/>
    </w:pPr>
    <w:rPr>
      <w:rFonts w:ascii="바탕체" w:eastAsia="굴림체" w:hAnsi="바탕체"/>
      <w:sz w:val="22"/>
      <w:szCs w:val="22"/>
    </w:rPr>
  </w:style>
  <w:style w:type="character" w:customStyle="1" w:styleId="Chare">
    <w:name w:val="평가문서본문 Char"/>
    <w:basedOn w:val="ab"/>
    <w:link w:val="afff2"/>
    <w:rsid w:val="00B4783E"/>
    <w:rPr>
      <w:rFonts w:ascii="굴림체" w:eastAsia="굴림체" w:hAnsi="Arial" w:cs="바탕"/>
      <w:sz w:val="22"/>
      <w:szCs w:val="22"/>
    </w:rPr>
  </w:style>
  <w:style w:type="character" w:customStyle="1" w:styleId="-Char0">
    <w:name w:val="굵은제목-평가문서본문 Char"/>
    <w:basedOn w:val="Chare"/>
    <w:link w:val="-7"/>
    <w:rsid w:val="004D30AC"/>
    <w:rPr>
      <w:rFonts w:ascii="Arial" w:eastAsia="굴림체" w:hAnsi="Arial" w:cs="바탕"/>
      <w:b/>
      <w:bCs/>
      <w:kern w:val="2"/>
      <w:sz w:val="22"/>
      <w:szCs w:val="22"/>
    </w:rPr>
  </w:style>
  <w:style w:type="paragraph" w:customStyle="1" w:styleId="20">
    <w:name w:val="글머리스타일2"/>
    <w:autoRedefine/>
    <w:rsid w:val="004D30AC"/>
    <w:pPr>
      <w:numPr>
        <w:numId w:val="23"/>
      </w:numPr>
      <w:wordWrap w:val="0"/>
      <w:autoSpaceDE w:val="0"/>
      <w:autoSpaceDN w:val="0"/>
      <w:spacing w:after="120"/>
      <w:ind w:leftChars="500" w:left="1283"/>
      <w:jc w:val="both"/>
    </w:pPr>
    <w:rPr>
      <w:rFonts w:eastAsia="굴림체"/>
      <w:sz w:val="22"/>
    </w:rPr>
  </w:style>
  <w:style w:type="paragraph" w:customStyle="1" w:styleId="a6">
    <w:name w:val="영문번호매기기"/>
    <w:basedOn w:val="afffa"/>
    <w:next w:val="a9"/>
    <w:link w:val="Charf0"/>
    <w:autoRedefine/>
    <w:rsid w:val="004D30AC"/>
    <w:pPr>
      <w:numPr>
        <w:numId w:val="21"/>
      </w:numPr>
      <w:spacing w:before="120" w:after="120"/>
    </w:pPr>
    <w:rPr>
      <w:rFonts w:ascii="바탕체" w:eastAsia="굴림체" w:hAnsi="바탕체"/>
      <w:sz w:val="22"/>
      <w:szCs w:val="22"/>
    </w:rPr>
  </w:style>
  <w:style w:type="paragraph" w:styleId="afffa">
    <w:name w:val="List Number"/>
    <w:basedOn w:val="a9"/>
    <w:link w:val="Charf1"/>
    <w:rsid w:val="004D30AC"/>
    <w:pPr>
      <w:widowControl w:val="0"/>
      <w:tabs>
        <w:tab w:val="num" w:pos="1134"/>
      </w:tabs>
      <w:wordWrap w:val="0"/>
      <w:autoSpaceDE w:val="0"/>
      <w:autoSpaceDN w:val="0"/>
      <w:adjustRightInd/>
      <w:spacing w:line="240" w:lineRule="auto"/>
      <w:ind w:left="1134" w:hanging="567"/>
      <w:textAlignment w:val="auto"/>
    </w:pPr>
    <w:rPr>
      <w:rFonts w:ascii="Arial" w:eastAsia="바탕체" w:hAnsi="Arial"/>
      <w:szCs w:val="19"/>
    </w:rPr>
  </w:style>
  <w:style w:type="character" w:styleId="afffb">
    <w:name w:val="FollowedHyperlink"/>
    <w:basedOn w:val="ab"/>
    <w:rsid w:val="004D30AC"/>
    <w:rPr>
      <w:color w:val="800080"/>
      <w:u w:val="single"/>
    </w:rPr>
  </w:style>
  <w:style w:type="paragraph" w:customStyle="1" w:styleId="font5">
    <w:name w:val="font5"/>
    <w:basedOn w:val="a9"/>
    <w:rsid w:val="004D30A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sz w:val="16"/>
      <w:szCs w:val="16"/>
    </w:rPr>
  </w:style>
  <w:style w:type="paragraph" w:customStyle="1" w:styleId="xl24">
    <w:name w:val="xl24"/>
    <w:basedOn w:val="a9"/>
    <w:rsid w:val="004D30AC"/>
    <w:pPr>
      <w:pBdr>
        <w:left w:val="single" w:sz="8" w:space="0" w:color="auto"/>
        <w:bottom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5">
    <w:name w:val="xl25"/>
    <w:basedOn w:val="a9"/>
    <w:rsid w:val="004D30AC"/>
    <w:pPr>
      <w:pBdr>
        <w:top w:val="single" w:sz="8" w:space="0" w:color="auto"/>
        <w:left w:val="single" w:sz="8" w:space="0" w:color="auto"/>
        <w:bottom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6">
    <w:name w:val="xl26"/>
    <w:basedOn w:val="a9"/>
    <w:rsid w:val="004D30AC"/>
    <w:pPr>
      <w:pBdr>
        <w:top w:val="single" w:sz="8" w:space="0" w:color="auto"/>
        <w:left w:val="double" w:sz="6" w:space="0" w:color="auto"/>
        <w:bottom w:val="double" w:sz="6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7">
    <w:name w:val="xl27"/>
    <w:basedOn w:val="a9"/>
    <w:rsid w:val="004D30AC"/>
    <w:pPr>
      <w:pBdr>
        <w:top w:val="single" w:sz="8" w:space="0" w:color="auto"/>
        <w:bottom w:val="double" w:sz="6" w:space="0" w:color="auto"/>
        <w:right w:val="single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8">
    <w:name w:val="xl28"/>
    <w:basedOn w:val="a9"/>
    <w:rsid w:val="004D30AC"/>
    <w:pPr>
      <w:pBdr>
        <w:top w:val="single" w:sz="8" w:space="0" w:color="auto"/>
        <w:left w:val="single" w:sz="4" w:space="0" w:color="auto"/>
        <w:bottom w:val="double" w:sz="6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29">
    <w:name w:val="xl29"/>
    <w:basedOn w:val="a9"/>
    <w:rsid w:val="004D30AC"/>
    <w:pPr>
      <w:pBdr>
        <w:top w:val="single" w:sz="8" w:space="0" w:color="auto"/>
        <w:left w:val="dotted" w:sz="4" w:space="0" w:color="auto"/>
        <w:bottom w:val="double" w:sz="6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0">
    <w:name w:val="xl30"/>
    <w:basedOn w:val="a9"/>
    <w:rsid w:val="004D30AC"/>
    <w:pPr>
      <w:pBdr>
        <w:top w:val="double" w:sz="6" w:space="0" w:color="auto"/>
        <w:left w:val="single" w:sz="8" w:space="0" w:color="auto"/>
        <w:bottom w:val="dotted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1">
    <w:name w:val="xl31"/>
    <w:basedOn w:val="a9"/>
    <w:rsid w:val="004D30AC"/>
    <w:pPr>
      <w:pBdr>
        <w:top w:val="dotted" w:sz="4" w:space="0" w:color="auto"/>
        <w:left w:val="single" w:sz="8" w:space="0" w:color="auto"/>
        <w:bottom w:val="dotted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2">
    <w:name w:val="xl32"/>
    <w:basedOn w:val="a9"/>
    <w:rsid w:val="004D30AC"/>
    <w:pPr>
      <w:pBdr>
        <w:top w:val="dotted" w:sz="4" w:space="0" w:color="auto"/>
        <w:left w:val="single" w:sz="8" w:space="0" w:color="auto"/>
        <w:bottom w:val="single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3">
    <w:name w:val="xl33"/>
    <w:basedOn w:val="a9"/>
    <w:rsid w:val="004D30AC"/>
    <w:pPr>
      <w:pBdr>
        <w:left w:val="single" w:sz="8" w:space="0" w:color="auto"/>
        <w:bottom w:val="dotted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4">
    <w:name w:val="xl34"/>
    <w:basedOn w:val="a9"/>
    <w:rsid w:val="004D30AC"/>
    <w:pPr>
      <w:pBdr>
        <w:left w:val="single" w:sz="8" w:space="0" w:color="auto"/>
        <w:bottom w:val="single" w:sz="4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35">
    <w:name w:val="xl35"/>
    <w:basedOn w:val="a9"/>
    <w:rsid w:val="004D30AC"/>
    <w:pPr>
      <w:pBdr>
        <w:left w:val="double" w:sz="6" w:space="0" w:color="auto"/>
        <w:bottom w:val="single" w:sz="8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6">
    <w:name w:val="xl36"/>
    <w:basedOn w:val="a9"/>
    <w:rsid w:val="004D30AC"/>
    <w:pPr>
      <w:pBdr>
        <w:bottom w:val="single" w:sz="8" w:space="0" w:color="auto"/>
        <w:right w:val="single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7">
    <w:name w:val="xl37"/>
    <w:basedOn w:val="a9"/>
    <w:rsid w:val="004D30AC"/>
    <w:pPr>
      <w:pBdr>
        <w:left w:val="single" w:sz="4" w:space="0" w:color="auto"/>
        <w:bottom w:val="single" w:sz="8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8">
    <w:name w:val="xl38"/>
    <w:basedOn w:val="a9"/>
    <w:rsid w:val="004D30AC"/>
    <w:pPr>
      <w:pBdr>
        <w:left w:val="dotted" w:sz="4" w:space="0" w:color="auto"/>
        <w:bottom w:val="single" w:sz="8" w:space="0" w:color="auto"/>
        <w:right w:val="dotted" w:sz="4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39">
    <w:name w:val="xl39"/>
    <w:basedOn w:val="a9"/>
    <w:rsid w:val="004D30AC"/>
    <w:pPr>
      <w:pBdr>
        <w:top w:val="dotted" w:sz="4" w:space="0" w:color="auto"/>
        <w:left w:val="single" w:sz="8" w:space="0" w:color="auto"/>
        <w:bottom w:val="double" w:sz="6" w:space="0" w:color="auto"/>
        <w:right w:val="dotted" w:sz="4" w:space="0" w:color="auto"/>
      </w:pBdr>
      <w:shd w:val="clear" w:color="auto" w:fill="99CCFF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40">
    <w:name w:val="xl40"/>
    <w:basedOn w:val="a9"/>
    <w:rsid w:val="004D30AC"/>
    <w:pPr>
      <w:pBdr>
        <w:top w:val="double" w:sz="6" w:space="0" w:color="auto"/>
        <w:left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1">
    <w:name w:val="xl41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2">
    <w:name w:val="xl42"/>
    <w:basedOn w:val="a9"/>
    <w:rsid w:val="004D30AC"/>
    <w:pPr>
      <w:pBdr>
        <w:top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3">
    <w:name w:val="xl43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4">
    <w:name w:val="xl44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5">
    <w:name w:val="xl45"/>
    <w:basedOn w:val="a9"/>
    <w:rsid w:val="004D30AC"/>
    <w:pPr>
      <w:pBdr>
        <w:top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6">
    <w:name w:val="xl46"/>
    <w:basedOn w:val="a9"/>
    <w:rsid w:val="004D30AC"/>
    <w:pPr>
      <w:pBdr>
        <w:top w:val="dotted" w:sz="4" w:space="0" w:color="auto"/>
        <w:left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7">
    <w:name w:val="xl47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8">
    <w:name w:val="xl48"/>
    <w:basedOn w:val="a9"/>
    <w:rsid w:val="004D30AC"/>
    <w:pPr>
      <w:pBdr>
        <w:top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49">
    <w:name w:val="xl49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0">
    <w:name w:val="xl50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1">
    <w:name w:val="xl51"/>
    <w:basedOn w:val="a9"/>
    <w:rsid w:val="004D30AC"/>
    <w:pPr>
      <w:pBdr>
        <w:top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2">
    <w:name w:val="xl52"/>
    <w:basedOn w:val="a9"/>
    <w:rsid w:val="004D30AC"/>
    <w:pPr>
      <w:pBdr>
        <w:top w:val="dotted" w:sz="4" w:space="0" w:color="auto"/>
        <w:left w:val="double" w:sz="6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3">
    <w:name w:val="xl53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4">
    <w:name w:val="xl54"/>
    <w:basedOn w:val="a9"/>
    <w:rsid w:val="004D30AC"/>
    <w:pPr>
      <w:pBdr>
        <w:top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5">
    <w:name w:val="xl55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6">
    <w:name w:val="xl56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7">
    <w:name w:val="xl57"/>
    <w:basedOn w:val="a9"/>
    <w:rsid w:val="004D30AC"/>
    <w:pPr>
      <w:pBdr>
        <w:top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8">
    <w:name w:val="xl58"/>
    <w:basedOn w:val="a9"/>
    <w:rsid w:val="004D30AC"/>
    <w:pPr>
      <w:pBdr>
        <w:left w:val="double" w:sz="6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59">
    <w:name w:val="xl59"/>
    <w:basedOn w:val="a9"/>
    <w:rsid w:val="004D30AC"/>
    <w:pPr>
      <w:pBdr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0">
    <w:name w:val="xl60"/>
    <w:basedOn w:val="a9"/>
    <w:rsid w:val="004D30AC"/>
    <w:pPr>
      <w:pBdr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1">
    <w:name w:val="xl61"/>
    <w:basedOn w:val="a9"/>
    <w:rsid w:val="004D30AC"/>
    <w:pPr>
      <w:pBdr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2">
    <w:name w:val="xl62"/>
    <w:basedOn w:val="a9"/>
    <w:rsid w:val="004D30AC"/>
    <w:pPr>
      <w:pBdr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3">
    <w:name w:val="xl63"/>
    <w:basedOn w:val="a9"/>
    <w:rsid w:val="004D30AC"/>
    <w:pPr>
      <w:pBdr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4">
    <w:name w:val="xl64"/>
    <w:basedOn w:val="a9"/>
    <w:rsid w:val="004D30AC"/>
    <w:pPr>
      <w:pBdr>
        <w:left w:val="double" w:sz="6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5">
    <w:name w:val="xl65"/>
    <w:basedOn w:val="a9"/>
    <w:rsid w:val="004D30AC"/>
    <w:pPr>
      <w:pBdr>
        <w:left w:val="dotted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6">
    <w:name w:val="xl66"/>
    <w:basedOn w:val="a9"/>
    <w:rsid w:val="004D30AC"/>
    <w:pPr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7">
    <w:name w:val="xl67"/>
    <w:basedOn w:val="a9"/>
    <w:rsid w:val="004D30AC"/>
    <w:pPr>
      <w:pBdr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8">
    <w:name w:val="xl68"/>
    <w:basedOn w:val="a9"/>
    <w:rsid w:val="004D30AC"/>
    <w:pPr>
      <w:pBdr>
        <w:left w:val="dotted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69">
    <w:name w:val="xl69"/>
    <w:basedOn w:val="a9"/>
    <w:rsid w:val="004D30AC"/>
    <w:pPr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0">
    <w:name w:val="xl70"/>
    <w:basedOn w:val="a9"/>
    <w:rsid w:val="004D30AC"/>
    <w:pPr>
      <w:pBdr>
        <w:top w:val="single" w:sz="4" w:space="0" w:color="auto"/>
        <w:left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1">
    <w:name w:val="xl71"/>
    <w:basedOn w:val="a9"/>
    <w:rsid w:val="004D30AC"/>
    <w:pPr>
      <w:pBdr>
        <w:top w:val="dotted" w:sz="4" w:space="0" w:color="auto"/>
        <w:left w:val="double" w:sz="6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2">
    <w:name w:val="xl72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3">
    <w:name w:val="xl73"/>
    <w:basedOn w:val="a9"/>
    <w:rsid w:val="004D30AC"/>
    <w:pPr>
      <w:pBdr>
        <w:top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4">
    <w:name w:val="xl74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5">
    <w:name w:val="xl75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6">
    <w:name w:val="xl76"/>
    <w:basedOn w:val="a9"/>
    <w:rsid w:val="004D30AC"/>
    <w:pPr>
      <w:pBdr>
        <w:top w:val="dotted" w:sz="4" w:space="0" w:color="auto"/>
        <w:bottom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7">
    <w:name w:val="xl77"/>
    <w:basedOn w:val="a9"/>
    <w:rsid w:val="004D30AC"/>
    <w:pPr>
      <w:pBdr>
        <w:top w:val="dotted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8">
    <w:name w:val="xl78"/>
    <w:basedOn w:val="a9"/>
    <w:rsid w:val="004D30AC"/>
    <w:pPr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79">
    <w:name w:val="xl79"/>
    <w:basedOn w:val="a9"/>
    <w:rsid w:val="004D30AC"/>
    <w:pPr>
      <w:pBdr>
        <w:top w:val="single" w:sz="4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0">
    <w:name w:val="xl80"/>
    <w:basedOn w:val="a9"/>
    <w:rsid w:val="004D30AC"/>
    <w:pPr>
      <w:pBdr>
        <w:top w:val="single" w:sz="4" w:space="0" w:color="auto"/>
        <w:left w:val="dotted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1">
    <w:name w:val="xl81"/>
    <w:basedOn w:val="a9"/>
    <w:rsid w:val="004D30AC"/>
    <w:pPr>
      <w:pBdr>
        <w:top w:val="dotted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2">
    <w:name w:val="xl82"/>
    <w:basedOn w:val="a9"/>
    <w:rsid w:val="004D30AC"/>
    <w:pPr>
      <w:pBdr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3">
    <w:name w:val="xl83"/>
    <w:basedOn w:val="a9"/>
    <w:rsid w:val="004D30AC"/>
    <w:pPr>
      <w:pBdr>
        <w:top w:val="dotted" w:sz="4" w:space="0" w:color="auto"/>
        <w:bottom w:val="double" w:sz="6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4">
    <w:name w:val="xl84"/>
    <w:basedOn w:val="a9"/>
    <w:rsid w:val="004D30AC"/>
    <w:pPr>
      <w:pBdr>
        <w:top w:val="double" w:sz="6" w:space="0" w:color="auto"/>
        <w:bottom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85">
    <w:name w:val="xl85"/>
    <w:basedOn w:val="a9"/>
    <w:rsid w:val="004D30AC"/>
    <w:pPr>
      <w:pBdr>
        <w:top w:val="dotted" w:sz="4" w:space="0" w:color="auto"/>
        <w:left w:val="single" w:sz="8" w:space="0" w:color="auto"/>
        <w:bottom w:val="dotted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86">
    <w:name w:val="xl86"/>
    <w:basedOn w:val="a9"/>
    <w:rsid w:val="004D30AC"/>
    <w:pPr>
      <w:pBdr>
        <w:top w:val="single" w:sz="8" w:space="0" w:color="auto"/>
        <w:left w:val="dotted" w:sz="4" w:space="0" w:color="auto"/>
        <w:bottom w:val="double" w:sz="6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87">
    <w:name w:val="xl87"/>
    <w:basedOn w:val="a9"/>
    <w:rsid w:val="004D30AC"/>
    <w:pPr>
      <w:pBdr>
        <w:top w:val="single" w:sz="8" w:space="0" w:color="auto"/>
        <w:bottom w:val="double" w:sz="6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88">
    <w:name w:val="xl88"/>
    <w:basedOn w:val="a9"/>
    <w:rsid w:val="004D30AC"/>
    <w:pPr>
      <w:pBdr>
        <w:left w:val="dotted" w:sz="4" w:space="0" w:color="auto"/>
        <w:bottom w:val="single" w:sz="8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89">
    <w:name w:val="xl89"/>
    <w:basedOn w:val="a9"/>
    <w:rsid w:val="004D30AC"/>
    <w:pPr>
      <w:pBdr>
        <w:bottom w:val="single" w:sz="8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90">
    <w:name w:val="xl90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1">
    <w:name w:val="xl91"/>
    <w:basedOn w:val="a9"/>
    <w:rsid w:val="004D30AC"/>
    <w:pPr>
      <w:pBdr>
        <w:top w:val="dotted" w:sz="4" w:space="0" w:color="auto"/>
        <w:bottom w:val="dotted" w:sz="4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2">
    <w:name w:val="xl92"/>
    <w:basedOn w:val="a9"/>
    <w:rsid w:val="004D30AC"/>
    <w:pPr>
      <w:pBdr>
        <w:top w:val="dotted" w:sz="4" w:space="0" w:color="auto"/>
        <w:left w:val="double" w:sz="6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3">
    <w:name w:val="xl93"/>
    <w:basedOn w:val="a9"/>
    <w:rsid w:val="004D30AC"/>
    <w:pPr>
      <w:pBdr>
        <w:top w:val="dotted" w:sz="4" w:space="0" w:color="auto"/>
        <w:left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4">
    <w:name w:val="xl94"/>
    <w:basedOn w:val="a9"/>
    <w:rsid w:val="004D30AC"/>
    <w:pPr>
      <w:pBdr>
        <w:top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5">
    <w:name w:val="xl95"/>
    <w:basedOn w:val="a9"/>
    <w:rsid w:val="004D30AC"/>
    <w:pPr>
      <w:pBdr>
        <w:top w:val="dotted" w:sz="4" w:space="0" w:color="auto"/>
        <w:left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6">
    <w:name w:val="xl96"/>
    <w:basedOn w:val="a9"/>
    <w:rsid w:val="004D30AC"/>
    <w:pPr>
      <w:pBdr>
        <w:top w:val="dotted" w:sz="4" w:space="0" w:color="auto"/>
        <w:left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7">
    <w:name w:val="xl97"/>
    <w:basedOn w:val="a9"/>
    <w:rsid w:val="004D30AC"/>
    <w:pPr>
      <w:pBdr>
        <w:top w:val="dotted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8">
    <w:name w:val="xl98"/>
    <w:basedOn w:val="a9"/>
    <w:rsid w:val="004D30AC"/>
    <w:pPr>
      <w:pBdr>
        <w:top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99">
    <w:name w:val="xl99"/>
    <w:basedOn w:val="a9"/>
    <w:rsid w:val="004D30AC"/>
    <w:pPr>
      <w:pBdr>
        <w:top w:val="dotted" w:sz="4" w:space="0" w:color="auto"/>
        <w:left w:val="single" w:sz="8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100">
    <w:name w:val="xl100"/>
    <w:basedOn w:val="a9"/>
    <w:rsid w:val="004D30AC"/>
    <w:pPr>
      <w:pBdr>
        <w:top w:val="dotted" w:sz="4" w:space="0" w:color="auto"/>
        <w:left w:val="dotted" w:sz="4" w:space="0" w:color="auto"/>
        <w:right w:val="single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1">
    <w:name w:val="xl101"/>
    <w:basedOn w:val="a9"/>
    <w:rsid w:val="004D30AC"/>
    <w:pPr>
      <w:pBdr>
        <w:top w:val="single" w:sz="8" w:space="0" w:color="auto"/>
        <w:left w:val="dotted" w:sz="4" w:space="0" w:color="auto"/>
        <w:bottom w:val="double" w:sz="6" w:space="0" w:color="auto"/>
        <w:right w:val="single" w:sz="8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102">
    <w:name w:val="xl102"/>
    <w:basedOn w:val="a9"/>
    <w:rsid w:val="004D30AC"/>
    <w:pPr>
      <w:pBdr>
        <w:top w:val="double" w:sz="6" w:space="0" w:color="auto"/>
        <w:left w:val="dotted" w:sz="4" w:space="0" w:color="auto"/>
        <w:bottom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3">
    <w:name w:val="xl103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4">
    <w:name w:val="xl104"/>
    <w:basedOn w:val="a9"/>
    <w:rsid w:val="004D30AC"/>
    <w:pPr>
      <w:pBdr>
        <w:top w:val="dotted" w:sz="4" w:space="0" w:color="auto"/>
        <w:left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5">
    <w:name w:val="xl105"/>
    <w:basedOn w:val="a9"/>
    <w:rsid w:val="004D30AC"/>
    <w:pPr>
      <w:pBdr>
        <w:top w:val="dotted" w:sz="4" w:space="0" w:color="auto"/>
        <w:left w:val="dotted" w:sz="4" w:space="0" w:color="auto"/>
        <w:bottom w:val="single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6">
    <w:name w:val="xl106"/>
    <w:basedOn w:val="a9"/>
    <w:rsid w:val="004D30AC"/>
    <w:pPr>
      <w:pBdr>
        <w:left w:val="dotted" w:sz="4" w:space="0" w:color="auto"/>
        <w:bottom w:val="dotted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7">
    <w:name w:val="xl107"/>
    <w:basedOn w:val="a9"/>
    <w:rsid w:val="004D30AC"/>
    <w:pPr>
      <w:pBdr>
        <w:left w:val="dotted" w:sz="4" w:space="0" w:color="auto"/>
        <w:bottom w:val="single" w:sz="4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8">
    <w:name w:val="xl108"/>
    <w:basedOn w:val="a9"/>
    <w:rsid w:val="004D30AC"/>
    <w:pPr>
      <w:pBdr>
        <w:top w:val="dotted" w:sz="4" w:space="0" w:color="auto"/>
        <w:left w:val="dotted" w:sz="4" w:space="0" w:color="auto"/>
        <w:bottom w:val="double" w:sz="6" w:space="0" w:color="auto"/>
        <w:right w:val="single" w:sz="8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09">
    <w:name w:val="xl109"/>
    <w:basedOn w:val="a9"/>
    <w:rsid w:val="004D30AC"/>
    <w:pPr>
      <w:pBdr>
        <w:left w:val="dotted" w:sz="4" w:space="0" w:color="auto"/>
        <w:bottom w:val="single" w:sz="8" w:space="0" w:color="auto"/>
        <w:right w:val="single" w:sz="8" w:space="0" w:color="auto"/>
      </w:pBdr>
      <w:shd w:val="clear" w:color="auto" w:fill="CC99FF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sz w:val="16"/>
      <w:szCs w:val="16"/>
    </w:rPr>
  </w:style>
  <w:style w:type="paragraph" w:customStyle="1" w:styleId="xl110">
    <w:name w:val="xl110"/>
    <w:basedOn w:val="a9"/>
    <w:rsid w:val="004D30AC"/>
    <w:pPr>
      <w:pBdr>
        <w:left w:val="dotted" w:sz="4" w:space="0" w:color="auto"/>
        <w:bottom w:val="single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11">
    <w:name w:val="xl111"/>
    <w:basedOn w:val="a9"/>
    <w:rsid w:val="004D30AC"/>
    <w:pPr>
      <w:pBdr>
        <w:left w:val="single" w:sz="4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12">
    <w:name w:val="xl112"/>
    <w:basedOn w:val="a9"/>
    <w:rsid w:val="004D30AC"/>
    <w:pPr>
      <w:pBdr>
        <w:top w:val="dotted" w:sz="4" w:space="0" w:color="auto"/>
        <w:left w:val="single" w:sz="4" w:space="0" w:color="auto"/>
        <w:bottom w:val="dotted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xl113">
    <w:name w:val="xl113"/>
    <w:basedOn w:val="a9"/>
    <w:rsid w:val="004D30AC"/>
    <w:pPr>
      <w:pBdr>
        <w:left w:val="single" w:sz="8" w:space="0" w:color="auto"/>
        <w:bottom w:val="single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textAlignment w:val="top"/>
    </w:pPr>
    <w:rPr>
      <w:rFonts w:ascii="굴림체" w:eastAsia="굴림체" w:hAnsi="굴림체" w:cs="굴림"/>
      <w:sz w:val="16"/>
      <w:szCs w:val="16"/>
    </w:rPr>
  </w:style>
  <w:style w:type="paragraph" w:customStyle="1" w:styleId="xl114">
    <w:name w:val="xl114"/>
    <w:basedOn w:val="a9"/>
    <w:rsid w:val="004D30AC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hd w:val="clear" w:color="auto" w:fill="FFFF00"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b/>
      <w:bCs/>
      <w:sz w:val="16"/>
      <w:szCs w:val="16"/>
    </w:rPr>
  </w:style>
  <w:style w:type="paragraph" w:customStyle="1" w:styleId="afffc">
    <w:name w:val="a"/>
    <w:basedOn w:val="a9"/>
    <w:rsid w:val="004D30AC"/>
    <w:pPr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" w:hAnsi="Arial" w:cs="Arial"/>
    </w:rPr>
  </w:style>
  <w:style w:type="character" w:customStyle="1" w:styleId="Char1">
    <w:name w:val="각주 텍스트 Char"/>
    <w:basedOn w:val="ab"/>
    <w:link w:val="af4"/>
    <w:semiHidden/>
    <w:rsid w:val="004D30AC"/>
    <w:rPr>
      <w:rFonts w:eastAsia="맑은 고딕"/>
    </w:rPr>
  </w:style>
  <w:style w:type="paragraph" w:customStyle="1" w:styleId="afffd">
    <w:name w:val="스타일 영문번호매기기 + 굴림체"/>
    <w:basedOn w:val="a6"/>
    <w:link w:val="Charf2"/>
    <w:autoRedefine/>
    <w:rsid w:val="004D30AC"/>
    <w:rPr>
      <w:rFonts w:ascii="굴림체" w:hAnsi="굴림체"/>
    </w:rPr>
  </w:style>
  <w:style w:type="character" w:customStyle="1" w:styleId="Charf1">
    <w:name w:val="번호 매기기 Char"/>
    <w:basedOn w:val="ab"/>
    <w:link w:val="afffa"/>
    <w:rsid w:val="004D30AC"/>
    <w:rPr>
      <w:rFonts w:ascii="Arial" w:hAnsi="Arial"/>
      <w:szCs w:val="19"/>
    </w:rPr>
  </w:style>
  <w:style w:type="character" w:customStyle="1" w:styleId="Charf0">
    <w:name w:val="영문번호매기기 Char"/>
    <w:basedOn w:val="Charf1"/>
    <w:link w:val="a6"/>
    <w:rsid w:val="004D30AC"/>
    <w:rPr>
      <w:rFonts w:ascii="바탕체" w:eastAsia="굴림체" w:hAnsi="바탕체"/>
      <w:sz w:val="22"/>
      <w:szCs w:val="22"/>
    </w:rPr>
  </w:style>
  <w:style w:type="character" w:customStyle="1" w:styleId="Charf2">
    <w:name w:val="스타일 영문번호매기기 + 굴림체 Char"/>
    <w:basedOn w:val="Charf0"/>
    <w:link w:val="afffd"/>
    <w:rsid w:val="004D30AC"/>
    <w:rPr>
      <w:rFonts w:ascii="굴림체" w:eastAsia="굴림체" w:hAnsi="굴림체"/>
      <w:sz w:val="22"/>
      <w:szCs w:val="22"/>
    </w:rPr>
  </w:style>
  <w:style w:type="character" w:customStyle="1" w:styleId="Chard">
    <w:name w:val="글머리양식 Char"/>
    <w:basedOn w:val="ab"/>
    <w:link w:val="a5"/>
    <w:rsid w:val="004D30AC"/>
    <w:rPr>
      <w:rFonts w:eastAsia="굴림체"/>
      <w:sz w:val="22"/>
    </w:rPr>
  </w:style>
  <w:style w:type="paragraph" w:styleId="afffe">
    <w:name w:val="index heading"/>
    <w:basedOn w:val="a9"/>
    <w:next w:val="18"/>
    <w:semiHidden/>
    <w:rsid w:val="004D30AC"/>
    <w:pPr>
      <w:widowControl w:val="0"/>
      <w:wordWrap w:val="0"/>
      <w:adjustRightInd/>
      <w:spacing w:line="240" w:lineRule="auto"/>
      <w:textAlignment w:val="auto"/>
    </w:pPr>
    <w:rPr>
      <w:rFonts w:eastAsia="굴림체"/>
      <w:kern w:val="2"/>
      <w:sz w:val="22"/>
    </w:rPr>
  </w:style>
  <w:style w:type="paragraph" w:styleId="affff">
    <w:name w:val="Note Heading"/>
    <w:basedOn w:val="a9"/>
    <w:next w:val="a9"/>
    <w:link w:val="Charf3"/>
    <w:rsid w:val="004D30AC"/>
    <w:pPr>
      <w:widowControl w:val="0"/>
      <w:wordWrap w:val="0"/>
      <w:autoSpaceDE w:val="0"/>
      <w:autoSpaceDN w:val="0"/>
      <w:adjustRightInd/>
      <w:spacing w:line="240" w:lineRule="auto"/>
      <w:jc w:val="center"/>
      <w:textAlignment w:val="auto"/>
    </w:pPr>
    <w:rPr>
      <w:rFonts w:ascii="굴림체" w:eastAsia="굴림체" w:hAnsi="Arial" w:cs="바탕"/>
      <w:sz w:val="22"/>
      <w:szCs w:val="22"/>
    </w:rPr>
  </w:style>
  <w:style w:type="character" w:customStyle="1" w:styleId="Charf3">
    <w:name w:val="각주/미주 머리글 Char"/>
    <w:basedOn w:val="ab"/>
    <w:link w:val="affff"/>
    <w:rsid w:val="004D30AC"/>
    <w:rPr>
      <w:rFonts w:ascii="굴림체" w:eastAsia="굴림체" w:hAnsi="Arial" w:cs="바탕"/>
      <w:sz w:val="22"/>
      <w:szCs w:val="22"/>
    </w:rPr>
  </w:style>
  <w:style w:type="paragraph" w:styleId="affff0">
    <w:name w:val="Closing"/>
    <w:basedOn w:val="a9"/>
    <w:link w:val="Charf4"/>
    <w:rsid w:val="004D30AC"/>
    <w:pPr>
      <w:widowControl w:val="0"/>
      <w:wordWrap w:val="0"/>
      <w:autoSpaceDE w:val="0"/>
      <w:autoSpaceDN w:val="0"/>
      <w:adjustRightInd/>
      <w:spacing w:line="240" w:lineRule="auto"/>
      <w:ind w:leftChars="2100" w:left="100"/>
      <w:textAlignment w:val="auto"/>
    </w:pPr>
    <w:rPr>
      <w:rFonts w:ascii="굴림체" w:eastAsia="굴림체" w:hAnsi="Arial" w:cs="바탕"/>
      <w:sz w:val="22"/>
      <w:szCs w:val="22"/>
    </w:rPr>
  </w:style>
  <w:style w:type="character" w:customStyle="1" w:styleId="Charf4">
    <w:name w:val="맺음말 Char"/>
    <w:basedOn w:val="ab"/>
    <w:link w:val="affff0"/>
    <w:rsid w:val="004D30AC"/>
    <w:rPr>
      <w:rFonts w:ascii="굴림체" w:eastAsia="굴림체" w:hAnsi="Arial" w:cs="바탕"/>
      <w:sz w:val="22"/>
      <w:szCs w:val="22"/>
    </w:rPr>
  </w:style>
  <w:style w:type="paragraph" w:customStyle="1" w:styleId="affff1">
    <w:name w:val="'"/>
    <w:basedOn w:val="afff0"/>
    <w:rsid w:val="004D30AC"/>
    <w:pPr>
      <w:autoSpaceDE w:val="0"/>
      <w:autoSpaceDN w:val="0"/>
      <w:spacing w:before="0" w:after="0" w:line="240" w:lineRule="auto"/>
      <w:textAlignment w:val="auto"/>
    </w:pPr>
    <w:rPr>
      <w:kern w:val="0"/>
      <w:szCs w:val="19"/>
    </w:rPr>
  </w:style>
  <w:style w:type="paragraph" w:customStyle="1" w:styleId="-8">
    <w:name w:val="캡션-표"/>
    <w:basedOn w:val="afff9"/>
    <w:next w:val="afff0"/>
    <w:autoRedefine/>
    <w:rsid w:val="004D30AC"/>
    <w:pPr>
      <w:spacing w:after="120"/>
      <w:ind w:left="400" w:firstLine="0"/>
      <w:outlineLvl w:val="9"/>
    </w:pPr>
  </w:style>
  <w:style w:type="paragraph" w:customStyle="1" w:styleId="-9">
    <w:name w:val="캡션-그림"/>
    <w:basedOn w:val="afff9"/>
    <w:next w:val="a9"/>
    <w:autoRedefine/>
    <w:rsid w:val="004D30AC"/>
    <w:pPr>
      <w:spacing w:before="0" w:after="360"/>
      <w:ind w:left="400" w:firstLine="0"/>
      <w:outlineLvl w:val="9"/>
    </w:pPr>
  </w:style>
  <w:style w:type="paragraph" w:customStyle="1" w:styleId="9pt032cm">
    <w:name w:val="스타일 표글 + 9 pt 첫 줄:  0.32 cm"/>
    <w:basedOn w:val="afff0"/>
    <w:rsid w:val="004D30AC"/>
    <w:rPr>
      <w:rFonts w:cs="바탕"/>
      <w:sz w:val="18"/>
    </w:rPr>
  </w:style>
  <w:style w:type="character" w:customStyle="1" w:styleId="15CharCharChar">
    <w:name w:val="스타일 표준 들여쓰기 + 무늬: 15% (자동 전경 흰색 배경) Char Char Char"/>
    <w:basedOn w:val="ab"/>
    <w:rsid w:val="004D30AC"/>
    <w:rPr>
      <w:rFonts w:ascii="Arial" w:eastAsia="돋움체" w:hAnsi="Arial"/>
      <w:b/>
      <w:kern w:val="2"/>
      <w:sz w:val="15"/>
      <w:szCs w:val="15"/>
      <w:shd w:val="pct15" w:color="auto" w:fill="FFFFFF"/>
      <w:lang w:val="en-US" w:eastAsia="ko-KR" w:bidi="ar-SA"/>
    </w:rPr>
  </w:style>
  <w:style w:type="paragraph" w:customStyle="1" w:styleId="Body-noindentCharCharCharCharCharCharCharCharChar">
    <w:name w:val="Body-no indent Char Char Char Char Char Char Char Char Char"/>
    <w:rsid w:val="004D30AC"/>
    <w:pPr>
      <w:widowControl w:val="0"/>
      <w:tabs>
        <w:tab w:val="left" w:pos="7920"/>
      </w:tabs>
      <w:spacing w:line="280" w:lineRule="exact"/>
      <w:ind w:right="-14"/>
    </w:pPr>
    <w:rPr>
      <w:rFonts w:ascii="Arial" w:eastAsia="돋움체" w:hAnsi="Arial"/>
      <w:sz w:val="19"/>
      <w:szCs w:val="19"/>
    </w:rPr>
  </w:style>
  <w:style w:type="character" w:customStyle="1" w:styleId="apple-converted-space">
    <w:name w:val="apple-converted-space"/>
    <w:basedOn w:val="ab"/>
    <w:rsid w:val="00ED7D8E"/>
  </w:style>
  <w:style w:type="character" w:customStyle="1" w:styleId="6Char">
    <w:name w:val="제목 6 Char"/>
    <w:basedOn w:val="ab"/>
    <w:link w:val="6"/>
    <w:rsid w:val="00D046D3"/>
    <w:rPr>
      <w:rFonts w:eastAsia="맑은 고딕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pPr>
      <w:widowControl w:val="0"/>
      <w:wordWrap w:val="0"/>
      <w:autoSpaceDE w:val="0"/>
      <w:autoSpaceDN w:val="0"/>
    </w:p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250">
              <w:marLeft w:val="-2928"/>
              <w:marRight w:val="0"/>
              <w:marTop w:val="48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5400">
                  <w:marLeft w:val="2928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90167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DD88"/>
                            <w:left w:val="single" w:sz="6" w:space="4" w:color="FFDD88"/>
                            <w:bottom w:val="single" w:sz="6" w:space="4" w:color="FFDD88"/>
                            <w:right w:val="single" w:sz="6" w:space="4" w:color="FFDD8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8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49067">
                      <w:marLeft w:val="0"/>
                      <w:marRight w:val="0"/>
                      <w:marTop w:val="13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3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1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1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gif"/><Relationship Id="rId26" Type="http://schemas.openxmlformats.org/officeDocument/2006/relationships/hyperlink" Target="https://ko.wikipedia.org/wiki/%5Cr" TargetMode="External"/><Relationship Id="rId39" Type="http://schemas.openxmlformats.org/officeDocument/2006/relationships/hyperlink" Target="http://sqlite.org/c3ref/open.html" TargetMode="External"/><Relationship Id="rId21" Type="http://schemas.openxmlformats.org/officeDocument/2006/relationships/hyperlink" Target="http://www.json.org/" TargetMode="External"/><Relationship Id="rId34" Type="http://schemas.openxmlformats.org/officeDocument/2006/relationships/hyperlink" Target="http://sqlite.org/c3ref/open.html" TargetMode="External"/><Relationship Id="rId42" Type="http://schemas.openxmlformats.org/officeDocument/2006/relationships/hyperlink" Target="http://sqlite.org/c3ref/stmt.html" TargetMode="External"/><Relationship Id="rId47" Type="http://schemas.openxmlformats.org/officeDocument/2006/relationships/hyperlink" Target="http://sqlite.org/c3ref/column_blob.html" TargetMode="External"/><Relationship Id="rId50" Type="http://schemas.openxmlformats.org/officeDocument/2006/relationships/hyperlink" Target="http://sqlite.org/c3ref/stmt.html" TargetMode="External"/><Relationship Id="rId55" Type="http://schemas.openxmlformats.org/officeDocument/2006/relationships/hyperlink" Target="http://sqlite.org/c3ref/step.html" TargetMode="External"/><Relationship Id="rId63" Type="http://schemas.openxmlformats.org/officeDocument/2006/relationships/header" Target="header2.xml"/><Relationship Id="rId68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hyperlink" Target="https://ko.wikipedia.org/w/index.php?title=%5Cf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ko.wikipedia.org/wiki/%5Ct" TargetMode="External"/><Relationship Id="rId32" Type="http://schemas.openxmlformats.org/officeDocument/2006/relationships/hyperlink" Target="http://sqlite.org/cintro.html" TargetMode="External"/><Relationship Id="rId37" Type="http://schemas.openxmlformats.org/officeDocument/2006/relationships/hyperlink" Target="http://sqlite.org/c3ref/prepare.html" TargetMode="External"/><Relationship Id="rId40" Type="http://schemas.openxmlformats.org/officeDocument/2006/relationships/hyperlink" Target="http://sqlite.org/c3ref/sqlite3.html" TargetMode="External"/><Relationship Id="rId45" Type="http://schemas.openxmlformats.org/officeDocument/2006/relationships/hyperlink" Target="http://sqlite.org/c3ref/step.html" TargetMode="External"/><Relationship Id="rId53" Type="http://schemas.openxmlformats.org/officeDocument/2006/relationships/hyperlink" Target="http://sqlite.org/c3ref/exec.html" TargetMode="External"/><Relationship Id="rId58" Type="http://schemas.openxmlformats.org/officeDocument/2006/relationships/hyperlink" Target="http://sqlite.org/lang.htm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hyperlink" Target="https://ko.wikipedia.org/wiki/JSON" TargetMode="External"/><Relationship Id="rId28" Type="http://schemas.openxmlformats.org/officeDocument/2006/relationships/hyperlink" Target="https://ko.wikipedia.org/wiki/%5Cv" TargetMode="External"/><Relationship Id="rId36" Type="http://schemas.openxmlformats.org/officeDocument/2006/relationships/hyperlink" Target="http://sqlite.org/c3ref/stmt.html" TargetMode="External"/><Relationship Id="rId49" Type="http://schemas.openxmlformats.org/officeDocument/2006/relationships/hyperlink" Target="http://sqlite.org/c3ref/finalize.html" TargetMode="External"/><Relationship Id="rId57" Type="http://schemas.openxmlformats.org/officeDocument/2006/relationships/hyperlink" Target="http://sqlite.org/c3ref/finalize.html" TargetMode="External"/><Relationship Id="rId61" Type="http://schemas.openxmlformats.org/officeDocument/2006/relationships/hyperlink" Target="https://ko.wikipedia.org/wiki/SQLit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gif"/><Relationship Id="rId31" Type="http://schemas.openxmlformats.org/officeDocument/2006/relationships/hyperlink" Target="http://regexr.com/" TargetMode="External"/><Relationship Id="rId44" Type="http://schemas.openxmlformats.org/officeDocument/2006/relationships/hyperlink" Target="http://sqlite.org/lang_expr.html" TargetMode="External"/><Relationship Id="rId52" Type="http://schemas.openxmlformats.org/officeDocument/2006/relationships/hyperlink" Target="http://sqlite.org/c3ref/sqlite3.html" TargetMode="External"/><Relationship Id="rId60" Type="http://schemas.openxmlformats.org/officeDocument/2006/relationships/hyperlink" Target="http://sqlite.org/" TargetMode="External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www.eglobalsys.co.kr" TargetMode="External"/><Relationship Id="rId14" Type="http://schemas.openxmlformats.org/officeDocument/2006/relationships/oleObject" Target="embeddings/oleObject1.bin"/><Relationship Id="rId22" Type="http://schemas.openxmlformats.org/officeDocument/2006/relationships/hyperlink" Target="http://jsonviewer.stack.hu/" TargetMode="External"/><Relationship Id="rId27" Type="http://schemas.openxmlformats.org/officeDocument/2006/relationships/hyperlink" Target="https://ko.wikipedia.org/wiki/%5Cn" TargetMode="External"/><Relationship Id="rId30" Type="http://schemas.openxmlformats.org/officeDocument/2006/relationships/hyperlink" Target="https://ko.wikipedia.org/wiki/%EC%A0%95%EA%B7%9C_%ED%91%9C%ED%98%84%EC%8B%9D" TargetMode="External"/><Relationship Id="rId35" Type="http://schemas.openxmlformats.org/officeDocument/2006/relationships/hyperlink" Target="http://sqlite.org/c3ref/close.html" TargetMode="External"/><Relationship Id="rId43" Type="http://schemas.openxmlformats.org/officeDocument/2006/relationships/hyperlink" Target="http://sqlite.org/c3ref/bind_blob.html" TargetMode="External"/><Relationship Id="rId48" Type="http://schemas.openxmlformats.org/officeDocument/2006/relationships/hyperlink" Target="http://sqlite.org/c3ref/stmt.html" TargetMode="External"/><Relationship Id="rId56" Type="http://schemas.openxmlformats.org/officeDocument/2006/relationships/hyperlink" Target="http://sqlite.org/c3ref/column_blob.html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://sqlite.org/c3ref/clos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5" Type="http://schemas.openxmlformats.org/officeDocument/2006/relationships/hyperlink" Target="https://ko.wikipedia.org/wiki/%5Ct" TargetMode="External"/><Relationship Id="rId33" Type="http://schemas.openxmlformats.org/officeDocument/2006/relationships/hyperlink" Target="http://sqlite.org/c3ref/sqlite3.html" TargetMode="External"/><Relationship Id="rId38" Type="http://schemas.openxmlformats.org/officeDocument/2006/relationships/hyperlink" Target="http://sqlite.org/c3ref/finalize.html" TargetMode="External"/><Relationship Id="rId46" Type="http://schemas.openxmlformats.org/officeDocument/2006/relationships/hyperlink" Target="http://sqlite.org/c3ref/stmt.html" TargetMode="External"/><Relationship Id="rId59" Type="http://schemas.openxmlformats.org/officeDocument/2006/relationships/image" Target="media/image12.gif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://sqlite.org/c3ref/prepare.html" TargetMode="External"/><Relationship Id="rId54" Type="http://schemas.openxmlformats.org/officeDocument/2006/relationships/hyperlink" Target="http://sqlite.org/c3ref/prepare.html" TargetMode="External"/><Relationship Id="rId6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12A05-BE09-4D0B-99AB-C0241EF56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공공표준서식-템플릿-세로.dot</Template>
  <TotalTime>11637</TotalTime>
  <Pages>122</Pages>
  <Words>6487</Words>
  <Characters>43275</Characters>
  <Application>Microsoft Office Word</Application>
  <DocSecurity>0</DocSecurity>
  <Lines>360</Lines>
  <Paragraphs>99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테스트관련문서</vt:lpstr>
    </vt:vector>
  </TitlesOfParts>
  <Company>Alox</Company>
  <LinksUpToDate>false</LinksUpToDate>
  <CharactersWithSpaces>49663</CharactersWithSpaces>
  <SharedDoc>false</SharedDoc>
  <HLinks>
    <vt:vector size="762" baseType="variant">
      <vt:variant>
        <vt:i4>1114171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_Toc259793975</vt:lpwstr>
      </vt:variant>
      <vt:variant>
        <vt:i4>1114171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_Toc259793974</vt:lpwstr>
      </vt:variant>
      <vt:variant>
        <vt:i4>1114171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_Toc259793973</vt:lpwstr>
      </vt:variant>
      <vt:variant>
        <vt:i4>1114171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_Toc259793972</vt:lpwstr>
      </vt:variant>
      <vt:variant>
        <vt:i4>1114171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_Toc259793971</vt:lpwstr>
      </vt:variant>
      <vt:variant>
        <vt:i4>1114171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_Toc259793970</vt:lpwstr>
      </vt:variant>
      <vt:variant>
        <vt:i4>1048635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_Toc259793969</vt:lpwstr>
      </vt:variant>
      <vt:variant>
        <vt:i4>1048635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_Toc259793968</vt:lpwstr>
      </vt:variant>
      <vt:variant>
        <vt:i4>1048635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_Toc259793967</vt:lpwstr>
      </vt:variant>
      <vt:variant>
        <vt:i4>1048635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_Toc259793966</vt:lpwstr>
      </vt:variant>
      <vt:variant>
        <vt:i4>1048635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_Toc259793965</vt:lpwstr>
      </vt:variant>
      <vt:variant>
        <vt:i4>1048635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_Toc259793964</vt:lpwstr>
      </vt:variant>
      <vt:variant>
        <vt:i4>1048635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_Toc259793963</vt:lpwstr>
      </vt:variant>
      <vt:variant>
        <vt:i4>1048635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_Toc259793962</vt:lpwstr>
      </vt:variant>
      <vt:variant>
        <vt:i4>1048635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_Toc259793961</vt:lpwstr>
      </vt:variant>
      <vt:variant>
        <vt:i4>1048635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_Toc259793960</vt:lpwstr>
      </vt:variant>
      <vt:variant>
        <vt:i4>1245243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_Toc259793959</vt:lpwstr>
      </vt:variant>
      <vt:variant>
        <vt:i4>1245243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_Toc259793958</vt:lpwstr>
      </vt:variant>
      <vt:variant>
        <vt:i4>1245243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_Toc259793957</vt:lpwstr>
      </vt:variant>
      <vt:variant>
        <vt:i4>1245243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_Toc259793956</vt:lpwstr>
      </vt:variant>
      <vt:variant>
        <vt:i4>1245243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_Toc259793955</vt:lpwstr>
      </vt:variant>
      <vt:variant>
        <vt:i4>1245243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_Toc259793954</vt:lpwstr>
      </vt:variant>
      <vt:variant>
        <vt:i4>1245243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_Toc259793953</vt:lpwstr>
      </vt:variant>
      <vt:variant>
        <vt:i4>1245243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_Toc259793952</vt:lpwstr>
      </vt:variant>
      <vt:variant>
        <vt:i4>1245243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_Toc259793951</vt:lpwstr>
      </vt:variant>
      <vt:variant>
        <vt:i4>1245243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_Toc259793950</vt:lpwstr>
      </vt:variant>
      <vt:variant>
        <vt:i4>1179707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_Toc259793949</vt:lpwstr>
      </vt:variant>
      <vt:variant>
        <vt:i4>1179707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_Toc259793948</vt:lpwstr>
      </vt:variant>
      <vt:variant>
        <vt:i4>1179707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_Toc259793947</vt:lpwstr>
      </vt:variant>
      <vt:variant>
        <vt:i4>1179707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_Toc259793946</vt:lpwstr>
      </vt:variant>
      <vt:variant>
        <vt:i4>1179707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_Toc259793945</vt:lpwstr>
      </vt:variant>
      <vt:variant>
        <vt:i4>1179707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_Toc259793944</vt:lpwstr>
      </vt:variant>
      <vt:variant>
        <vt:i4>1179707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_Toc259793943</vt:lpwstr>
      </vt:variant>
      <vt:variant>
        <vt:i4>1179707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_Toc259793942</vt:lpwstr>
      </vt:variant>
      <vt:variant>
        <vt:i4>1179707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_Toc259793941</vt:lpwstr>
      </vt:variant>
      <vt:variant>
        <vt:i4>1179707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_Toc259793940</vt:lpwstr>
      </vt:variant>
      <vt:variant>
        <vt:i4>1376315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_Toc259793939</vt:lpwstr>
      </vt:variant>
      <vt:variant>
        <vt:i4>1376315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_Toc259793938</vt:lpwstr>
      </vt:variant>
      <vt:variant>
        <vt:i4>1376315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_Toc259793937</vt:lpwstr>
      </vt:variant>
      <vt:variant>
        <vt:i4>1376315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_Toc259793936</vt:lpwstr>
      </vt:variant>
      <vt:variant>
        <vt:i4>1376315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_Toc259793935</vt:lpwstr>
      </vt:variant>
      <vt:variant>
        <vt:i4>1376315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_Toc259793934</vt:lpwstr>
      </vt:variant>
      <vt:variant>
        <vt:i4>1376315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_Toc259793933</vt:lpwstr>
      </vt:variant>
      <vt:variant>
        <vt:i4>1376315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_Toc259793932</vt:lpwstr>
      </vt:variant>
      <vt:variant>
        <vt:i4>1376315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_Toc259793931</vt:lpwstr>
      </vt:variant>
      <vt:variant>
        <vt:i4>1376315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_Toc259793930</vt:lpwstr>
      </vt:variant>
      <vt:variant>
        <vt:i4>1310779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_Toc259793929</vt:lpwstr>
      </vt:variant>
      <vt:variant>
        <vt:i4>1310779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_Toc259793928</vt:lpwstr>
      </vt:variant>
      <vt:variant>
        <vt:i4>1310779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_Toc259793927</vt:lpwstr>
      </vt:variant>
      <vt:variant>
        <vt:i4>1310779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_Toc259793926</vt:lpwstr>
      </vt:variant>
      <vt:variant>
        <vt:i4>1310779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_Toc259793925</vt:lpwstr>
      </vt:variant>
      <vt:variant>
        <vt:i4>1310779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_Toc259793924</vt:lpwstr>
      </vt:variant>
      <vt:variant>
        <vt:i4>1310779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_Toc259793923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_Toc259793922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_Toc259793921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_Toc259793920</vt:lpwstr>
      </vt:variant>
      <vt:variant>
        <vt:i4>1507387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_Toc259793919</vt:lpwstr>
      </vt:variant>
      <vt:variant>
        <vt:i4>1507387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_Toc259793918</vt:lpwstr>
      </vt:variant>
      <vt:variant>
        <vt:i4>1507387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_Toc259793917</vt:lpwstr>
      </vt:variant>
      <vt:variant>
        <vt:i4>1507387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_Toc259793916</vt:lpwstr>
      </vt:variant>
      <vt:variant>
        <vt:i4>1507387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_Toc259793915</vt:lpwstr>
      </vt:variant>
      <vt:variant>
        <vt:i4>1507387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_Toc259793914</vt:lpwstr>
      </vt:variant>
      <vt:variant>
        <vt:i4>1507387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_Toc259793913</vt:lpwstr>
      </vt:variant>
      <vt:variant>
        <vt:i4>1507387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_Toc259793912</vt:lpwstr>
      </vt:variant>
      <vt:variant>
        <vt:i4>1507387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_Toc259793911</vt:lpwstr>
      </vt:variant>
      <vt:variant>
        <vt:i4>1507387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_Toc259793910</vt:lpwstr>
      </vt:variant>
      <vt:variant>
        <vt:i4>1441851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_Toc259793909</vt:lpwstr>
      </vt:variant>
      <vt:variant>
        <vt:i4>1441851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_Toc259793908</vt:lpwstr>
      </vt:variant>
      <vt:variant>
        <vt:i4>1441851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_Toc259793907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_Toc259793906</vt:lpwstr>
      </vt:variant>
      <vt:variant>
        <vt:i4>1441851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_Toc259793905</vt:lpwstr>
      </vt:variant>
      <vt:variant>
        <vt:i4>1441851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_Toc259793904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_Toc259793903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_Toc259793902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_Toc259793901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_Toc259793900</vt:lpwstr>
      </vt:variant>
      <vt:variant>
        <vt:i4>2031674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_Toc259793899</vt:lpwstr>
      </vt:variant>
      <vt:variant>
        <vt:i4>2031674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_Toc259793898</vt:lpwstr>
      </vt:variant>
      <vt:variant>
        <vt:i4>2031674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_Toc259793897</vt:lpwstr>
      </vt:variant>
      <vt:variant>
        <vt:i4>2031674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_Toc259793896</vt:lpwstr>
      </vt:variant>
      <vt:variant>
        <vt:i4>2031674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_Toc259793895</vt:lpwstr>
      </vt:variant>
      <vt:variant>
        <vt:i4>2031674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_Toc259793894</vt:lpwstr>
      </vt:variant>
      <vt:variant>
        <vt:i4>2031674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_Toc259793893</vt:lpwstr>
      </vt:variant>
      <vt:variant>
        <vt:i4>2031674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_Toc259793892</vt:lpwstr>
      </vt:variant>
      <vt:variant>
        <vt:i4>2031674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_Toc259793891</vt:lpwstr>
      </vt:variant>
      <vt:variant>
        <vt:i4>2031674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_Toc259793890</vt:lpwstr>
      </vt:variant>
      <vt:variant>
        <vt:i4>1966138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_Toc259793889</vt:lpwstr>
      </vt:variant>
      <vt:variant>
        <vt:i4>1966138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_Toc259793888</vt:lpwstr>
      </vt:variant>
      <vt:variant>
        <vt:i4>1966138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_Toc259793887</vt:lpwstr>
      </vt:variant>
      <vt:variant>
        <vt:i4>1966138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_Toc259793886</vt:lpwstr>
      </vt:variant>
      <vt:variant>
        <vt:i4>1966138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_Toc259793885</vt:lpwstr>
      </vt:variant>
      <vt:variant>
        <vt:i4>1966138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_Toc259793884</vt:lpwstr>
      </vt:variant>
      <vt:variant>
        <vt:i4>1966138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_Toc259793883</vt:lpwstr>
      </vt:variant>
      <vt:variant>
        <vt:i4>1966138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_Toc259793882</vt:lpwstr>
      </vt:variant>
      <vt:variant>
        <vt:i4>1966138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_Toc259793881</vt:lpwstr>
      </vt:variant>
      <vt:variant>
        <vt:i4>1966138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_Toc259793880</vt:lpwstr>
      </vt:variant>
      <vt:variant>
        <vt:i4>1114170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_Toc259793879</vt:lpwstr>
      </vt:variant>
      <vt:variant>
        <vt:i4>1114170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_Toc259793878</vt:lpwstr>
      </vt:variant>
      <vt:variant>
        <vt:i4>1114170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_Toc259793877</vt:lpwstr>
      </vt:variant>
      <vt:variant>
        <vt:i4>1114170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_Toc259793876</vt:lpwstr>
      </vt:variant>
      <vt:variant>
        <vt:i4>1114170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_Toc259793875</vt:lpwstr>
      </vt:variant>
      <vt:variant>
        <vt:i4>1114170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_Toc259793874</vt:lpwstr>
      </vt:variant>
      <vt:variant>
        <vt:i4>1114170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_Toc259793873</vt:lpwstr>
      </vt:variant>
      <vt:variant>
        <vt:i4>1114170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_Toc259793872</vt:lpwstr>
      </vt:variant>
      <vt:variant>
        <vt:i4>1114170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_Toc259793871</vt:lpwstr>
      </vt:variant>
      <vt:variant>
        <vt:i4>1114170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_Toc259793870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_Toc259793869</vt:lpwstr>
      </vt:variant>
      <vt:variant>
        <vt:i4>1048634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_Toc259793868</vt:lpwstr>
      </vt:variant>
      <vt:variant>
        <vt:i4>1048634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_Toc259793867</vt:lpwstr>
      </vt:variant>
      <vt:variant>
        <vt:i4>1048634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_Toc259793866</vt:lpwstr>
      </vt:variant>
      <vt:variant>
        <vt:i4>1048634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_Toc259793865</vt:lpwstr>
      </vt:variant>
      <vt:variant>
        <vt:i4>1048634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_Toc259793864</vt:lpwstr>
      </vt:variant>
      <vt:variant>
        <vt:i4>1048634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_Toc259793863</vt:lpwstr>
      </vt:variant>
      <vt:variant>
        <vt:i4>1048634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_Toc259793862</vt:lpwstr>
      </vt:variant>
      <vt:variant>
        <vt:i4>1048634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_Toc259793861</vt:lpwstr>
      </vt:variant>
      <vt:variant>
        <vt:i4>1048634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_Toc259793860</vt:lpwstr>
      </vt:variant>
      <vt:variant>
        <vt:i4>1245242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_Toc259793859</vt:lpwstr>
      </vt:variant>
      <vt:variant>
        <vt:i4>1245242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_Toc259793858</vt:lpwstr>
      </vt:variant>
      <vt:variant>
        <vt:i4>1245242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_Toc259793857</vt:lpwstr>
      </vt:variant>
      <vt:variant>
        <vt:i4>1245242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_Toc259793856</vt:lpwstr>
      </vt:variant>
      <vt:variant>
        <vt:i4>1245242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_Toc259793855</vt:lpwstr>
      </vt:variant>
      <vt:variant>
        <vt:i4>1245242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_Toc259793854</vt:lpwstr>
      </vt:variant>
      <vt:variant>
        <vt:i4>1245242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_Toc259793853</vt:lpwstr>
      </vt:variant>
      <vt:variant>
        <vt:i4>1245242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_Toc259793852</vt:lpwstr>
      </vt:variant>
      <vt:variant>
        <vt:i4>1245242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_Toc259793851</vt:lpwstr>
      </vt:variant>
      <vt:variant>
        <vt:i4>1245242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_Toc259793850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_Toc259793849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테스트관련문서</dc:title>
  <dc:subject>문서번호 : XXXXXXX-###</dc:subject>
  <dc:creator>김정민</dc:creator>
  <cp:lastModifiedBy>Registered User</cp:lastModifiedBy>
  <cp:revision>25</cp:revision>
  <cp:lastPrinted>2016-04-21T08:55:00Z</cp:lastPrinted>
  <dcterms:created xsi:type="dcterms:W3CDTF">2015-10-21T01:35:00Z</dcterms:created>
  <dcterms:modified xsi:type="dcterms:W3CDTF">2017-06-09T05:55:00Z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1l9Cd5bZMC5R14CfpUubMeZB44pnTNAR0I_q9xDGz25U</vt:lpwstr>
  </property>
  <property fmtid="{D5CDD505-2E9C-101B-9397-08002B2CF9AE}" pid="4" name="Google.Documents.RevisionId">
    <vt:lpwstr>12035422610732761839</vt:lpwstr>
  </property>
  <property fmtid="{D5CDD505-2E9C-101B-9397-08002B2CF9AE}" pid="5" name="Google.Documents.PreviousRevisionId">
    <vt:lpwstr>07425155035313878729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